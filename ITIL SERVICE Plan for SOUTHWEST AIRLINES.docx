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BAE4" w14:textId="02B1FDD4" w:rsidR="0096469F" w:rsidRPr="003143E7" w:rsidRDefault="0096469F" w:rsidP="0096469F">
      <w:pPr>
        <w:pStyle w:val="Graphicsanchor"/>
        <w:rPr>
          <w:rFonts w:ascii="Times New Roman" w:hAnsi="Times New Roman" w:cs="Times New Roman"/>
        </w:rPr>
      </w:pPr>
    </w:p>
    <w:tbl>
      <w:tblPr>
        <w:tblW w:w="5000" w:type="pct"/>
        <w:tblLook w:val="0600" w:firstRow="0" w:lastRow="0" w:firstColumn="0" w:lastColumn="0" w:noHBand="1" w:noVBand="1"/>
      </w:tblPr>
      <w:tblGrid>
        <w:gridCol w:w="7020"/>
        <w:gridCol w:w="3780"/>
      </w:tblGrid>
      <w:tr w:rsidR="00C80B04" w:rsidRPr="003143E7" w14:paraId="34083D9E" w14:textId="77777777" w:rsidTr="00197D6A">
        <w:trPr>
          <w:trHeight w:val="9720"/>
        </w:trPr>
        <w:tc>
          <w:tcPr>
            <w:tcW w:w="10800" w:type="dxa"/>
            <w:gridSpan w:val="2"/>
          </w:tcPr>
          <w:p w14:paraId="7D7CB3BC" w14:textId="61AE06F8" w:rsidR="00C122A7" w:rsidRPr="003143E7" w:rsidRDefault="008B0B6C" w:rsidP="00197D6A">
            <w:pPr>
              <w:jc w:val="center"/>
              <w:rPr>
                <w:rFonts w:ascii="Times New Roman" w:hAnsi="Times New Roman" w:cs="Times New Roman"/>
              </w:rPr>
            </w:pPr>
            <w:r w:rsidRPr="003143E7">
              <w:rPr>
                <w:rFonts w:ascii="Times New Roman" w:hAnsi="Times New Roman" w:cs="Times New Roman"/>
                <w:noProof/>
              </w:rPr>
              <mc:AlternateContent>
                <mc:Choice Requires="wpg">
                  <w:drawing>
                    <wp:inline distT="0" distB="0" distL="0" distR="0" wp14:anchorId="6C4E39B9" wp14:editId="258CB49B">
                      <wp:extent cx="6603365" cy="6253480"/>
                      <wp:effectExtent l="0" t="0" r="6985" b="0"/>
                      <wp:docPr id="1635072573" name="Group 2"/>
                      <wp:cNvGraphicFramePr/>
                      <a:graphic xmlns:a="http://schemas.openxmlformats.org/drawingml/2006/main">
                        <a:graphicData uri="http://schemas.microsoft.com/office/word/2010/wordprocessingGroup">
                          <wpg:wgp>
                            <wpg:cNvGrpSpPr/>
                            <wpg:grpSpPr>
                              <a:xfrm>
                                <a:off x="0" y="0"/>
                                <a:ext cx="6603365" cy="6253480"/>
                                <a:chOff x="-172917" y="0"/>
                                <a:chExt cx="6949623" cy="6253480"/>
                              </a:xfrm>
                            </wpg:grpSpPr>
                            <pic:pic xmlns:pic="http://schemas.openxmlformats.org/drawingml/2006/picture">
                              <pic:nvPicPr>
                                <pic:cNvPr id="1180194477" name="Picture 21"/>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rcRect l="12370" r="12370"/>
                                <a:stretch/>
                              </pic:blipFill>
                              <pic:spPr bwMode="auto">
                                <a:xfrm>
                                  <a:off x="-172917" y="0"/>
                                  <a:ext cx="6949623" cy="5852160"/>
                                </a:xfrm>
                                <a:prstGeom prst="rect">
                                  <a:avLst/>
                                </a:prstGeom>
                                <a:ln w="38100">
                                  <a:noFill/>
                                  <a:miter lim="800000"/>
                                </a:ln>
                                <a:extLst>
                                  <a:ext uri="{53640926-AAD7-44D8-BBD7-CCE9431645EC}">
                                    <a14:shadowObscured xmlns:a14="http://schemas.microsoft.com/office/drawing/2010/main"/>
                                  </a:ext>
                                </a:extLst>
                              </pic:spPr>
                            </pic:pic>
                            <wps:wsp>
                              <wps:cNvPr id="1565486458" name="Text Box 1"/>
                              <wps:cNvSpPr txBox="1"/>
                              <wps:spPr>
                                <a:xfrm>
                                  <a:off x="-172917" y="5852160"/>
                                  <a:ext cx="6949623" cy="401320"/>
                                </a:xfrm>
                                <a:prstGeom prst="rect">
                                  <a:avLst/>
                                </a:prstGeom>
                                <a:solidFill>
                                  <a:prstClr val="white"/>
                                </a:solidFill>
                                <a:ln>
                                  <a:noFill/>
                                </a:ln>
                              </wps:spPr>
                              <wps:txbx>
                                <w:txbxContent>
                                  <w:p w14:paraId="5BFD49FE" w14:textId="1F44251F" w:rsidR="008B0B6C" w:rsidRPr="003143E7" w:rsidRDefault="00757381" w:rsidP="00757381">
                                    <w:pPr>
                                      <w:rPr>
                                        <w:rFonts w:ascii="Times New Roman" w:hAnsi="Times New Roman" w:cs="Times New Roman"/>
                                        <w:sz w:val="16"/>
                                        <w:szCs w:val="16"/>
                                      </w:rPr>
                                    </w:pPr>
                                    <w:hyperlink r:id="rId13" w:history="1">
                                      <w:r w:rsidRPr="003143E7">
                                        <w:rPr>
                                          <w:rStyle w:val="Hyperlink"/>
                                          <w:rFonts w:ascii="Times New Roman" w:hAnsi="Times New Roman" w:cs="Times New Roman"/>
                                          <w:sz w:val="16"/>
                                          <w:szCs w:val="16"/>
                                        </w:rPr>
                                        <w:t>This Photo</w:t>
                                      </w:r>
                                    </w:hyperlink>
                                    <w:r w:rsidRPr="003143E7">
                                      <w:rPr>
                                        <w:rFonts w:ascii="Times New Roman" w:hAnsi="Times New Roman" w:cs="Times New Roman"/>
                                        <w:sz w:val="16"/>
                                        <w:szCs w:val="16"/>
                                      </w:rPr>
                                      <w:t xml:space="preserve"> by Unknown Author is licensed under </w:t>
                                    </w:r>
                                    <w:hyperlink r:id="rId14" w:history="1">
                                      <w:r w:rsidRPr="003143E7">
                                        <w:rPr>
                                          <w:rStyle w:val="Hyperlink"/>
                                          <w:rFonts w:ascii="Times New Roman" w:hAnsi="Times New Roman" w:cs="Times New Roman"/>
                                          <w:sz w:val="16"/>
                                          <w:szCs w:val="16"/>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C4E39B9" id="Group 2" o:spid="_x0000_s1026" style="width:519.95pt;height:492.4pt;mso-position-horizontal-relative:char;mso-position-vertical-relative:line" coordorigin="-1729" coordsize="69496,625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left:-1729;width:69496;height:58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" strokeweight="3pt">
                        <v:imagedata r:id="rId15" o:title="" cropleft="8107f" cropright="8107f"/>
                      </v:shape>
                      <v:shapetype id="_x0000_t202" coordsize="21600,21600" o:spt="202" path="m,l,21600r21600,l21600,xe">
                        <v:stroke joinstyle="miter"/>
                        <v:path gradientshapeok="t" o:connecttype="rect"/>
                      </v:shapetype>
                      <v:shape id="Text Box 1" o:spid="_x0000_s1028" type="#_x0000_t202" style="position:absolute;left:-1729;top:58521;width:69496;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" stroked="f">
                        <v:textbox>
                          <w:txbxContent>
                            <w:p w14:paraId="5BFD49FE" w14:textId="1F44251F" w:rsidR="008B0B6C" w:rsidRPr="003143E7" w:rsidRDefault="00757381" w:rsidP="00757381">
                              <w:pPr>
                                <w:rPr>
                                  <w:rFonts w:ascii="Times New Roman" w:hAnsi="Times New Roman" w:cs="Times New Roman"/>
                                  <w:sz w:val="16"/>
                                  <w:szCs w:val="16"/>
                                </w:rPr>
                              </w:pPr>
                              <w:hyperlink r:id="rId16" w:history="1">
                                <w:r w:rsidRPr="003143E7">
                                  <w:rPr>
                                    <w:rStyle w:val="Hyperlink"/>
                                    <w:rFonts w:ascii="Times New Roman" w:hAnsi="Times New Roman" w:cs="Times New Roman"/>
                                    <w:sz w:val="16"/>
                                    <w:szCs w:val="16"/>
                                  </w:rPr>
                                  <w:t>This Photo</w:t>
                                </w:r>
                              </w:hyperlink>
                              <w:r w:rsidRPr="003143E7">
                                <w:rPr>
                                  <w:rFonts w:ascii="Times New Roman" w:hAnsi="Times New Roman" w:cs="Times New Roman"/>
                                  <w:sz w:val="16"/>
                                  <w:szCs w:val="16"/>
                                </w:rPr>
                                <w:t xml:space="preserve"> by Unknown Author is licensed under </w:t>
                              </w:r>
                              <w:hyperlink r:id="rId17" w:history="1">
                                <w:r w:rsidRPr="003143E7">
                                  <w:rPr>
                                    <w:rStyle w:val="Hyperlink"/>
                                    <w:rFonts w:ascii="Times New Roman" w:hAnsi="Times New Roman" w:cs="Times New Roman"/>
                                    <w:sz w:val="16"/>
                                    <w:szCs w:val="16"/>
                                  </w:rPr>
                                  <w:t>CC BY-SA-NC</w:t>
                                </w:r>
                              </w:hyperlink>
                            </w:p>
                          </w:txbxContent>
                        </v:textbox>
                      </v:shape>
                      <w10:anchorlock/>
                    </v:group>
                  </w:pict>
                </mc:Fallback>
              </mc:AlternateContent>
            </w:r>
          </w:p>
        </w:tc>
      </w:tr>
      <w:tr w:rsidR="00C80B04" w:rsidRPr="003143E7" w14:paraId="51F2135B" w14:textId="77777777" w:rsidTr="00742909">
        <w:trPr>
          <w:trHeight w:val="2736"/>
        </w:trPr>
        <w:tc>
          <w:tcPr>
            <w:tcW w:w="10800" w:type="dxa"/>
            <w:gridSpan w:val="2"/>
            <w:vAlign w:val="center"/>
          </w:tcPr>
          <w:p w14:paraId="3B3095DD" w14:textId="2415460C" w:rsidR="008B0B6C" w:rsidRPr="003143E7" w:rsidRDefault="008B0B6C" w:rsidP="00757381">
            <w:pPr>
              <w:pStyle w:val="Title"/>
              <w:jc w:val="left"/>
              <w:rPr>
                <w:rFonts w:ascii="Times New Roman" w:hAnsi="Times New Roman" w:cs="Times New Roman"/>
                <w:sz w:val="72"/>
                <w:szCs w:val="72"/>
              </w:rPr>
            </w:pPr>
            <w:r w:rsidRPr="003143E7">
              <w:rPr>
                <w:rFonts w:ascii="Times New Roman" w:hAnsi="Times New Roman" w:cs="Times New Roman"/>
                <w:sz w:val="72"/>
                <w:szCs w:val="72"/>
              </w:rPr>
              <w:t xml:space="preserve">ITIL SERVICE </w:t>
            </w:r>
            <w:r w:rsidR="00742909" w:rsidRPr="003143E7">
              <w:rPr>
                <w:rFonts w:ascii="Times New Roman" w:hAnsi="Times New Roman" w:cs="Times New Roman"/>
                <w:sz w:val="72"/>
                <w:szCs w:val="72"/>
              </w:rPr>
              <w:t>Plan</w:t>
            </w:r>
            <w:r w:rsidRPr="003143E7">
              <w:rPr>
                <w:rFonts w:ascii="Times New Roman" w:hAnsi="Times New Roman" w:cs="Times New Roman"/>
                <w:sz w:val="72"/>
                <w:szCs w:val="72"/>
              </w:rPr>
              <w:t xml:space="preserve"> SOUTHWEST AIRLINES</w:t>
            </w:r>
          </w:p>
        </w:tc>
      </w:tr>
      <w:tr w:rsidR="00E02361" w:rsidRPr="003143E7" w14:paraId="4AF4999D" w14:textId="77777777" w:rsidTr="00197D6A">
        <w:trPr>
          <w:trHeight w:val="360"/>
        </w:trPr>
        <w:tc>
          <w:tcPr>
            <w:tcW w:w="7020" w:type="dxa"/>
          </w:tcPr>
          <w:p w14:paraId="4EDD5C41" w14:textId="77777777" w:rsidR="00E02361" w:rsidRPr="003143E7" w:rsidRDefault="00197D6A" w:rsidP="00742909">
            <w:pPr>
              <w:pStyle w:val="Subtitle"/>
              <w:jc w:val="left"/>
              <w:rPr>
                <w:rFonts w:ascii="Times New Roman" w:hAnsi="Times New Roman" w:cs="Times New Roman"/>
                <w:color w:val="auto"/>
              </w:rPr>
            </w:pPr>
            <w:r w:rsidRPr="003143E7">
              <w:rPr>
                <w:rFonts w:ascii="Times New Roman" w:hAnsi="Times New Roman" w:cs="Times New Roman"/>
                <w:noProof/>
                <w:color w:val="auto"/>
              </w:rPr>
              <mc:AlternateContent>
                <mc:Choice Requires="wpg">
                  <w:drawing>
                    <wp:inline distT="0" distB="0" distL="0" distR="0" wp14:anchorId="17CC0B60" wp14:editId="09DD19A0">
                      <wp:extent cx="602728" cy="596004"/>
                      <wp:effectExtent l="171450" t="152400" r="178435" b="185420"/>
                      <wp:docPr id="15" name="Group 14">
                        <a:extLst xmlns:a="http://schemas.openxmlformats.org/drawingml/2006/main">
                          <a:ext uri="{FF2B5EF4-FFF2-40B4-BE49-F238E27FC236}">
                            <a16:creationId xmlns:a16="http://schemas.microsoft.com/office/drawing/2014/main" id="{E5D51DDB-9673-3EB3-5A4C-FC9A8E5EB2C4}"/>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537119026" name="Straight Connector 537119026">
                                <a:extLst>
                                  <a:ext uri="{FF2B5EF4-FFF2-40B4-BE49-F238E27FC236}">
                                    <a16:creationId xmlns:a16="http://schemas.microsoft.com/office/drawing/2014/main" id="{4BC1B833-D0D3-F240-EFE9-6CA718F4FC37}"/>
                                  </a:ext>
                                </a:extLst>
                              </wps:cNvPr>
                              <wps:cNvCnPr>
                                <a:cxnSpLocks/>
                              </wps:cNvCnPr>
                              <wps:spPr>
                                <a:xfrm>
                                  <a:off x="46718" y="0"/>
                                  <a:ext cx="549286" cy="0"/>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87241277" name="Straight Connector 787241277">
                                <a:extLst>
                                  <a:ext uri="{FF2B5EF4-FFF2-40B4-BE49-F238E27FC236}">
                                    <a16:creationId xmlns:a16="http://schemas.microsoft.com/office/drawing/2014/main" id="{357E45EA-B5EA-7651-5C44-B45F5739233C}"/>
                                  </a:ext>
                                </a:extLst>
                              </wps:cNvPr>
                              <wps:cNvCnPr>
                                <a:cxnSpLocks/>
                              </wps:cNvCnPr>
                              <wps:spPr>
                                <a:xfrm>
                                  <a:off x="602728" y="0"/>
                                  <a:ext cx="0" cy="544109"/>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46705478" name="Straight Connector 1646705478">
                                <a:extLst>
                                  <a:ext uri="{FF2B5EF4-FFF2-40B4-BE49-F238E27FC236}">
                                    <a16:creationId xmlns:a16="http://schemas.microsoft.com/office/drawing/2014/main" id="{62C7A966-3CEC-757D-106F-9E4061AA39B3}"/>
                                  </a:ext>
                                </a:extLst>
                              </wps:cNvPr>
                              <wps:cNvCnPr>
                                <a:cxnSpLocks/>
                              </wps:cNvCnPr>
                              <wps:spPr>
                                <a:xfrm flipV="1">
                                  <a:off x="0" y="56642"/>
                                  <a:ext cx="539362" cy="539362"/>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3811F7E" id="Group 14" o:spid="_x0000_s1026" alt="&quot;&quot;" style="width:47.45pt;height:46.95pt;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">
                      <v:line id="Straight Connector 537119026"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" strokecolor="#4a7f74 [3204]" strokeweight="20pt">
                        <v:stroke joinstyle="miter" endcap="square"/>
                        <o:lock v:ext="edit" shapetype="f"/>
                      </v:line>
                      <v:line id="Straight Connector 787241277"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" strokecolor="#4a7f74 [3204]" strokeweight="20pt">
                        <v:stroke joinstyle="miter" endcap="square"/>
                        <o:lock v:ext="edit" shapetype="f"/>
                      </v:line>
                      <v:line id="Straight Connector 1646705478"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" strokecolor="#4a7f74 [3204]" strokeweight="20pt">
                        <v:stroke joinstyle="miter" endcap="square"/>
                        <o:lock v:ext="edit" shapetype="f"/>
                      </v:line>
                      <w10:anchorlock/>
                    </v:group>
                  </w:pict>
                </mc:Fallback>
              </mc:AlternateContent>
            </w:r>
            <w:r w:rsidRPr="003143E7">
              <w:rPr>
                <w:rFonts w:ascii="Times New Roman" w:hAnsi="Times New Roman" w:cs="Times New Roman"/>
                <w:noProof/>
                <w:color w:val="auto"/>
              </w:rPr>
              <mc:AlternateContent>
                <mc:Choice Requires="wpg">
                  <w:drawing>
                    <wp:inline distT="0" distB="0" distL="0" distR="0" wp14:anchorId="022CC800" wp14:editId="0B01564F">
                      <wp:extent cx="602728" cy="596004"/>
                      <wp:effectExtent l="174943" t="167957" r="181927" b="162878"/>
                      <wp:docPr id="1363538676"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083351127" name="Straight Connector 1083351127"/>
                              <wps:cNvCnPr>
                                <a:cxnSpLocks/>
                              </wps:cNvCnPr>
                              <wps:spPr>
                                <a:xfrm>
                                  <a:off x="46718" y="0"/>
                                  <a:ext cx="549286" cy="0"/>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816303492" name="Straight Connector 1816303492"/>
                              <wps:cNvCnPr>
                                <a:cxnSpLocks/>
                              </wps:cNvCnPr>
                              <wps:spPr>
                                <a:xfrm>
                                  <a:off x="602728" y="0"/>
                                  <a:ext cx="0" cy="544109"/>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12147472" name="Straight Connector 512147472"/>
                              <wps:cNvCnPr>
                                <a:cxnSpLocks/>
                              </wps:cNvCnPr>
                              <wps:spPr>
                                <a:xfrm flipV="1">
                                  <a:off x="0" y="56642"/>
                                  <a:ext cx="539362" cy="539362"/>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02550BDD"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">
                      <v:line id="Straight Connector 108335112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" strokecolor="#8896c6 [3205]" strokeweight="20pt">
                        <v:stroke joinstyle="miter" endcap="square"/>
                        <o:lock v:ext="edit" shapetype="f"/>
                      </v:line>
                      <v:line id="Straight Connector 181630349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" strokecolor="#8896c6 [3205]" strokeweight="20pt">
                        <v:stroke joinstyle="miter" endcap="square"/>
                        <o:lock v:ext="edit" shapetype="f"/>
                      </v:line>
                      <v:line id="Straight Connector 512147472"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" strokecolor="#8896c6 [3205]" strokeweight="20pt">
                        <v:stroke joinstyle="miter" endcap="square"/>
                        <o:lock v:ext="edit" shapetype="f"/>
                      </v:line>
                      <w10:anchorlock/>
                    </v:group>
                  </w:pict>
                </mc:Fallback>
              </mc:AlternateContent>
            </w:r>
            <w:r w:rsidRPr="003143E7">
              <w:rPr>
                <w:rFonts w:ascii="Times New Roman" w:hAnsi="Times New Roman" w:cs="Times New Roman"/>
                <w:noProof/>
                <w:color w:val="auto"/>
              </w:rPr>
              <mc:AlternateContent>
                <mc:Choice Requires="wpg">
                  <w:drawing>
                    <wp:inline distT="0" distB="0" distL="0" distR="0" wp14:anchorId="4D58D1EB" wp14:editId="6379FE33">
                      <wp:extent cx="602728" cy="596004"/>
                      <wp:effectExtent l="171450" t="152400" r="178435" b="185420"/>
                      <wp:docPr id="1135588028"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1193745496" name="Straight Connector 1193745496"/>
                              <wps:cNvCnPr>
                                <a:cxnSpLocks/>
                              </wps:cNvCnPr>
                              <wps:spPr>
                                <a:xfrm>
                                  <a:off x="46718" y="0"/>
                                  <a:ext cx="549286" cy="0"/>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47333444" name="Straight Connector 147333444"/>
                              <wps:cNvCnPr>
                                <a:cxnSpLocks/>
                              </wps:cNvCnPr>
                              <wps:spPr>
                                <a:xfrm>
                                  <a:off x="602728" y="0"/>
                                  <a:ext cx="0" cy="544109"/>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855830189" name="Straight Connector 1855830189"/>
                              <wps:cNvCnPr>
                                <a:cxnSpLocks/>
                              </wps:cNvCnPr>
                              <wps:spPr>
                                <a:xfrm flipV="1">
                                  <a:off x="0" y="56642"/>
                                  <a:ext cx="539362" cy="539362"/>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D052678" id="Group 14" o:spid="_x0000_s1026" alt="&quot;&quot;" style="width:47.45pt;height:46.95pt;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">
                      <v:line id="Straight Connector 1193745496"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" strokecolor="#e28b37 [3208]" strokeweight="20pt">
                        <v:stroke joinstyle="miter" endcap="square"/>
                        <o:lock v:ext="edit" shapetype="f"/>
                      </v:line>
                      <v:line id="Straight Connector 147333444"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" strokecolor="#e28b37 [3208]" strokeweight="20pt">
                        <v:stroke joinstyle="miter" endcap="square"/>
                        <o:lock v:ext="edit" shapetype="f"/>
                      </v:line>
                      <v:line id="Straight Connector 1855830189"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" strokecolor="#e28b37 [3208]" strokeweight="20pt">
                        <v:stroke joinstyle="miter" endcap="square"/>
                        <o:lock v:ext="edit" shapetype="f"/>
                      </v:line>
                      <w10:anchorlock/>
                    </v:group>
                  </w:pict>
                </mc:Fallback>
              </mc:AlternateContent>
            </w:r>
            <w:r w:rsidRPr="003143E7">
              <w:rPr>
                <w:rFonts w:ascii="Times New Roman" w:hAnsi="Times New Roman" w:cs="Times New Roman"/>
                <w:noProof/>
                <w:color w:val="auto"/>
              </w:rPr>
              <mc:AlternateContent>
                <mc:Choice Requires="wpg">
                  <w:drawing>
                    <wp:inline distT="0" distB="0" distL="0" distR="0" wp14:anchorId="5A19D347" wp14:editId="2BCB2216">
                      <wp:extent cx="602728" cy="596004"/>
                      <wp:effectExtent l="174943" t="167957" r="181927" b="162878"/>
                      <wp:docPr id="95219974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651304893" name="Straight Connector 1651304893"/>
                              <wps:cNvCnPr>
                                <a:cxnSpLocks/>
                              </wps:cNvCnPr>
                              <wps:spPr>
                                <a:xfrm>
                                  <a:off x="46718" y="0"/>
                                  <a:ext cx="549286" cy="0"/>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852804329" name="Straight Connector 852804329"/>
                              <wps:cNvCnPr>
                                <a:cxnSpLocks/>
                              </wps:cNvCnPr>
                              <wps:spPr>
                                <a:xfrm>
                                  <a:off x="602728" y="0"/>
                                  <a:ext cx="0" cy="544109"/>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707223846" name="Straight Connector 707223846"/>
                              <wps:cNvCnPr>
                                <a:cxnSpLocks/>
                              </wps:cNvCnPr>
                              <wps:spPr>
                                <a:xfrm flipV="1">
                                  <a:off x="0" y="56642"/>
                                  <a:ext cx="539362" cy="539362"/>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D4A07B8"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">
                      <v:line id="Straight Connector 1651304893"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" strokecolor="#d8273d [3206]" strokeweight="20pt">
                        <v:stroke joinstyle="miter" endcap="square"/>
                        <o:lock v:ext="edit" shapetype="f"/>
                      </v:line>
                      <v:line id="Straight Connector 85280432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" strokecolor="#d8273d [3206]" strokeweight="20pt">
                        <v:stroke joinstyle="miter" endcap="square"/>
                        <o:lock v:ext="edit" shapetype="f"/>
                      </v:line>
                      <v:line id="Straight Connector 70722384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" strokecolor="#d8273d [3206]" strokeweight="20pt">
                        <v:stroke joinstyle="miter" endcap="square"/>
                        <o:lock v:ext="edit" shapetype="f"/>
                      </v:line>
                      <w10:anchorlock/>
                    </v:group>
                  </w:pict>
                </mc:Fallback>
              </mc:AlternateContent>
            </w:r>
          </w:p>
        </w:tc>
        <w:tc>
          <w:tcPr>
            <w:tcW w:w="3780" w:type="dxa"/>
            <w:vAlign w:val="bottom"/>
          </w:tcPr>
          <w:p w14:paraId="69BE1E5E" w14:textId="77777777" w:rsidR="00E02361" w:rsidRPr="003143E7" w:rsidRDefault="008B0B6C" w:rsidP="00197D6A">
            <w:pPr>
              <w:pStyle w:val="Subtitle"/>
              <w:jc w:val="left"/>
              <w:rPr>
                <w:rFonts w:ascii="Times New Roman" w:hAnsi="Times New Roman" w:cs="Times New Roman"/>
                <w:color w:val="auto"/>
                <w:sz w:val="32"/>
                <w:szCs w:val="18"/>
              </w:rPr>
            </w:pPr>
            <w:r w:rsidRPr="003143E7">
              <w:rPr>
                <w:rFonts w:ascii="Times New Roman" w:hAnsi="Times New Roman" w:cs="Times New Roman"/>
                <w:color w:val="auto"/>
                <w:sz w:val="32"/>
                <w:szCs w:val="18"/>
              </w:rPr>
              <w:t xml:space="preserve">Global </w:t>
            </w:r>
            <w:r w:rsidR="00742909" w:rsidRPr="003143E7">
              <w:rPr>
                <w:rFonts w:ascii="Times New Roman" w:hAnsi="Times New Roman" w:cs="Times New Roman"/>
                <w:color w:val="auto"/>
                <w:sz w:val="32"/>
                <w:szCs w:val="18"/>
              </w:rPr>
              <w:t>Consultants</w:t>
            </w:r>
          </w:p>
          <w:p w14:paraId="6651D3DA" w14:textId="77777777" w:rsidR="008B0B6C" w:rsidRPr="003143E7" w:rsidRDefault="008B0B6C" w:rsidP="008B0B6C">
            <w:pPr>
              <w:rPr>
                <w:rFonts w:ascii="Times New Roman" w:hAnsi="Times New Roman" w:cs="Times New Roman"/>
                <w:color w:val="auto"/>
              </w:rPr>
            </w:pPr>
            <w:r w:rsidRPr="003143E7">
              <w:rPr>
                <w:rFonts w:ascii="Times New Roman" w:hAnsi="Times New Roman" w:cs="Times New Roman"/>
                <w:color w:val="auto"/>
              </w:rPr>
              <w:t>Matt Watkins, Consultant</w:t>
            </w:r>
          </w:p>
          <w:p w14:paraId="1D290D6C" w14:textId="14C360CF" w:rsidR="008B0B6C" w:rsidRPr="003143E7" w:rsidRDefault="008B0B6C" w:rsidP="008B0B6C">
            <w:pPr>
              <w:rPr>
                <w:rFonts w:ascii="Times New Roman" w:hAnsi="Times New Roman" w:cs="Times New Roman"/>
                <w:color w:val="auto"/>
              </w:rPr>
            </w:pPr>
            <w:r w:rsidRPr="003143E7">
              <w:rPr>
                <w:rFonts w:ascii="Times New Roman" w:hAnsi="Times New Roman" w:cs="Times New Roman"/>
                <w:color w:val="auto"/>
              </w:rPr>
              <w:t>1</w:t>
            </w:r>
            <w:r w:rsidR="003477EB" w:rsidRPr="003143E7">
              <w:rPr>
                <w:rFonts w:ascii="Times New Roman" w:hAnsi="Times New Roman" w:cs="Times New Roman"/>
                <w:color w:val="auto"/>
              </w:rPr>
              <w:t>1</w:t>
            </w:r>
            <w:r w:rsidRPr="003143E7">
              <w:rPr>
                <w:rFonts w:ascii="Times New Roman" w:hAnsi="Times New Roman" w:cs="Times New Roman"/>
                <w:color w:val="auto"/>
              </w:rPr>
              <w:t>.27.2025</w:t>
            </w:r>
          </w:p>
        </w:tc>
      </w:tr>
    </w:tbl>
    <w:p w14:paraId="71EE97D5" w14:textId="0A45EA3F" w:rsidR="00066DE2" w:rsidRPr="003143E7" w:rsidRDefault="00066DE2" w:rsidP="00066DE2">
      <w:pPr>
        <w:rPr>
          <w:rFonts w:ascii="Times New Roman" w:hAnsi="Times New Roman" w:cs="Times New Roman"/>
        </w:rPr>
        <w:sectPr w:rsidR="00066DE2" w:rsidRPr="003143E7" w:rsidSect="00846351">
          <w:footerReference w:type="first" r:id="rId18"/>
          <w:pgSz w:w="12240" w:h="15840" w:code="1"/>
          <w:pgMar w:top="720" w:right="720" w:bottom="360" w:left="720" w:header="288" w:footer="288" w:gutter="0"/>
          <w:cols w:space="708"/>
          <w:docGrid w:linePitch="360"/>
        </w:sectPr>
      </w:pPr>
    </w:p>
    <w:p w14:paraId="6943B07A" w14:textId="77777777" w:rsidR="0096469F" w:rsidRPr="003143E7" w:rsidRDefault="0096469F" w:rsidP="0096469F">
      <w:pPr>
        <w:pStyle w:val="Graphicsanchor"/>
        <w:rPr>
          <w:rFonts w:ascii="Times New Roman" w:hAnsi="Times New Roman" w:cs="Times New Roman"/>
        </w:rPr>
      </w:pPr>
      <w:r w:rsidRPr="003143E7">
        <w:rPr>
          <w:rFonts w:ascii="Times New Roman" w:hAnsi="Times New Roman" w:cs="Times New Roman"/>
          <w:noProof/>
        </w:rPr>
        <w:lastRenderedPageBreak/>
        <w:drawing>
          <wp:anchor distT="0" distB="0" distL="114300" distR="114300" simplePos="0" relativeHeight="251664384" behindDoc="1" locked="1" layoutInCell="1" allowOverlap="1" wp14:anchorId="2AE770EC" wp14:editId="6F0E519C">
            <wp:simplePos x="0" y="0"/>
            <wp:positionH relativeFrom="page">
              <wp:align>left</wp:align>
            </wp:positionH>
            <wp:positionV relativeFrom="paragraph">
              <wp:posOffset>-372110</wp:posOffset>
            </wp:positionV>
            <wp:extent cx="3657600" cy="10052050"/>
            <wp:effectExtent l="0" t="0" r="0" b="6350"/>
            <wp:wrapNone/>
            <wp:docPr id="4" name="Picture 3" descr="An airplane on the runway">
              <a:extLst xmlns:a="http://schemas.openxmlformats.org/drawingml/2006/main">
                <a:ext uri="{FF2B5EF4-FFF2-40B4-BE49-F238E27FC236}">
                  <a16:creationId xmlns:a16="http://schemas.microsoft.com/office/drawing/2014/main" id="{B9477F3B-61FF-981A-D36B-5D7CC3CA7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n airplane on the runway">
                      <a:extLst>
                        <a:ext uri="{FF2B5EF4-FFF2-40B4-BE49-F238E27FC236}">
                          <a16:creationId xmlns:a16="http://schemas.microsoft.com/office/drawing/2014/main" id="{B9477F3B-61FF-981A-D36B-5D7CC3CA7556}"/>
                        </a:ext>
                      </a:extLst>
                    </pic:cNvPr>
                    <pic:cNvPicPr>
                      <a:picLocks/>
                    </pic:cNvPicPr>
                  </pic:nvPicPr>
                  <pic:blipFill>
                    <a:blip r:embed="rId19" cstate="print">
                      <a:extLst>
                        <a:ext uri="{28A0092B-C50C-407E-A947-70E740481C1C}">
                          <a14:useLocalDpi xmlns:a14="http://schemas.microsoft.com/office/drawing/2010/main" val="0"/>
                        </a:ext>
                      </a:extLst>
                    </a:blip>
                    <a:srcRect l="38488" t="220" r="37407"/>
                    <a:stretch/>
                  </pic:blipFill>
                  <pic:spPr bwMode="auto">
                    <a:xfrm>
                      <a:off x="0" y="0"/>
                      <a:ext cx="3657600" cy="1005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CellMar>
          <w:left w:w="0" w:type="dxa"/>
          <w:right w:w="0" w:type="dxa"/>
        </w:tblCellMar>
        <w:tblLook w:val="0600" w:firstRow="0" w:lastRow="0" w:firstColumn="0" w:lastColumn="0" w:noHBand="1" w:noVBand="1"/>
      </w:tblPr>
      <w:tblGrid>
        <w:gridCol w:w="5220"/>
        <w:gridCol w:w="5580"/>
      </w:tblGrid>
      <w:tr w:rsidR="00757381" w:rsidRPr="003143E7" w14:paraId="338318B2" w14:textId="77777777" w:rsidTr="00952B9F">
        <w:trPr>
          <w:trHeight w:val="6624"/>
        </w:trPr>
        <w:tc>
          <w:tcPr>
            <w:tcW w:w="5220" w:type="dxa"/>
            <w:vMerge w:val="restart"/>
            <w:vAlign w:val="center"/>
          </w:tcPr>
          <w:p w14:paraId="64D619F3" w14:textId="77777777" w:rsidR="00757381" w:rsidRPr="003143E7" w:rsidRDefault="00757381" w:rsidP="00757381">
            <w:pPr>
              <w:spacing w:before="0" w:after="0"/>
              <w:rPr>
                <w:rFonts w:ascii="Times New Roman" w:hAnsi="Times New Roman" w:cs="Times New Roman"/>
              </w:rPr>
            </w:pPr>
          </w:p>
        </w:tc>
        <w:tc>
          <w:tcPr>
            <w:tcW w:w="5580" w:type="dxa"/>
            <w:vAlign w:val="bottom"/>
          </w:tcPr>
          <w:p w14:paraId="5574126B" w14:textId="77777777" w:rsidR="00757381" w:rsidRPr="003143E7" w:rsidRDefault="00757381" w:rsidP="00724C25">
            <w:pPr>
              <w:pStyle w:val="TOCHeading"/>
              <w:jc w:val="center"/>
              <w:rPr>
                <w:rFonts w:ascii="Times New Roman" w:hAnsi="Times New Roman" w:cs="Times New Roman"/>
              </w:rPr>
            </w:pPr>
            <w:r w:rsidRPr="003143E7">
              <w:rPr>
                <w:rFonts w:ascii="Times New Roman" w:hAnsi="Times New Roman" w:cs="Times New Roman"/>
              </w:rPr>
              <w:t>Table of contents</w:t>
            </w:r>
          </w:p>
          <w:p w14:paraId="60F381EA" w14:textId="77777777" w:rsidR="00757381" w:rsidRPr="003143E7" w:rsidRDefault="00757381" w:rsidP="00A950FD">
            <w:pPr>
              <w:pStyle w:val="TOC1"/>
            </w:pPr>
          </w:p>
          <w:p w14:paraId="1313C84F" w14:textId="06E301A8" w:rsidR="00952B9F" w:rsidRPr="003143E7" w:rsidRDefault="00757381">
            <w:pPr>
              <w:pStyle w:val="TOC1"/>
              <w:rPr>
                <w:rFonts w:eastAsiaTheme="minorEastAsia"/>
                <w:kern w:val="2"/>
                <w:szCs w:val="24"/>
                <w14:ligatures w14:val="standardContextual"/>
              </w:rPr>
            </w:pPr>
            <w:r w:rsidRPr="003143E7">
              <w:fldChar w:fldCharType="begin"/>
            </w:r>
            <w:r w:rsidRPr="003143E7">
              <w:instrText xml:space="preserve"> TOC \o "1-2" \h \z \u </w:instrText>
            </w:r>
            <w:r w:rsidRPr="003143E7">
              <w:fldChar w:fldCharType="separate"/>
            </w:r>
            <w:hyperlink w:anchor="_Toc215498500" w:history="1">
              <w:r w:rsidR="00952B9F" w:rsidRPr="003143E7">
                <w:rPr>
                  <w:rStyle w:val="Hyperlink"/>
                </w:rPr>
                <w:t>INTRODUCTION</w:t>
              </w:r>
              <w:r w:rsidR="00952B9F" w:rsidRPr="003143E7">
                <w:rPr>
                  <w:webHidden/>
                </w:rPr>
                <w:tab/>
              </w:r>
              <w:r w:rsidR="00952B9F" w:rsidRPr="003143E7">
                <w:rPr>
                  <w:webHidden/>
                </w:rPr>
                <w:fldChar w:fldCharType="begin"/>
              </w:r>
              <w:r w:rsidR="00952B9F" w:rsidRPr="003143E7">
                <w:rPr>
                  <w:webHidden/>
                </w:rPr>
                <w:instrText xml:space="preserve"> PAGEREF _Toc215498500 \h </w:instrText>
              </w:r>
              <w:r w:rsidR="00952B9F" w:rsidRPr="003143E7">
                <w:rPr>
                  <w:webHidden/>
                </w:rPr>
              </w:r>
              <w:r w:rsidR="00952B9F" w:rsidRPr="003143E7">
                <w:rPr>
                  <w:webHidden/>
                </w:rPr>
                <w:fldChar w:fldCharType="separate"/>
              </w:r>
              <w:r w:rsidR="00952B9F" w:rsidRPr="003143E7">
                <w:rPr>
                  <w:webHidden/>
                </w:rPr>
                <w:t>3</w:t>
              </w:r>
              <w:r w:rsidR="00952B9F" w:rsidRPr="003143E7">
                <w:rPr>
                  <w:webHidden/>
                </w:rPr>
                <w:fldChar w:fldCharType="end"/>
              </w:r>
            </w:hyperlink>
          </w:p>
          <w:p w14:paraId="78F829A1" w14:textId="57CD825E" w:rsidR="00952B9F" w:rsidRPr="003143E7" w:rsidRDefault="00952B9F">
            <w:pPr>
              <w:pStyle w:val="TOC1"/>
              <w:rPr>
                <w:rFonts w:eastAsiaTheme="minorEastAsia"/>
                <w:kern w:val="2"/>
                <w:szCs w:val="24"/>
                <w14:ligatures w14:val="standardContextual"/>
              </w:rPr>
            </w:pPr>
            <w:hyperlink w:anchor="_Toc215498501" w:history="1">
              <w:r w:rsidRPr="003143E7">
                <w:rPr>
                  <w:rStyle w:val="Hyperlink"/>
                </w:rPr>
                <w:t>PROBLEM STATEMENT</w:t>
              </w:r>
              <w:r w:rsidRPr="003143E7">
                <w:rPr>
                  <w:webHidden/>
                </w:rPr>
                <w:tab/>
              </w:r>
              <w:r w:rsidRPr="003143E7">
                <w:rPr>
                  <w:webHidden/>
                </w:rPr>
                <w:fldChar w:fldCharType="begin"/>
              </w:r>
              <w:r w:rsidRPr="003143E7">
                <w:rPr>
                  <w:webHidden/>
                </w:rPr>
                <w:instrText xml:space="preserve"> PAGEREF _Toc215498501 \h </w:instrText>
              </w:r>
              <w:r w:rsidRPr="003143E7">
                <w:rPr>
                  <w:webHidden/>
                </w:rPr>
              </w:r>
              <w:r w:rsidRPr="003143E7">
                <w:rPr>
                  <w:webHidden/>
                </w:rPr>
                <w:fldChar w:fldCharType="separate"/>
              </w:r>
              <w:r w:rsidRPr="003143E7">
                <w:rPr>
                  <w:webHidden/>
                </w:rPr>
                <w:t>4</w:t>
              </w:r>
              <w:r w:rsidRPr="003143E7">
                <w:rPr>
                  <w:webHidden/>
                </w:rPr>
                <w:fldChar w:fldCharType="end"/>
              </w:r>
            </w:hyperlink>
          </w:p>
          <w:p w14:paraId="636208C3" w14:textId="1F344DC2" w:rsidR="00952B9F" w:rsidRPr="003143E7" w:rsidRDefault="00952B9F">
            <w:pPr>
              <w:pStyle w:val="TOC1"/>
              <w:rPr>
                <w:rFonts w:eastAsiaTheme="minorEastAsia"/>
                <w:kern w:val="2"/>
                <w:szCs w:val="24"/>
                <w14:ligatures w14:val="standardContextual"/>
              </w:rPr>
            </w:pPr>
            <w:hyperlink w:anchor="_Toc215498502" w:history="1">
              <w:r w:rsidRPr="003143E7">
                <w:rPr>
                  <w:rStyle w:val="Hyperlink"/>
                </w:rPr>
                <w:t>ITSM STATEGY</w:t>
              </w:r>
              <w:r w:rsidRPr="003143E7">
                <w:rPr>
                  <w:webHidden/>
                </w:rPr>
                <w:tab/>
              </w:r>
              <w:r w:rsidRPr="003143E7">
                <w:rPr>
                  <w:webHidden/>
                </w:rPr>
                <w:fldChar w:fldCharType="begin"/>
              </w:r>
              <w:r w:rsidRPr="003143E7">
                <w:rPr>
                  <w:webHidden/>
                </w:rPr>
                <w:instrText xml:space="preserve"> PAGEREF _Toc215498502 \h </w:instrText>
              </w:r>
              <w:r w:rsidRPr="003143E7">
                <w:rPr>
                  <w:webHidden/>
                </w:rPr>
              </w:r>
              <w:r w:rsidRPr="003143E7">
                <w:rPr>
                  <w:webHidden/>
                </w:rPr>
                <w:fldChar w:fldCharType="separate"/>
              </w:r>
              <w:r w:rsidRPr="003143E7">
                <w:rPr>
                  <w:webHidden/>
                </w:rPr>
                <w:t>6</w:t>
              </w:r>
              <w:r w:rsidRPr="003143E7">
                <w:rPr>
                  <w:webHidden/>
                </w:rPr>
                <w:fldChar w:fldCharType="end"/>
              </w:r>
            </w:hyperlink>
          </w:p>
          <w:p w14:paraId="42F703AC" w14:textId="40F4EC3B" w:rsidR="00952B9F" w:rsidRPr="003143E7" w:rsidRDefault="00952B9F">
            <w:pPr>
              <w:pStyle w:val="TOC1"/>
              <w:rPr>
                <w:rFonts w:eastAsiaTheme="minorEastAsia"/>
                <w:kern w:val="2"/>
                <w:szCs w:val="24"/>
                <w14:ligatures w14:val="standardContextual"/>
              </w:rPr>
            </w:pPr>
            <w:hyperlink w:anchor="_Toc215498503" w:history="1">
              <w:r w:rsidRPr="003143E7">
                <w:rPr>
                  <w:rStyle w:val="Hyperlink"/>
                </w:rPr>
                <w:t>ITSV STRATEGY</w:t>
              </w:r>
              <w:r w:rsidRPr="003143E7">
                <w:rPr>
                  <w:webHidden/>
                </w:rPr>
                <w:tab/>
              </w:r>
              <w:r w:rsidRPr="003143E7">
                <w:rPr>
                  <w:webHidden/>
                </w:rPr>
                <w:fldChar w:fldCharType="begin"/>
              </w:r>
              <w:r w:rsidRPr="003143E7">
                <w:rPr>
                  <w:webHidden/>
                </w:rPr>
                <w:instrText xml:space="preserve"> PAGEREF _Toc215498503 \h </w:instrText>
              </w:r>
              <w:r w:rsidRPr="003143E7">
                <w:rPr>
                  <w:webHidden/>
                </w:rPr>
              </w:r>
              <w:r w:rsidRPr="003143E7">
                <w:rPr>
                  <w:webHidden/>
                </w:rPr>
                <w:fldChar w:fldCharType="separate"/>
              </w:r>
              <w:r w:rsidRPr="003143E7">
                <w:rPr>
                  <w:webHidden/>
                </w:rPr>
                <w:t>10</w:t>
              </w:r>
              <w:r w:rsidRPr="003143E7">
                <w:rPr>
                  <w:webHidden/>
                </w:rPr>
                <w:fldChar w:fldCharType="end"/>
              </w:r>
            </w:hyperlink>
          </w:p>
          <w:p w14:paraId="1954A75E" w14:textId="129F52E5" w:rsidR="00952B9F" w:rsidRPr="003143E7" w:rsidRDefault="00952B9F">
            <w:pPr>
              <w:pStyle w:val="TOC1"/>
              <w:rPr>
                <w:rFonts w:eastAsiaTheme="minorEastAsia"/>
                <w:kern w:val="2"/>
                <w:szCs w:val="24"/>
                <w14:ligatures w14:val="standardContextual"/>
              </w:rPr>
            </w:pPr>
            <w:hyperlink w:anchor="_Toc215498504" w:history="1">
              <w:r w:rsidRPr="003143E7">
                <w:rPr>
                  <w:rStyle w:val="Hyperlink"/>
                </w:rPr>
                <w:t>ITSM PRACTICES</w:t>
              </w:r>
              <w:r w:rsidRPr="003143E7">
                <w:rPr>
                  <w:webHidden/>
                </w:rPr>
                <w:tab/>
              </w:r>
              <w:r w:rsidRPr="003143E7">
                <w:rPr>
                  <w:webHidden/>
                </w:rPr>
                <w:fldChar w:fldCharType="begin"/>
              </w:r>
              <w:r w:rsidRPr="003143E7">
                <w:rPr>
                  <w:webHidden/>
                </w:rPr>
                <w:instrText xml:space="preserve"> PAGEREF _Toc215498504 \h </w:instrText>
              </w:r>
              <w:r w:rsidRPr="003143E7">
                <w:rPr>
                  <w:webHidden/>
                </w:rPr>
              </w:r>
              <w:r w:rsidRPr="003143E7">
                <w:rPr>
                  <w:webHidden/>
                </w:rPr>
                <w:fldChar w:fldCharType="separate"/>
              </w:r>
              <w:r w:rsidRPr="003143E7">
                <w:rPr>
                  <w:webHidden/>
                </w:rPr>
                <w:t>14</w:t>
              </w:r>
              <w:r w:rsidRPr="003143E7">
                <w:rPr>
                  <w:webHidden/>
                </w:rPr>
                <w:fldChar w:fldCharType="end"/>
              </w:r>
            </w:hyperlink>
          </w:p>
          <w:p w14:paraId="5FA5785E" w14:textId="64966F38" w:rsidR="00952B9F" w:rsidRPr="003143E7" w:rsidRDefault="00952B9F">
            <w:pPr>
              <w:pStyle w:val="TOC1"/>
              <w:rPr>
                <w:rFonts w:eastAsiaTheme="minorEastAsia"/>
                <w:kern w:val="2"/>
                <w:szCs w:val="24"/>
                <w14:ligatures w14:val="standardContextual"/>
              </w:rPr>
            </w:pPr>
            <w:hyperlink w:anchor="_Toc215498505" w:history="1">
              <w:r w:rsidRPr="003143E7">
                <w:rPr>
                  <w:rStyle w:val="Hyperlink"/>
                </w:rPr>
                <w:t>CONCLUSION</w:t>
              </w:r>
              <w:r w:rsidRPr="003143E7">
                <w:rPr>
                  <w:webHidden/>
                </w:rPr>
                <w:tab/>
              </w:r>
              <w:r w:rsidRPr="003143E7">
                <w:rPr>
                  <w:webHidden/>
                </w:rPr>
                <w:fldChar w:fldCharType="begin"/>
              </w:r>
              <w:r w:rsidRPr="003143E7">
                <w:rPr>
                  <w:webHidden/>
                </w:rPr>
                <w:instrText xml:space="preserve"> PAGEREF _Toc215498505 \h </w:instrText>
              </w:r>
              <w:r w:rsidRPr="003143E7">
                <w:rPr>
                  <w:webHidden/>
                </w:rPr>
              </w:r>
              <w:r w:rsidRPr="003143E7">
                <w:rPr>
                  <w:webHidden/>
                </w:rPr>
                <w:fldChar w:fldCharType="separate"/>
              </w:r>
              <w:r w:rsidRPr="003143E7">
                <w:rPr>
                  <w:webHidden/>
                </w:rPr>
                <w:t>19</w:t>
              </w:r>
              <w:r w:rsidRPr="003143E7">
                <w:rPr>
                  <w:webHidden/>
                </w:rPr>
                <w:fldChar w:fldCharType="end"/>
              </w:r>
            </w:hyperlink>
          </w:p>
          <w:p w14:paraId="6A07A954" w14:textId="77626376" w:rsidR="00952B9F" w:rsidRPr="003143E7" w:rsidRDefault="00952B9F">
            <w:pPr>
              <w:pStyle w:val="TOC1"/>
              <w:rPr>
                <w:rFonts w:eastAsiaTheme="minorEastAsia"/>
                <w:kern w:val="2"/>
                <w:szCs w:val="24"/>
                <w14:ligatures w14:val="standardContextual"/>
              </w:rPr>
            </w:pPr>
            <w:hyperlink w:anchor="_Toc215498506" w:history="1">
              <w:r w:rsidRPr="003143E7">
                <w:rPr>
                  <w:rStyle w:val="Hyperlink"/>
                </w:rPr>
                <w:t>REFERENCES</w:t>
              </w:r>
              <w:r w:rsidRPr="003143E7">
                <w:rPr>
                  <w:webHidden/>
                </w:rPr>
                <w:tab/>
              </w:r>
              <w:r w:rsidRPr="003143E7">
                <w:rPr>
                  <w:webHidden/>
                </w:rPr>
                <w:fldChar w:fldCharType="begin"/>
              </w:r>
              <w:r w:rsidRPr="003143E7">
                <w:rPr>
                  <w:webHidden/>
                </w:rPr>
                <w:instrText xml:space="preserve"> PAGEREF _Toc215498506 \h </w:instrText>
              </w:r>
              <w:r w:rsidRPr="003143E7">
                <w:rPr>
                  <w:webHidden/>
                </w:rPr>
              </w:r>
              <w:r w:rsidRPr="003143E7">
                <w:rPr>
                  <w:webHidden/>
                </w:rPr>
                <w:fldChar w:fldCharType="separate"/>
              </w:r>
              <w:r w:rsidRPr="003143E7">
                <w:rPr>
                  <w:webHidden/>
                </w:rPr>
                <w:t>20</w:t>
              </w:r>
              <w:r w:rsidRPr="003143E7">
                <w:rPr>
                  <w:webHidden/>
                </w:rPr>
                <w:fldChar w:fldCharType="end"/>
              </w:r>
            </w:hyperlink>
          </w:p>
          <w:p w14:paraId="04AE731F" w14:textId="42F7ED08" w:rsidR="00757381" w:rsidRPr="003143E7" w:rsidRDefault="00757381" w:rsidP="00757381">
            <w:pPr>
              <w:pStyle w:val="TOC2"/>
              <w:rPr>
                <w:rFonts w:ascii="Times New Roman" w:hAnsi="Times New Roman" w:cs="Times New Roman"/>
              </w:rPr>
            </w:pPr>
            <w:r w:rsidRPr="003143E7">
              <w:rPr>
                <w:rFonts w:ascii="Times New Roman" w:hAnsi="Times New Roman" w:cs="Times New Roman"/>
              </w:rPr>
              <w:fldChar w:fldCharType="end"/>
            </w:r>
          </w:p>
        </w:tc>
      </w:tr>
      <w:tr w:rsidR="00757381" w:rsidRPr="003143E7" w14:paraId="2F13A6E2" w14:textId="77777777" w:rsidTr="00952B9F">
        <w:trPr>
          <w:trHeight w:val="4608"/>
        </w:trPr>
        <w:tc>
          <w:tcPr>
            <w:tcW w:w="5220" w:type="dxa"/>
            <w:vMerge/>
            <w:vAlign w:val="center"/>
          </w:tcPr>
          <w:p w14:paraId="4757337D" w14:textId="77777777" w:rsidR="00757381" w:rsidRPr="003143E7" w:rsidRDefault="00757381" w:rsidP="00757381">
            <w:pPr>
              <w:spacing w:before="0" w:after="0"/>
              <w:rPr>
                <w:rFonts w:ascii="Times New Roman" w:hAnsi="Times New Roman" w:cs="Times New Roman"/>
                <w:noProof/>
                <w:lang w:val="en-AU" w:eastAsia="en-AU"/>
              </w:rPr>
            </w:pPr>
          </w:p>
        </w:tc>
        <w:tc>
          <w:tcPr>
            <w:tcW w:w="5580" w:type="dxa"/>
            <w:vAlign w:val="bottom"/>
          </w:tcPr>
          <w:p w14:paraId="29AEB99E" w14:textId="6F68CD09" w:rsidR="00757381" w:rsidRPr="003143E7" w:rsidRDefault="00757381" w:rsidP="00757381">
            <w:pPr>
              <w:pStyle w:val="TOC2"/>
              <w:rPr>
                <w:rFonts w:ascii="Times New Roman" w:hAnsi="Times New Roman" w:cs="Times New Roman"/>
              </w:rPr>
            </w:pPr>
          </w:p>
        </w:tc>
      </w:tr>
    </w:tbl>
    <w:p w14:paraId="3C6B7EEE" w14:textId="77777777" w:rsidR="000A7626" w:rsidRPr="003143E7" w:rsidRDefault="000A7626" w:rsidP="003D0FFF">
      <w:pPr>
        <w:rPr>
          <w:rFonts w:ascii="Times New Roman" w:hAnsi="Times New Roman" w:cs="Times New Roman"/>
        </w:rPr>
        <w:sectPr w:rsidR="000A7626" w:rsidRPr="003143E7" w:rsidSect="00846351">
          <w:footerReference w:type="default" r:id="rId20"/>
          <w:footerReference w:type="first" r:id="rId21"/>
          <w:pgSz w:w="12240" w:h="15840" w:code="1"/>
          <w:pgMar w:top="576" w:right="720" w:bottom="0" w:left="720" w:header="0" w:footer="0" w:gutter="0"/>
          <w:pgNumType w:fmt="lowerRoman"/>
          <w:cols w:space="708"/>
          <w:titlePg/>
          <w:docGrid w:linePitch="360"/>
        </w:sectPr>
      </w:pPr>
    </w:p>
    <w:p w14:paraId="02F14702" w14:textId="5E8A003E" w:rsidR="006F7B2D" w:rsidRPr="003143E7" w:rsidRDefault="001C61CC" w:rsidP="0006623D">
      <w:pPr>
        <w:pStyle w:val="Heading1"/>
        <w:jc w:val="center"/>
        <w:rPr>
          <w:rFonts w:ascii="Times New Roman" w:hAnsi="Times New Roman" w:cs="Times New Roman"/>
          <w:color w:val="auto"/>
        </w:rPr>
      </w:pPr>
      <w:bookmarkStart w:id="0" w:name="_Toc215498500"/>
      <w:r w:rsidRPr="003143E7">
        <w:rPr>
          <w:rFonts w:ascii="Times New Roman" w:hAnsi="Times New Roman" w:cs="Times New Roman"/>
          <w:color w:val="auto"/>
        </w:rPr>
        <w:lastRenderedPageBreak/>
        <w:t>INTRODUCTION</w:t>
      </w:r>
      <w:bookmarkEnd w:id="0"/>
    </w:p>
    <w:p w14:paraId="1CC34DB9" w14:textId="77777777" w:rsidR="0003123C" w:rsidRPr="003143E7" w:rsidRDefault="0003123C" w:rsidP="00570AD2">
      <w:pPr>
        <w:spacing w:before="0" w:after="0" w:line="360" w:lineRule="auto"/>
        <w:rPr>
          <w:rFonts w:ascii="Times New Roman" w:hAnsi="Times New Roman" w:cs="Times New Roman"/>
          <w:color w:val="auto"/>
        </w:rPr>
      </w:pPr>
    </w:p>
    <w:p w14:paraId="389CBFAB" w14:textId="1F0F8134" w:rsidR="003B2DB0" w:rsidRPr="003143E7" w:rsidRDefault="00167C45"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Southwest Airlines is </w:t>
      </w:r>
      <w:r w:rsidR="00DE0FDB" w:rsidRPr="003143E7">
        <w:rPr>
          <w:rFonts w:ascii="Times New Roman" w:hAnsi="Times New Roman" w:cs="Times New Roman"/>
          <w:color w:val="auto"/>
        </w:rPr>
        <w:t>a company</w:t>
      </w:r>
      <w:r w:rsidR="00597C5F" w:rsidRPr="003143E7">
        <w:rPr>
          <w:rFonts w:ascii="Times New Roman" w:hAnsi="Times New Roman" w:cs="Times New Roman"/>
          <w:color w:val="auto"/>
        </w:rPr>
        <w:t xml:space="preserve"> that offers</w:t>
      </w:r>
      <w:r w:rsidR="00175DC6" w:rsidRPr="003143E7">
        <w:rPr>
          <w:rFonts w:ascii="Times New Roman" w:hAnsi="Times New Roman" w:cs="Times New Roman"/>
          <w:color w:val="auto"/>
        </w:rPr>
        <w:t xml:space="preserve"> low-cost</w:t>
      </w:r>
      <w:r w:rsidR="00597C5F" w:rsidRPr="003143E7">
        <w:rPr>
          <w:rFonts w:ascii="Times New Roman" w:hAnsi="Times New Roman" w:cs="Times New Roman"/>
          <w:color w:val="auto"/>
        </w:rPr>
        <w:t xml:space="preserve"> commercial airline flights to customers. </w:t>
      </w:r>
      <w:r w:rsidR="00DA3F0F" w:rsidRPr="003143E7">
        <w:rPr>
          <w:rFonts w:ascii="Times New Roman" w:hAnsi="Times New Roman" w:cs="Times New Roman"/>
          <w:color w:val="auto"/>
        </w:rPr>
        <w:t>Southwest</w:t>
      </w:r>
      <w:r w:rsidR="002C155A" w:rsidRPr="003143E7">
        <w:rPr>
          <w:rFonts w:ascii="Times New Roman" w:hAnsi="Times New Roman" w:cs="Times New Roman"/>
          <w:color w:val="auto"/>
        </w:rPr>
        <w:t xml:space="preserve"> was founded </w:t>
      </w:r>
      <w:r w:rsidR="001061BF" w:rsidRPr="003143E7">
        <w:rPr>
          <w:rFonts w:ascii="Times New Roman" w:hAnsi="Times New Roman" w:cs="Times New Roman"/>
          <w:color w:val="auto"/>
        </w:rPr>
        <w:t xml:space="preserve">1967 in </w:t>
      </w:r>
      <w:r w:rsidR="002C155A" w:rsidRPr="003143E7">
        <w:rPr>
          <w:rFonts w:ascii="Times New Roman" w:hAnsi="Times New Roman" w:cs="Times New Roman"/>
          <w:color w:val="auto"/>
        </w:rPr>
        <w:t>San Antonio, Texas, by f</w:t>
      </w:r>
      <w:r w:rsidR="00DA3F0F" w:rsidRPr="003143E7">
        <w:rPr>
          <w:rFonts w:ascii="Times New Roman" w:hAnsi="Times New Roman" w:cs="Times New Roman"/>
          <w:color w:val="auto"/>
        </w:rPr>
        <w:t>ounders Herb Kelleher and Rollin King</w:t>
      </w:r>
      <w:r w:rsidR="002C155A" w:rsidRPr="003143E7">
        <w:rPr>
          <w:rFonts w:ascii="Times New Roman" w:hAnsi="Times New Roman" w:cs="Times New Roman"/>
          <w:color w:val="auto"/>
        </w:rPr>
        <w:t xml:space="preserve"> (</w:t>
      </w:r>
      <w:r w:rsidR="000000E2" w:rsidRPr="003143E7">
        <w:rPr>
          <w:rFonts w:ascii="Times New Roman" w:hAnsi="Times New Roman" w:cs="Times New Roman"/>
          <w:color w:val="auto"/>
        </w:rPr>
        <w:t>Southwest, 2021).</w:t>
      </w:r>
      <w:r w:rsidR="009825B9" w:rsidRPr="003143E7">
        <w:rPr>
          <w:rFonts w:ascii="Times New Roman" w:hAnsi="Times New Roman" w:cs="Times New Roman"/>
          <w:color w:val="auto"/>
        </w:rPr>
        <w:t xml:space="preserve"> The</w:t>
      </w:r>
      <w:r w:rsidR="00E75926" w:rsidRPr="003143E7">
        <w:rPr>
          <w:rFonts w:ascii="Times New Roman" w:hAnsi="Times New Roman" w:cs="Times New Roman"/>
          <w:color w:val="auto"/>
        </w:rPr>
        <w:t>ir</w:t>
      </w:r>
      <w:r w:rsidR="009825B9" w:rsidRPr="003143E7">
        <w:rPr>
          <w:rFonts w:ascii="Times New Roman" w:hAnsi="Times New Roman" w:cs="Times New Roman"/>
          <w:color w:val="auto"/>
        </w:rPr>
        <w:t xml:space="preserve"> </w:t>
      </w:r>
      <w:r w:rsidR="00F63CBC" w:rsidRPr="003143E7">
        <w:rPr>
          <w:rFonts w:ascii="Times New Roman" w:hAnsi="Times New Roman" w:cs="Times New Roman"/>
          <w:color w:val="auto"/>
        </w:rPr>
        <w:t xml:space="preserve">launch included local flights from San Antonio, </w:t>
      </w:r>
      <w:r w:rsidR="004A3E36" w:rsidRPr="003143E7">
        <w:rPr>
          <w:rFonts w:ascii="Times New Roman" w:hAnsi="Times New Roman" w:cs="Times New Roman"/>
          <w:color w:val="auto"/>
        </w:rPr>
        <w:t>Dallas,</w:t>
      </w:r>
      <w:r w:rsidR="00F63CBC" w:rsidRPr="003143E7">
        <w:rPr>
          <w:rFonts w:ascii="Times New Roman" w:hAnsi="Times New Roman" w:cs="Times New Roman"/>
          <w:color w:val="auto"/>
        </w:rPr>
        <w:t xml:space="preserve"> and Houston</w:t>
      </w:r>
      <w:r w:rsidR="00550AEB" w:rsidRPr="003143E7">
        <w:rPr>
          <w:rFonts w:ascii="Times New Roman" w:hAnsi="Times New Roman" w:cs="Times New Roman"/>
          <w:color w:val="auto"/>
        </w:rPr>
        <w:t xml:space="preserve"> (Southwest, 2021). Herb </w:t>
      </w:r>
      <w:r w:rsidR="000D0388" w:rsidRPr="003143E7">
        <w:rPr>
          <w:rFonts w:ascii="Times New Roman" w:hAnsi="Times New Roman" w:cs="Times New Roman"/>
          <w:color w:val="auto"/>
        </w:rPr>
        <w:t xml:space="preserve">Kelleher became the main CEO, </w:t>
      </w:r>
      <w:r w:rsidR="00BF08D5" w:rsidRPr="003143E7">
        <w:rPr>
          <w:rFonts w:ascii="Times New Roman" w:hAnsi="Times New Roman" w:cs="Times New Roman"/>
          <w:color w:val="auto"/>
        </w:rPr>
        <w:t>chair</w:t>
      </w:r>
      <w:r w:rsidR="000D0388" w:rsidRPr="003143E7">
        <w:rPr>
          <w:rFonts w:ascii="Times New Roman" w:hAnsi="Times New Roman" w:cs="Times New Roman"/>
          <w:color w:val="auto"/>
        </w:rPr>
        <w:t xml:space="preserve">, and guiding light for the company from 1978 to </w:t>
      </w:r>
      <w:r w:rsidR="001061BF" w:rsidRPr="003143E7">
        <w:rPr>
          <w:rFonts w:ascii="Times New Roman" w:hAnsi="Times New Roman" w:cs="Times New Roman"/>
          <w:color w:val="auto"/>
        </w:rPr>
        <w:t xml:space="preserve">2008 (Southwest, 2021). </w:t>
      </w:r>
      <w:r w:rsidR="00E75926" w:rsidRPr="003143E7">
        <w:rPr>
          <w:rFonts w:ascii="Times New Roman" w:hAnsi="Times New Roman" w:cs="Times New Roman"/>
          <w:color w:val="auto"/>
        </w:rPr>
        <w:t>Later, t</w:t>
      </w:r>
      <w:r w:rsidR="00C456A6" w:rsidRPr="003143E7">
        <w:rPr>
          <w:rFonts w:ascii="Times New Roman" w:hAnsi="Times New Roman" w:cs="Times New Roman"/>
          <w:color w:val="auto"/>
        </w:rPr>
        <w:t xml:space="preserve">he company </w:t>
      </w:r>
      <w:r w:rsidR="00E75926" w:rsidRPr="003143E7">
        <w:rPr>
          <w:rFonts w:ascii="Times New Roman" w:hAnsi="Times New Roman" w:cs="Times New Roman"/>
          <w:color w:val="auto"/>
        </w:rPr>
        <w:t xml:space="preserve">moved to current </w:t>
      </w:r>
      <w:r w:rsidR="003B2DB0" w:rsidRPr="003143E7">
        <w:rPr>
          <w:rFonts w:ascii="Times New Roman" w:hAnsi="Times New Roman" w:cs="Times New Roman"/>
          <w:color w:val="auto"/>
        </w:rPr>
        <w:t xml:space="preserve">headquarters in </w:t>
      </w:r>
      <w:r w:rsidR="00C456A6" w:rsidRPr="003143E7">
        <w:rPr>
          <w:rFonts w:ascii="Times New Roman" w:hAnsi="Times New Roman" w:cs="Times New Roman"/>
          <w:color w:val="auto"/>
        </w:rPr>
        <w:t xml:space="preserve">Dallas, Texas, USA, and </w:t>
      </w:r>
      <w:r w:rsidR="0074166C" w:rsidRPr="003143E7">
        <w:rPr>
          <w:rFonts w:ascii="Times New Roman" w:hAnsi="Times New Roman" w:cs="Times New Roman"/>
          <w:color w:val="auto"/>
        </w:rPr>
        <w:t xml:space="preserve">its main hub base </w:t>
      </w:r>
      <w:r w:rsidR="003B2DB0" w:rsidRPr="003143E7">
        <w:rPr>
          <w:rFonts w:ascii="Times New Roman" w:hAnsi="Times New Roman" w:cs="Times New Roman"/>
          <w:color w:val="auto"/>
        </w:rPr>
        <w:t>at</w:t>
      </w:r>
      <w:r w:rsidR="0074166C" w:rsidRPr="003143E7">
        <w:rPr>
          <w:rFonts w:ascii="Times New Roman" w:hAnsi="Times New Roman" w:cs="Times New Roman"/>
          <w:color w:val="auto"/>
        </w:rPr>
        <w:t xml:space="preserve"> Dallas </w:t>
      </w:r>
      <w:r w:rsidR="00570AD2" w:rsidRPr="003143E7">
        <w:rPr>
          <w:rFonts w:ascii="Times New Roman" w:hAnsi="Times New Roman" w:cs="Times New Roman"/>
          <w:color w:val="auto"/>
        </w:rPr>
        <w:t>Love Field airport</w:t>
      </w:r>
      <w:r w:rsidR="0074166C" w:rsidRPr="003143E7">
        <w:rPr>
          <w:rFonts w:ascii="Times New Roman" w:hAnsi="Times New Roman" w:cs="Times New Roman"/>
          <w:color w:val="auto"/>
        </w:rPr>
        <w:t xml:space="preserve"> (Karki, 2022). </w:t>
      </w:r>
      <w:r w:rsidR="00B30A3B" w:rsidRPr="003143E7">
        <w:rPr>
          <w:rFonts w:ascii="Times New Roman" w:hAnsi="Times New Roman" w:cs="Times New Roman"/>
          <w:color w:val="auto"/>
        </w:rPr>
        <w:t xml:space="preserve">Bob Jordan is the current CEO (Southwest, 2025). </w:t>
      </w:r>
    </w:p>
    <w:p w14:paraId="7AF66827" w14:textId="0A958E08" w:rsidR="00143013" w:rsidRPr="003143E7" w:rsidRDefault="00C55D60"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 </w:t>
      </w:r>
      <w:r w:rsidR="00E353B7" w:rsidRPr="003143E7">
        <w:rPr>
          <w:rFonts w:ascii="Times New Roman" w:hAnsi="Times New Roman" w:cs="Times New Roman"/>
          <w:color w:val="auto"/>
        </w:rPr>
        <w:t xml:space="preserve">Southwest is </w:t>
      </w:r>
      <w:r w:rsidR="004B4841" w:rsidRPr="003143E7">
        <w:rPr>
          <w:rFonts w:ascii="Times New Roman" w:hAnsi="Times New Roman" w:cs="Times New Roman"/>
          <w:color w:val="auto"/>
        </w:rPr>
        <w:t xml:space="preserve">today a </w:t>
      </w:r>
      <w:r w:rsidR="005D32F6" w:rsidRPr="003143E7">
        <w:rPr>
          <w:rFonts w:ascii="Times New Roman" w:hAnsi="Times New Roman" w:cs="Times New Roman"/>
          <w:color w:val="auto"/>
        </w:rPr>
        <w:t xml:space="preserve">public corporation </w:t>
      </w:r>
      <w:r w:rsidRPr="003143E7">
        <w:rPr>
          <w:rFonts w:ascii="Times New Roman" w:hAnsi="Times New Roman" w:cs="Times New Roman"/>
          <w:color w:val="auto"/>
        </w:rPr>
        <w:t>list</w:t>
      </w:r>
      <w:r w:rsidR="005D32F6" w:rsidRPr="003143E7">
        <w:rPr>
          <w:rFonts w:ascii="Times New Roman" w:hAnsi="Times New Roman" w:cs="Times New Roman"/>
          <w:color w:val="auto"/>
        </w:rPr>
        <w:t>ed</w:t>
      </w:r>
      <w:r w:rsidRPr="003143E7">
        <w:rPr>
          <w:rFonts w:ascii="Times New Roman" w:hAnsi="Times New Roman" w:cs="Times New Roman"/>
          <w:color w:val="auto"/>
        </w:rPr>
        <w:t xml:space="preserve"> on the </w:t>
      </w:r>
      <w:r w:rsidR="00FD4B2A" w:rsidRPr="003143E7">
        <w:rPr>
          <w:rFonts w:ascii="Times New Roman" w:hAnsi="Times New Roman" w:cs="Times New Roman"/>
          <w:color w:val="auto"/>
        </w:rPr>
        <w:t>N</w:t>
      </w:r>
      <w:r w:rsidR="005B1AFD" w:rsidRPr="003143E7">
        <w:rPr>
          <w:rFonts w:ascii="Times New Roman" w:hAnsi="Times New Roman" w:cs="Times New Roman"/>
          <w:color w:val="auto"/>
        </w:rPr>
        <w:t>ew York</w:t>
      </w:r>
      <w:r w:rsidR="00FD4B2A" w:rsidRPr="003143E7">
        <w:rPr>
          <w:rFonts w:ascii="Times New Roman" w:hAnsi="Times New Roman" w:cs="Times New Roman"/>
          <w:color w:val="auto"/>
        </w:rPr>
        <w:t xml:space="preserve"> </w:t>
      </w:r>
      <w:r w:rsidRPr="003143E7">
        <w:rPr>
          <w:rFonts w:ascii="Times New Roman" w:hAnsi="Times New Roman" w:cs="Times New Roman"/>
          <w:color w:val="auto"/>
        </w:rPr>
        <w:t xml:space="preserve">stock exchange </w:t>
      </w:r>
      <w:r w:rsidR="00774A8C" w:rsidRPr="003143E7">
        <w:rPr>
          <w:rFonts w:ascii="Times New Roman" w:hAnsi="Times New Roman" w:cs="Times New Roman"/>
          <w:color w:val="auto"/>
        </w:rPr>
        <w:t>under</w:t>
      </w:r>
      <w:r w:rsidRPr="003143E7">
        <w:rPr>
          <w:rFonts w:ascii="Times New Roman" w:hAnsi="Times New Roman" w:cs="Times New Roman"/>
          <w:color w:val="auto"/>
        </w:rPr>
        <w:t xml:space="preserve"> LUV and is currently </w:t>
      </w:r>
      <w:r w:rsidR="009F16DC" w:rsidRPr="003143E7">
        <w:rPr>
          <w:rFonts w:ascii="Times New Roman" w:hAnsi="Times New Roman" w:cs="Times New Roman"/>
          <w:color w:val="auto"/>
        </w:rPr>
        <w:t>priced</w:t>
      </w:r>
      <w:r w:rsidRPr="003143E7">
        <w:rPr>
          <w:rFonts w:ascii="Times New Roman" w:hAnsi="Times New Roman" w:cs="Times New Roman"/>
          <w:color w:val="auto"/>
        </w:rPr>
        <w:t xml:space="preserve"> around </w:t>
      </w:r>
      <w:r w:rsidR="009F16DC" w:rsidRPr="003143E7">
        <w:rPr>
          <w:rFonts w:ascii="Times New Roman" w:hAnsi="Times New Roman" w:cs="Times New Roman"/>
          <w:color w:val="auto"/>
        </w:rPr>
        <w:t>$</w:t>
      </w:r>
      <w:r w:rsidR="004E6B77" w:rsidRPr="003143E7">
        <w:rPr>
          <w:rFonts w:ascii="Times New Roman" w:hAnsi="Times New Roman" w:cs="Times New Roman"/>
          <w:color w:val="auto"/>
        </w:rPr>
        <w:t>33 dollars</w:t>
      </w:r>
      <w:r w:rsidR="009F16DC" w:rsidRPr="003143E7">
        <w:rPr>
          <w:rFonts w:ascii="Times New Roman" w:hAnsi="Times New Roman" w:cs="Times New Roman"/>
          <w:color w:val="auto"/>
        </w:rPr>
        <w:t xml:space="preserve"> a share (</w:t>
      </w:r>
      <w:r w:rsidR="00FD4B2A" w:rsidRPr="003143E7">
        <w:rPr>
          <w:rFonts w:ascii="Times New Roman" w:hAnsi="Times New Roman" w:cs="Times New Roman"/>
          <w:color w:val="auto"/>
        </w:rPr>
        <w:t>Southwest,</w:t>
      </w:r>
      <w:r w:rsidR="00774A8C" w:rsidRPr="003143E7">
        <w:rPr>
          <w:rFonts w:ascii="Times New Roman" w:hAnsi="Times New Roman" w:cs="Times New Roman"/>
          <w:color w:val="auto"/>
        </w:rPr>
        <w:t xml:space="preserve"> </w:t>
      </w:r>
      <w:r w:rsidR="00FD4B2A" w:rsidRPr="003143E7">
        <w:rPr>
          <w:rFonts w:ascii="Times New Roman" w:hAnsi="Times New Roman" w:cs="Times New Roman"/>
          <w:color w:val="auto"/>
        </w:rPr>
        <w:t xml:space="preserve">2025; </w:t>
      </w:r>
      <w:r w:rsidR="009F16DC" w:rsidRPr="003143E7">
        <w:rPr>
          <w:rFonts w:ascii="Times New Roman" w:hAnsi="Times New Roman" w:cs="Times New Roman"/>
          <w:color w:val="auto"/>
        </w:rPr>
        <w:t>Pitchbook,</w:t>
      </w:r>
      <w:r w:rsidR="00774A8C" w:rsidRPr="003143E7">
        <w:rPr>
          <w:rFonts w:ascii="Times New Roman" w:hAnsi="Times New Roman" w:cs="Times New Roman"/>
          <w:color w:val="auto"/>
        </w:rPr>
        <w:t xml:space="preserve"> </w:t>
      </w:r>
      <w:r w:rsidR="009F16DC" w:rsidRPr="003143E7">
        <w:rPr>
          <w:rFonts w:ascii="Times New Roman" w:hAnsi="Times New Roman" w:cs="Times New Roman"/>
          <w:color w:val="auto"/>
        </w:rPr>
        <w:t>2025)</w:t>
      </w:r>
      <w:r w:rsidR="00175DC6" w:rsidRPr="003143E7">
        <w:rPr>
          <w:rFonts w:ascii="Times New Roman" w:hAnsi="Times New Roman" w:cs="Times New Roman"/>
          <w:color w:val="auto"/>
        </w:rPr>
        <w:t xml:space="preserve">. Southwest </w:t>
      </w:r>
      <w:r w:rsidR="009F2541" w:rsidRPr="003143E7">
        <w:rPr>
          <w:rFonts w:ascii="Times New Roman" w:hAnsi="Times New Roman" w:cs="Times New Roman"/>
          <w:color w:val="auto"/>
        </w:rPr>
        <w:t xml:space="preserve">has currently about 72,000 </w:t>
      </w:r>
      <w:r w:rsidR="007713E5" w:rsidRPr="003143E7">
        <w:rPr>
          <w:rFonts w:ascii="Times New Roman" w:hAnsi="Times New Roman" w:cs="Times New Roman"/>
          <w:color w:val="auto"/>
        </w:rPr>
        <w:t>employees and</w:t>
      </w:r>
      <w:r w:rsidR="009F2541" w:rsidRPr="003143E7">
        <w:rPr>
          <w:rFonts w:ascii="Times New Roman" w:hAnsi="Times New Roman" w:cs="Times New Roman"/>
          <w:color w:val="auto"/>
        </w:rPr>
        <w:t xml:space="preserve"> operates 800</w:t>
      </w:r>
      <w:r w:rsidR="006D61ED" w:rsidRPr="003143E7">
        <w:rPr>
          <w:rFonts w:ascii="Times New Roman" w:hAnsi="Times New Roman" w:cs="Times New Roman"/>
          <w:color w:val="auto"/>
        </w:rPr>
        <w:t xml:space="preserve"> </w:t>
      </w:r>
      <w:r w:rsidR="009F2541" w:rsidRPr="003143E7">
        <w:rPr>
          <w:rFonts w:ascii="Times New Roman" w:hAnsi="Times New Roman" w:cs="Times New Roman"/>
          <w:color w:val="auto"/>
        </w:rPr>
        <w:t>Boe</w:t>
      </w:r>
      <w:r w:rsidR="006D61ED" w:rsidRPr="003143E7">
        <w:rPr>
          <w:rFonts w:ascii="Times New Roman" w:hAnsi="Times New Roman" w:cs="Times New Roman"/>
          <w:color w:val="auto"/>
        </w:rPr>
        <w:t xml:space="preserve">ing </w:t>
      </w:r>
      <w:r w:rsidR="009F2541" w:rsidRPr="003143E7">
        <w:rPr>
          <w:rFonts w:ascii="Times New Roman" w:hAnsi="Times New Roman" w:cs="Times New Roman"/>
          <w:color w:val="auto"/>
        </w:rPr>
        <w:t>737 airlines</w:t>
      </w:r>
      <w:r w:rsidR="006D61ED" w:rsidRPr="003143E7">
        <w:rPr>
          <w:rFonts w:ascii="Times New Roman" w:hAnsi="Times New Roman" w:cs="Times New Roman"/>
          <w:color w:val="auto"/>
        </w:rPr>
        <w:t xml:space="preserve"> in fleet (Southwest, 2025). </w:t>
      </w:r>
      <w:r w:rsidR="00634D9D" w:rsidRPr="003143E7">
        <w:rPr>
          <w:rFonts w:ascii="Times New Roman" w:hAnsi="Times New Roman" w:cs="Times New Roman"/>
          <w:color w:val="auto"/>
        </w:rPr>
        <w:t>“Southwest operates flights to 120+ domestic and international destinations” (</w:t>
      </w:r>
      <w:r w:rsidR="008E26DB" w:rsidRPr="003143E7">
        <w:rPr>
          <w:rFonts w:ascii="Times New Roman" w:hAnsi="Times New Roman" w:cs="Times New Roman"/>
          <w:color w:val="auto"/>
        </w:rPr>
        <w:t>Karki, 2022).</w:t>
      </w:r>
      <w:r w:rsidR="00457FAF" w:rsidRPr="003143E7">
        <w:rPr>
          <w:rFonts w:ascii="Times New Roman" w:hAnsi="Times New Roman" w:cs="Times New Roman"/>
          <w:color w:val="auto"/>
        </w:rPr>
        <w:t xml:space="preserve"> While it does offer some business and long</w:t>
      </w:r>
      <w:r w:rsidR="00F6798D" w:rsidRPr="003143E7">
        <w:rPr>
          <w:rFonts w:ascii="Times New Roman" w:hAnsi="Times New Roman" w:cs="Times New Roman"/>
          <w:color w:val="auto"/>
        </w:rPr>
        <w:t xml:space="preserve">-haul flights, its </w:t>
      </w:r>
      <w:r w:rsidR="00BF08D5" w:rsidRPr="003143E7">
        <w:rPr>
          <w:rFonts w:ascii="Times New Roman" w:hAnsi="Times New Roman" w:cs="Times New Roman"/>
          <w:color w:val="auto"/>
        </w:rPr>
        <w:t>core business</w:t>
      </w:r>
      <w:r w:rsidR="00F6798D" w:rsidRPr="003143E7">
        <w:rPr>
          <w:rFonts w:ascii="Times New Roman" w:hAnsi="Times New Roman" w:cs="Times New Roman"/>
          <w:color w:val="auto"/>
        </w:rPr>
        <w:t xml:space="preserve"> strategy is focused </w:t>
      </w:r>
      <w:r w:rsidR="0062438E" w:rsidRPr="003143E7">
        <w:rPr>
          <w:rFonts w:ascii="Times New Roman" w:hAnsi="Times New Roman" w:cs="Times New Roman"/>
          <w:color w:val="auto"/>
        </w:rPr>
        <w:t>on</w:t>
      </w:r>
      <w:r w:rsidR="00F6798D" w:rsidRPr="003143E7">
        <w:rPr>
          <w:rFonts w:ascii="Times New Roman" w:hAnsi="Times New Roman" w:cs="Times New Roman"/>
          <w:color w:val="auto"/>
        </w:rPr>
        <w:t xml:space="preserve"> short-run and leisurely </w:t>
      </w:r>
      <w:r w:rsidR="006C0EC0" w:rsidRPr="003143E7">
        <w:rPr>
          <w:rFonts w:ascii="Times New Roman" w:hAnsi="Times New Roman" w:cs="Times New Roman"/>
          <w:color w:val="auto"/>
        </w:rPr>
        <w:t>destinations (</w:t>
      </w:r>
      <w:r w:rsidR="0062438E" w:rsidRPr="003143E7">
        <w:rPr>
          <w:rFonts w:ascii="Times New Roman" w:hAnsi="Times New Roman" w:cs="Times New Roman"/>
          <w:color w:val="auto"/>
        </w:rPr>
        <w:t>Pitchbook, 2025).</w:t>
      </w:r>
    </w:p>
    <w:p w14:paraId="585994CC" w14:textId="77777777" w:rsidR="00C92DCA" w:rsidRPr="003143E7" w:rsidRDefault="0062438E"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 Its </w:t>
      </w:r>
      <w:r w:rsidR="00342936" w:rsidRPr="003143E7">
        <w:rPr>
          <w:rFonts w:ascii="Times New Roman" w:hAnsi="Times New Roman" w:cs="Times New Roman"/>
          <w:color w:val="auto"/>
        </w:rPr>
        <w:t>unique flight features have historically been no assigned seating (open seating)</w:t>
      </w:r>
      <w:r w:rsidR="006C553F" w:rsidRPr="003143E7">
        <w:rPr>
          <w:rFonts w:ascii="Times New Roman" w:hAnsi="Times New Roman" w:cs="Times New Roman"/>
          <w:color w:val="auto"/>
        </w:rPr>
        <w:t xml:space="preserve"> </w:t>
      </w:r>
      <w:r w:rsidR="00AB0229" w:rsidRPr="003143E7">
        <w:rPr>
          <w:rFonts w:ascii="Times New Roman" w:hAnsi="Times New Roman" w:cs="Times New Roman"/>
          <w:color w:val="auto"/>
        </w:rPr>
        <w:t xml:space="preserve">and </w:t>
      </w:r>
      <w:r w:rsidR="002E758D" w:rsidRPr="003143E7">
        <w:rPr>
          <w:rFonts w:ascii="Times New Roman" w:hAnsi="Times New Roman" w:cs="Times New Roman"/>
          <w:color w:val="auto"/>
        </w:rPr>
        <w:t xml:space="preserve">three </w:t>
      </w:r>
      <w:r w:rsidR="008E7634" w:rsidRPr="003143E7">
        <w:rPr>
          <w:rFonts w:ascii="Times New Roman" w:hAnsi="Times New Roman" w:cs="Times New Roman"/>
          <w:color w:val="auto"/>
        </w:rPr>
        <w:t>seats across (pitchbook, 2025).</w:t>
      </w:r>
      <w:r w:rsidR="008B2F77" w:rsidRPr="003143E7">
        <w:rPr>
          <w:rFonts w:ascii="Times New Roman" w:hAnsi="Times New Roman" w:cs="Times New Roman"/>
          <w:color w:val="auto"/>
        </w:rPr>
        <w:t xml:space="preserve"> </w:t>
      </w:r>
      <w:r w:rsidR="00143013" w:rsidRPr="003143E7">
        <w:rPr>
          <w:rFonts w:ascii="Times New Roman" w:hAnsi="Times New Roman" w:cs="Times New Roman"/>
          <w:color w:val="auto"/>
        </w:rPr>
        <w:t xml:space="preserve">Other </w:t>
      </w:r>
      <w:r w:rsidR="00401292" w:rsidRPr="003143E7">
        <w:rPr>
          <w:rFonts w:ascii="Times New Roman" w:hAnsi="Times New Roman" w:cs="Times New Roman"/>
          <w:color w:val="auto"/>
        </w:rPr>
        <w:t xml:space="preserve">features include, “No change fees, </w:t>
      </w:r>
      <w:r w:rsidR="008B2F77" w:rsidRPr="003143E7">
        <w:rPr>
          <w:rFonts w:ascii="Times New Roman" w:hAnsi="Times New Roman" w:cs="Times New Roman"/>
          <w:color w:val="auto"/>
        </w:rPr>
        <w:t>b</w:t>
      </w:r>
      <w:r w:rsidR="00401292" w:rsidRPr="003143E7">
        <w:rPr>
          <w:rFonts w:ascii="Times New Roman" w:hAnsi="Times New Roman" w:cs="Times New Roman"/>
          <w:color w:val="auto"/>
        </w:rPr>
        <w:t xml:space="preserve">ags fly free, </w:t>
      </w:r>
      <w:r w:rsidR="00F36187" w:rsidRPr="003143E7">
        <w:rPr>
          <w:rFonts w:ascii="Times New Roman" w:hAnsi="Times New Roman" w:cs="Times New Roman"/>
          <w:color w:val="auto"/>
        </w:rPr>
        <w:t>f</w:t>
      </w:r>
      <w:r w:rsidR="00401292" w:rsidRPr="003143E7">
        <w:rPr>
          <w:rFonts w:ascii="Times New Roman" w:hAnsi="Times New Roman" w:cs="Times New Roman"/>
          <w:color w:val="auto"/>
        </w:rPr>
        <w:t xml:space="preserve">light credits don’t expire, upgraded boarding, </w:t>
      </w:r>
      <w:r w:rsidR="00BE30D6" w:rsidRPr="003143E7">
        <w:rPr>
          <w:rFonts w:ascii="Times New Roman" w:hAnsi="Times New Roman" w:cs="Times New Roman"/>
          <w:color w:val="auto"/>
        </w:rPr>
        <w:t xml:space="preserve">(and the) </w:t>
      </w:r>
      <w:r w:rsidR="00401292" w:rsidRPr="003143E7">
        <w:rPr>
          <w:rFonts w:ascii="Times New Roman" w:hAnsi="Times New Roman" w:cs="Times New Roman"/>
          <w:color w:val="auto"/>
        </w:rPr>
        <w:t xml:space="preserve">Earlybird Check-In” </w:t>
      </w:r>
      <w:r w:rsidR="00F36187" w:rsidRPr="003143E7">
        <w:rPr>
          <w:rFonts w:ascii="Times New Roman" w:hAnsi="Times New Roman" w:cs="Times New Roman"/>
          <w:color w:val="auto"/>
        </w:rPr>
        <w:t xml:space="preserve">(Memon, 2024). </w:t>
      </w:r>
    </w:p>
    <w:p w14:paraId="3F6EA59A" w14:textId="77777777" w:rsidR="00C92DCA" w:rsidRPr="003143E7" w:rsidRDefault="00C92DCA" w:rsidP="00952B9F">
      <w:pPr>
        <w:spacing w:before="0" w:after="0" w:line="360" w:lineRule="auto"/>
        <w:jc w:val="both"/>
        <w:rPr>
          <w:rFonts w:ascii="Times New Roman" w:hAnsi="Times New Roman" w:cs="Times New Roman"/>
          <w:color w:val="auto"/>
        </w:rPr>
      </w:pPr>
    </w:p>
    <w:p w14:paraId="67596CC3" w14:textId="423003D4" w:rsidR="0017407E" w:rsidRPr="003143E7" w:rsidRDefault="00C92DCA" w:rsidP="00952B9F">
      <w:pPr>
        <w:spacing w:before="0" w:after="0" w:line="360" w:lineRule="auto"/>
        <w:ind w:left="720"/>
        <w:jc w:val="both"/>
        <w:rPr>
          <w:rFonts w:ascii="Times New Roman" w:hAnsi="Times New Roman" w:cs="Times New Roman"/>
          <w:color w:val="auto"/>
        </w:rPr>
      </w:pPr>
      <w:r w:rsidRPr="003143E7">
        <w:rPr>
          <w:rFonts w:ascii="Times New Roman" w:hAnsi="Times New Roman" w:cs="Times New Roman"/>
          <w:color w:val="auto"/>
        </w:rPr>
        <w:t>“</w:t>
      </w:r>
      <w:r w:rsidR="0017407E" w:rsidRPr="003143E7">
        <w:rPr>
          <w:rFonts w:ascii="Times New Roman" w:hAnsi="Times New Roman" w:cs="Times New Roman"/>
          <w:color w:val="auto"/>
        </w:rPr>
        <w:t>In 2014, Southwest underwent a significant rebranding effort to modernize its image. The new branding emphasized hospitality and the airline’s commitment to customer service with a more vibrant design</w:t>
      </w:r>
      <w:r w:rsidRPr="003143E7">
        <w:rPr>
          <w:rFonts w:ascii="Times New Roman" w:hAnsi="Times New Roman" w:cs="Times New Roman"/>
          <w:color w:val="auto"/>
        </w:rPr>
        <w:t>…</w:t>
      </w:r>
      <w:r w:rsidR="0017407E" w:rsidRPr="003143E7">
        <w:rPr>
          <w:rFonts w:ascii="Times New Roman" w:hAnsi="Times New Roman" w:cs="Times New Roman"/>
          <w:color w:val="auto"/>
        </w:rPr>
        <w:t>The iconic Heart logo, symbolizing the airline’s dedication to its customers and employees, was a crucial element of this evolution</w:t>
      </w:r>
      <w:r w:rsidRPr="003143E7">
        <w:rPr>
          <w:rFonts w:ascii="Times New Roman" w:hAnsi="Times New Roman" w:cs="Times New Roman"/>
          <w:color w:val="auto"/>
        </w:rPr>
        <w:t>” (</w:t>
      </w:r>
      <w:r w:rsidR="001C57E2" w:rsidRPr="003143E7">
        <w:rPr>
          <w:rFonts w:ascii="Times New Roman" w:hAnsi="Times New Roman" w:cs="Times New Roman"/>
          <w:color w:val="auto"/>
        </w:rPr>
        <w:t xml:space="preserve">Sheridan, 2025). </w:t>
      </w:r>
    </w:p>
    <w:p w14:paraId="359699E0" w14:textId="77777777" w:rsidR="00B5458A" w:rsidRPr="003143E7" w:rsidRDefault="00B5458A" w:rsidP="00952B9F">
      <w:pPr>
        <w:spacing w:before="0" w:after="0" w:line="360" w:lineRule="auto"/>
        <w:jc w:val="both"/>
        <w:rPr>
          <w:rFonts w:ascii="Times New Roman" w:hAnsi="Times New Roman" w:cs="Times New Roman"/>
          <w:color w:val="auto"/>
        </w:rPr>
      </w:pPr>
    </w:p>
    <w:p w14:paraId="6E93BCC7" w14:textId="239DC2D1" w:rsidR="002A098D" w:rsidRPr="003143E7" w:rsidRDefault="006A125A"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Other information </w:t>
      </w:r>
      <w:r w:rsidR="007F1B4D" w:rsidRPr="003143E7">
        <w:rPr>
          <w:rFonts w:ascii="Times New Roman" w:hAnsi="Times New Roman" w:cs="Times New Roman"/>
          <w:color w:val="auto"/>
        </w:rPr>
        <w:t>includes</w:t>
      </w:r>
      <w:r w:rsidRPr="003143E7">
        <w:rPr>
          <w:rFonts w:ascii="Times New Roman" w:hAnsi="Times New Roman" w:cs="Times New Roman"/>
          <w:color w:val="auto"/>
        </w:rPr>
        <w:t xml:space="preserve"> </w:t>
      </w:r>
      <w:r w:rsidR="00F2406E" w:rsidRPr="003143E7">
        <w:rPr>
          <w:rFonts w:ascii="Times New Roman" w:hAnsi="Times New Roman" w:cs="Times New Roman"/>
          <w:color w:val="auto"/>
        </w:rPr>
        <w:t>“Southwest Airlines has an excellent safety recor</w:t>
      </w:r>
      <w:r w:rsidR="00611CB9" w:rsidRPr="003143E7">
        <w:rPr>
          <w:rFonts w:ascii="Times New Roman" w:hAnsi="Times New Roman" w:cs="Times New Roman"/>
          <w:color w:val="auto"/>
        </w:rPr>
        <w:t xml:space="preserve">d (Day, 2024). </w:t>
      </w:r>
      <w:r w:rsidR="007F1B4D" w:rsidRPr="003143E7">
        <w:rPr>
          <w:rFonts w:ascii="Times New Roman" w:hAnsi="Times New Roman" w:cs="Times New Roman"/>
          <w:color w:val="auto"/>
        </w:rPr>
        <w:t xml:space="preserve">Since it started </w:t>
      </w:r>
      <w:r w:rsidR="00E27035" w:rsidRPr="003143E7">
        <w:rPr>
          <w:rFonts w:ascii="Times New Roman" w:hAnsi="Times New Roman" w:cs="Times New Roman"/>
          <w:color w:val="auto"/>
        </w:rPr>
        <w:t>flying</w:t>
      </w:r>
      <w:r w:rsidR="007F1B4D" w:rsidRPr="003143E7">
        <w:rPr>
          <w:rFonts w:ascii="Times New Roman" w:hAnsi="Times New Roman" w:cs="Times New Roman"/>
          <w:color w:val="auto"/>
        </w:rPr>
        <w:t xml:space="preserve"> in 1971, </w:t>
      </w:r>
      <w:r w:rsidR="00F80C42" w:rsidRPr="003143E7">
        <w:rPr>
          <w:rFonts w:ascii="Times New Roman" w:hAnsi="Times New Roman" w:cs="Times New Roman"/>
          <w:color w:val="auto"/>
        </w:rPr>
        <w:t>it</w:t>
      </w:r>
      <w:r w:rsidR="007F1B4D" w:rsidRPr="003143E7">
        <w:rPr>
          <w:rFonts w:ascii="Times New Roman" w:hAnsi="Times New Roman" w:cs="Times New Roman"/>
          <w:color w:val="auto"/>
        </w:rPr>
        <w:t xml:space="preserve"> had </w:t>
      </w:r>
      <w:r w:rsidR="00E27035" w:rsidRPr="003143E7">
        <w:rPr>
          <w:rFonts w:ascii="Times New Roman" w:hAnsi="Times New Roman" w:cs="Times New Roman"/>
          <w:color w:val="auto"/>
        </w:rPr>
        <w:t xml:space="preserve">a few accidents, but one </w:t>
      </w:r>
      <w:r w:rsidR="00F80C42" w:rsidRPr="003143E7">
        <w:rPr>
          <w:rFonts w:ascii="Times New Roman" w:hAnsi="Times New Roman" w:cs="Times New Roman"/>
          <w:color w:val="auto"/>
        </w:rPr>
        <w:t>died</w:t>
      </w:r>
      <w:r w:rsidR="00E27035" w:rsidRPr="003143E7">
        <w:rPr>
          <w:rFonts w:ascii="Times New Roman" w:hAnsi="Times New Roman" w:cs="Times New Roman"/>
          <w:color w:val="auto"/>
        </w:rPr>
        <w:t xml:space="preserve"> until SW flight </w:t>
      </w:r>
      <w:r w:rsidR="00E4106A" w:rsidRPr="003143E7">
        <w:rPr>
          <w:rFonts w:ascii="Times New Roman" w:hAnsi="Times New Roman" w:cs="Times New Roman"/>
          <w:color w:val="auto"/>
        </w:rPr>
        <w:t>1380 in 2018 (Bacon, 2018</w:t>
      </w:r>
      <w:r w:rsidR="00636A89" w:rsidRPr="003143E7">
        <w:rPr>
          <w:rFonts w:ascii="Times New Roman" w:hAnsi="Times New Roman" w:cs="Times New Roman"/>
          <w:color w:val="auto"/>
        </w:rPr>
        <w:t xml:space="preserve">; McLaughlin, 2018). </w:t>
      </w:r>
      <w:r w:rsidR="00E61F32" w:rsidRPr="003143E7">
        <w:rPr>
          <w:rFonts w:ascii="Times New Roman" w:hAnsi="Times New Roman" w:cs="Times New Roman"/>
          <w:color w:val="auto"/>
        </w:rPr>
        <w:t>That w</w:t>
      </w:r>
      <w:r w:rsidR="00795DCF" w:rsidRPr="003143E7">
        <w:rPr>
          <w:rFonts w:ascii="Times New Roman" w:hAnsi="Times New Roman" w:cs="Times New Roman"/>
          <w:color w:val="auto"/>
        </w:rPr>
        <w:t>as the flight which was piloted by former Nav</w:t>
      </w:r>
      <w:r w:rsidR="00F80C42" w:rsidRPr="003143E7">
        <w:rPr>
          <w:rFonts w:ascii="Times New Roman" w:hAnsi="Times New Roman" w:cs="Times New Roman"/>
          <w:color w:val="auto"/>
        </w:rPr>
        <w:t>y</w:t>
      </w:r>
      <w:r w:rsidR="00795DCF" w:rsidRPr="003143E7">
        <w:rPr>
          <w:rFonts w:ascii="Times New Roman" w:hAnsi="Times New Roman" w:cs="Times New Roman"/>
          <w:color w:val="auto"/>
        </w:rPr>
        <w:t xml:space="preserve"> </w:t>
      </w:r>
      <w:r w:rsidR="00F80C42" w:rsidRPr="003143E7">
        <w:rPr>
          <w:rFonts w:ascii="Times New Roman" w:hAnsi="Times New Roman" w:cs="Times New Roman"/>
          <w:color w:val="auto"/>
        </w:rPr>
        <w:t xml:space="preserve">pilot </w:t>
      </w:r>
      <w:r w:rsidR="00EC1E8A" w:rsidRPr="003143E7">
        <w:rPr>
          <w:rFonts w:ascii="Times New Roman" w:hAnsi="Times New Roman" w:cs="Times New Roman"/>
          <w:color w:val="auto"/>
        </w:rPr>
        <w:t>LCDR Tammie Shultz (</w:t>
      </w:r>
      <w:r w:rsidR="00D64B78" w:rsidRPr="003143E7">
        <w:rPr>
          <w:rFonts w:ascii="Times New Roman" w:hAnsi="Times New Roman" w:cs="Times New Roman"/>
          <w:color w:val="auto"/>
        </w:rPr>
        <w:t xml:space="preserve">Seck, 2018). </w:t>
      </w:r>
      <w:r w:rsidR="005B71E7" w:rsidRPr="003143E7">
        <w:rPr>
          <w:rFonts w:ascii="Times New Roman" w:hAnsi="Times New Roman" w:cs="Times New Roman"/>
          <w:color w:val="auto"/>
        </w:rPr>
        <w:t>Recently, however, Southwest has indicated that changes will be coming soon (Rakoczy, 2025).</w:t>
      </w:r>
    </w:p>
    <w:p w14:paraId="3413F975" w14:textId="6D1B491A" w:rsidR="006F7B2D" w:rsidRPr="003143E7" w:rsidRDefault="00F825DB" w:rsidP="00F46AE9">
      <w:pPr>
        <w:pStyle w:val="Heading1"/>
        <w:pBdr>
          <w:bottom w:val="single" w:sz="24" w:space="0" w:color="auto"/>
        </w:pBdr>
        <w:jc w:val="center"/>
        <w:rPr>
          <w:rStyle w:val="Bold"/>
          <w:rFonts w:ascii="Times New Roman" w:hAnsi="Times New Roman" w:cs="Times New Roman"/>
          <w:b/>
          <w:bCs w:val="0"/>
          <w:color w:val="auto"/>
        </w:rPr>
      </w:pPr>
      <w:bookmarkStart w:id="1" w:name="_Toc215498501"/>
      <w:r w:rsidRPr="003143E7">
        <w:rPr>
          <w:rFonts w:ascii="Times New Roman" w:hAnsi="Times New Roman" w:cs="Times New Roman"/>
          <w:color w:val="auto"/>
        </w:rPr>
        <w:lastRenderedPageBreak/>
        <w:t>PROBLEM STATEMENT</w:t>
      </w:r>
      <w:bookmarkEnd w:id="1"/>
    </w:p>
    <w:p w14:paraId="6F58EBE7" w14:textId="06E1DBE7" w:rsidR="00232D6F" w:rsidRPr="003143E7" w:rsidRDefault="0075037A"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The </w:t>
      </w:r>
      <w:r w:rsidR="00A950FD" w:rsidRPr="003143E7">
        <w:rPr>
          <w:rFonts w:ascii="Times New Roman" w:hAnsi="Times New Roman" w:cs="Times New Roman"/>
          <w:color w:val="auto"/>
        </w:rPr>
        <w:t xml:space="preserve">ITIL </w:t>
      </w:r>
      <w:r w:rsidRPr="003143E7">
        <w:rPr>
          <w:rFonts w:ascii="Times New Roman" w:hAnsi="Times New Roman" w:cs="Times New Roman"/>
          <w:color w:val="auto"/>
        </w:rPr>
        <w:t>p</w:t>
      </w:r>
      <w:r w:rsidR="00A950FD" w:rsidRPr="003143E7">
        <w:rPr>
          <w:rFonts w:ascii="Times New Roman" w:hAnsi="Times New Roman" w:cs="Times New Roman"/>
          <w:color w:val="auto"/>
        </w:rPr>
        <w:t xml:space="preserve">roblems with Southwest </w:t>
      </w:r>
      <w:r w:rsidR="007B0978" w:rsidRPr="003143E7">
        <w:rPr>
          <w:rFonts w:ascii="Times New Roman" w:hAnsi="Times New Roman" w:cs="Times New Roman"/>
          <w:color w:val="auto"/>
        </w:rPr>
        <w:t>Airlines break</w:t>
      </w:r>
      <w:r w:rsidR="00232D6F" w:rsidRPr="003143E7">
        <w:rPr>
          <w:rFonts w:ascii="Times New Roman" w:hAnsi="Times New Roman" w:cs="Times New Roman"/>
          <w:color w:val="auto"/>
        </w:rPr>
        <w:t xml:space="preserve"> down in </w:t>
      </w:r>
      <w:r w:rsidRPr="003143E7">
        <w:rPr>
          <w:rFonts w:ascii="Times New Roman" w:hAnsi="Times New Roman" w:cs="Times New Roman"/>
          <w:color w:val="auto"/>
        </w:rPr>
        <w:t xml:space="preserve">three parts: general business, </w:t>
      </w:r>
      <w:r w:rsidR="006C6D81" w:rsidRPr="003143E7">
        <w:rPr>
          <w:rFonts w:ascii="Times New Roman" w:hAnsi="Times New Roman" w:cs="Times New Roman"/>
          <w:color w:val="auto"/>
        </w:rPr>
        <w:t xml:space="preserve">service </w:t>
      </w:r>
      <w:r w:rsidR="004A3E36" w:rsidRPr="003143E7">
        <w:rPr>
          <w:rFonts w:ascii="Times New Roman" w:hAnsi="Times New Roman" w:cs="Times New Roman"/>
          <w:color w:val="auto"/>
        </w:rPr>
        <w:t>delivery,</w:t>
      </w:r>
      <w:r w:rsidR="006C6D81" w:rsidRPr="003143E7">
        <w:rPr>
          <w:rFonts w:ascii="Times New Roman" w:hAnsi="Times New Roman" w:cs="Times New Roman"/>
          <w:color w:val="auto"/>
        </w:rPr>
        <w:t xml:space="preserve"> and tech</w:t>
      </w:r>
      <w:r w:rsidR="00035A2D" w:rsidRPr="003143E7">
        <w:rPr>
          <w:rFonts w:ascii="Times New Roman" w:hAnsi="Times New Roman" w:cs="Times New Roman"/>
          <w:color w:val="auto"/>
        </w:rPr>
        <w:t>nology</w:t>
      </w:r>
      <w:r w:rsidR="006C6D81" w:rsidRPr="003143E7">
        <w:rPr>
          <w:rFonts w:ascii="Times New Roman" w:hAnsi="Times New Roman" w:cs="Times New Roman"/>
          <w:color w:val="auto"/>
        </w:rPr>
        <w:t xml:space="preserve">. These three </w:t>
      </w:r>
      <w:r w:rsidR="007B0978" w:rsidRPr="003143E7">
        <w:rPr>
          <w:rFonts w:ascii="Times New Roman" w:hAnsi="Times New Roman" w:cs="Times New Roman"/>
          <w:color w:val="auto"/>
        </w:rPr>
        <w:t>problems</w:t>
      </w:r>
      <w:r w:rsidR="006C6D81" w:rsidRPr="003143E7">
        <w:rPr>
          <w:rFonts w:ascii="Times New Roman" w:hAnsi="Times New Roman" w:cs="Times New Roman"/>
          <w:color w:val="auto"/>
        </w:rPr>
        <w:t xml:space="preserve"> will be discussed </w:t>
      </w:r>
      <w:r w:rsidR="007B0978" w:rsidRPr="003143E7">
        <w:rPr>
          <w:rFonts w:ascii="Times New Roman" w:hAnsi="Times New Roman" w:cs="Times New Roman"/>
          <w:color w:val="auto"/>
        </w:rPr>
        <w:t>as follows:</w:t>
      </w:r>
    </w:p>
    <w:p w14:paraId="7428E705" w14:textId="173B7F9F" w:rsidR="0075037A" w:rsidRPr="003143E7" w:rsidRDefault="000C1969" w:rsidP="00952B9F">
      <w:p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t xml:space="preserve">1. </w:t>
      </w:r>
      <w:r w:rsidR="0075037A" w:rsidRPr="003143E7">
        <w:rPr>
          <w:rFonts w:ascii="Times New Roman" w:hAnsi="Times New Roman" w:cs="Times New Roman"/>
          <w:color w:val="auto"/>
        </w:rPr>
        <w:t>General Business Issues</w:t>
      </w:r>
    </w:p>
    <w:p w14:paraId="3FDA2177" w14:textId="6CC42FC6" w:rsidR="007B0978" w:rsidRPr="003143E7" w:rsidRDefault="0000704C"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ab/>
        <w:t xml:space="preserve">A. </w:t>
      </w:r>
      <w:r w:rsidR="0034034C" w:rsidRPr="003143E7">
        <w:rPr>
          <w:rFonts w:ascii="Times New Roman" w:hAnsi="Times New Roman" w:cs="Times New Roman"/>
          <w:color w:val="auto"/>
        </w:rPr>
        <w:t>Strategy Management and Organizational Change</w:t>
      </w:r>
    </w:p>
    <w:p w14:paraId="75462551" w14:textId="289D43A6" w:rsidR="00524E69" w:rsidRPr="003143E7" w:rsidRDefault="00071E10"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Changes </w:t>
      </w:r>
      <w:r w:rsidR="00CD7CB3" w:rsidRPr="003143E7">
        <w:rPr>
          <w:rFonts w:ascii="Times New Roman" w:hAnsi="Times New Roman" w:cs="Times New Roman"/>
          <w:color w:val="auto"/>
        </w:rPr>
        <w:t>in</w:t>
      </w:r>
      <w:r w:rsidRPr="003143E7">
        <w:rPr>
          <w:rFonts w:ascii="Times New Roman" w:hAnsi="Times New Roman" w:cs="Times New Roman"/>
          <w:color w:val="auto"/>
        </w:rPr>
        <w:t xml:space="preserve"> management </w:t>
      </w:r>
      <w:r w:rsidR="00CD7CB3" w:rsidRPr="003143E7">
        <w:rPr>
          <w:rFonts w:ascii="Times New Roman" w:hAnsi="Times New Roman" w:cs="Times New Roman"/>
          <w:color w:val="auto"/>
        </w:rPr>
        <w:t>and leadership have</w:t>
      </w:r>
      <w:r w:rsidRPr="003143E7">
        <w:rPr>
          <w:rFonts w:ascii="Times New Roman" w:hAnsi="Times New Roman" w:cs="Times New Roman"/>
          <w:color w:val="auto"/>
        </w:rPr>
        <w:t xml:space="preserve"> </w:t>
      </w:r>
      <w:r w:rsidR="00CD7CB3" w:rsidRPr="003143E7">
        <w:rPr>
          <w:rFonts w:ascii="Times New Roman" w:hAnsi="Times New Roman" w:cs="Times New Roman"/>
          <w:color w:val="auto"/>
        </w:rPr>
        <w:t xml:space="preserve">caused some business problems. </w:t>
      </w:r>
      <w:r w:rsidR="00524E69" w:rsidRPr="003143E7">
        <w:rPr>
          <w:rFonts w:ascii="Times New Roman" w:hAnsi="Times New Roman" w:cs="Times New Roman"/>
          <w:color w:val="auto"/>
        </w:rPr>
        <w:t>The departure of Herb Kelleher</w:t>
      </w:r>
      <w:r w:rsidR="005E3A60" w:rsidRPr="003143E7">
        <w:rPr>
          <w:rFonts w:ascii="Times New Roman" w:hAnsi="Times New Roman" w:cs="Times New Roman"/>
          <w:color w:val="auto"/>
        </w:rPr>
        <w:t xml:space="preserve"> in 2008,</w:t>
      </w:r>
      <w:r w:rsidR="00B53B14" w:rsidRPr="003143E7">
        <w:rPr>
          <w:rFonts w:ascii="Times New Roman" w:hAnsi="Times New Roman" w:cs="Times New Roman"/>
          <w:color w:val="auto"/>
        </w:rPr>
        <w:t xml:space="preserve"> the founder and CEO of the company, marked a change for the company’s management and leadership direction. </w:t>
      </w:r>
      <w:r w:rsidR="00AC1D01" w:rsidRPr="003143E7">
        <w:rPr>
          <w:rFonts w:ascii="Times New Roman" w:hAnsi="Times New Roman" w:cs="Times New Roman"/>
          <w:color w:val="auto"/>
        </w:rPr>
        <w:t xml:space="preserve">Where Herb Kelleher had </w:t>
      </w:r>
      <w:r w:rsidR="00BF08D5" w:rsidRPr="003143E7">
        <w:rPr>
          <w:rFonts w:ascii="Times New Roman" w:hAnsi="Times New Roman" w:cs="Times New Roman"/>
          <w:color w:val="auto"/>
        </w:rPr>
        <w:t>a sharp vision</w:t>
      </w:r>
      <w:r w:rsidR="00AC1D01" w:rsidRPr="003143E7">
        <w:rPr>
          <w:rFonts w:ascii="Times New Roman" w:hAnsi="Times New Roman" w:cs="Times New Roman"/>
          <w:color w:val="auto"/>
        </w:rPr>
        <w:t xml:space="preserve"> and direction for the airlines, </w:t>
      </w:r>
      <w:r w:rsidR="005E3A60" w:rsidRPr="003143E7">
        <w:rPr>
          <w:rFonts w:ascii="Times New Roman" w:hAnsi="Times New Roman" w:cs="Times New Roman"/>
          <w:color w:val="auto"/>
        </w:rPr>
        <w:t>his successors had other ideas.</w:t>
      </w:r>
      <w:r w:rsidR="007870A5" w:rsidRPr="003143E7">
        <w:rPr>
          <w:rFonts w:ascii="Times New Roman" w:hAnsi="Times New Roman" w:cs="Times New Roman"/>
          <w:color w:val="auto"/>
        </w:rPr>
        <w:t xml:space="preserve"> This has to do with strategic thinking, planning and management. New management</w:t>
      </w:r>
      <w:r w:rsidR="00725B41" w:rsidRPr="003143E7">
        <w:rPr>
          <w:rFonts w:ascii="Times New Roman" w:hAnsi="Times New Roman" w:cs="Times New Roman"/>
          <w:color w:val="auto"/>
        </w:rPr>
        <w:t xml:space="preserve"> lead by CEO Kelly</w:t>
      </w:r>
      <w:r w:rsidR="007870A5" w:rsidRPr="003143E7">
        <w:rPr>
          <w:rFonts w:ascii="Times New Roman" w:hAnsi="Times New Roman" w:cs="Times New Roman"/>
          <w:color w:val="auto"/>
        </w:rPr>
        <w:t xml:space="preserve"> </w:t>
      </w:r>
      <w:r w:rsidR="00C30162" w:rsidRPr="003143E7">
        <w:rPr>
          <w:rFonts w:ascii="Times New Roman" w:hAnsi="Times New Roman" w:cs="Times New Roman"/>
          <w:color w:val="auto"/>
        </w:rPr>
        <w:t>sought to chang</w:t>
      </w:r>
      <w:r w:rsidR="00725B41" w:rsidRPr="003143E7">
        <w:rPr>
          <w:rFonts w:ascii="Times New Roman" w:hAnsi="Times New Roman" w:cs="Times New Roman"/>
          <w:color w:val="auto"/>
        </w:rPr>
        <w:t>e</w:t>
      </w:r>
      <w:r w:rsidR="00C30162" w:rsidRPr="003143E7">
        <w:rPr>
          <w:rFonts w:ascii="Times New Roman" w:hAnsi="Times New Roman" w:cs="Times New Roman"/>
          <w:color w:val="auto"/>
        </w:rPr>
        <w:t xml:space="preserve"> the organization in its branding image</w:t>
      </w:r>
      <w:r w:rsidR="009E05ED" w:rsidRPr="003143E7">
        <w:rPr>
          <w:rFonts w:ascii="Times New Roman" w:hAnsi="Times New Roman" w:cs="Times New Roman"/>
          <w:color w:val="auto"/>
        </w:rPr>
        <w:t xml:space="preserve"> (Cohen, 2014). </w:t>
      </w:r>
      <w:r w:rsidR="00725B41" w:rsidRPr="003143E7">
        <w:rPr>
          <w:rFonts w:ascii="Times New Roman" w:hAnsi="Times New Roman" w:cs="Times New Roman"/>
          <w:color w:val="auto"/>
        </w:rPr>
        <w:t xml:space="preserve">However, </w:t>
      </w:r>
      <w:r w:rsidR="00C56D3B" w:rsidRPr="003143E7">
        <w:rPr>
          <w:rFonts w:ascii="Times New Roman" w:hAnsi="Times New Roman" w:cs="Times New Roman"/>
          <w:color w:val="auto"/>
        </w:rPr>
        <w:t>they</w:t>
      </w:r>
      <w:r w:rsidR="00725B41" w:rsidRPr="003143E7">
        <w:rPr>
          <w:rFonts w:ascii="Times New Roman" w:hAnsi="Times New Roman" w:cs="Times New Roman"/>
          <w:color w:val="auto"/>
        </w:rPr>
        <w:t xml:space="preserve"> did not change other key areas that will be </w:t>
      </w:r>
      <w:r w:rsidR="001A5B7A" w:rsidRPr="003143E7">
        <w:rPr>
          <w:rFonts w:ascii="Times New Roman" w:hAnsi="Times New Roman" w:cs="Times New Roman"/>
          <w:color w:val="auto"/>
        </w:rPr>
        <w:t>addressed</w:t>
      </w:r>
      <w:r w:rsidR="00725B41" w:rsidRPr="003143E7">
        <w:rPr>
          <w:rFonts w:ascii="Times New Roman" w:hAnsi="Times New Roman" w:cs="Times New Roman"/>
          <w:color w:val="auto"/>
        </w:rPr>
        <w:t xml:space="preserve"> </w:t>
      </w:r>
      <w:r w:rsidR="00035A2D" w:rsidRPr="003143E7">
        <w:rPr>
          <w:rFonts w:ascii="Times New Roman" w:hAnsi="Times New Roman" w:cs="Times New Roman"/>
          <w:color w:val="auto"/>
        </w:rPr>
        <w:t>under service delivery and technology.</w:t>
      </w:r>
    </w:p>
    <w:p w14:paraId="196C746B" w14:textId="6B37568E" w:rsidR="0034034C" w:rsidRPr="003143E7" w:rsidRDefault="00035A2D"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ab/>
        <w:t xml:space="preserve">B. </w:t>
      </w:r>
      <w:r w:rsidR="005A2157" w:rsidRPr="003143E7">
        <w:rPr>
          <w:rFonts w:ascii="Times New Roman" w:hAnsi="Times New Roman" w:cs="Times New Roman"/>
          <w:color w:val="auto"/>
        </w:rPr>
        <w:t>Continual Improvement and Risk</w:t>
      </w:r>
      <w:r w:rsidR="00B34B72" w:rsidRPr="003143E7">
        <w:rPr>
          <w:rFonts w:ascii="Times New Roman" w:hAnsi="Times New Roman" w:cs="Times New Roman"/>
          <w:color w:val="auto"/>
        </w:rPr>
        <w:t xml:space="preserve">: </w:t>
      </w:r>
      <w:r w:rsidR="00326EFD" w:rsidRPr="003143E7">
        <w:rPr>
          <w:rFonts w:ascii="Times New Roman" w:hAnsi="Times New Roman" w:cs="Times New Roman"/>
          <w:color w:val="auto"/>
        </w:rPr>
        <w:t>Disaster Recovery</w:t>
      </w:r>
      <w:r w:rsidR="00FD3097" w:rsidRPr="003143E7">
        <w:rPr>
          <w:rFonts w:ascii="Times New Roman" w:hAnsi="Times New Roman" w:cs="Times New Roman"/>
          <w:color w:val="auto"/>
        </w:rPr>
        <w:t xml:space="preserve"> and Business Continuity Plan</w:t>
      </w:r>
      <w:r w:rsidR="005966AA" w:rsidRPr="003143E7">
        <w:rPr>
          <w:rFonts w:ascii="Times New Roman" w:hAnsi="Times New Roman" w:cs="Times New Roman"/>
          <w:color w:val="auto"/>
        </w:rPr>
        <w:t>s</w:t>
      </w:r>
    </w:p>
    <w:p w14:paraId="77BDFEE1" w14:textId="751E6136" w:rsidR="00232D6F" w:rsidRPr="003143E7" w:rsidRDefault="00CD7CB3"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Southwest </w:t>
      </w:r>
      <w:r w:rsidR="00451E27" w:rsidRPr="003143E7">
        <w:rPr>
          <w:rFonts w:ascii="Times New Roman" w:hAnsi="Times New Roman" w:cs="Times New Roman"/>
          <w:color w:val="auto"/>
        </w:rPr>
        <w:t xml:space="preserve">has a strained disaster recovery and business continuity planning. </w:t>
      </w:r>
      <w:r w:rsidR="005966AA" w:rsidRPr="003143E7">
        <w:rPr>
          <w:rFonts w:ascii="Times New Roman" w:hAnsi="Times New Roman" w:cs="Times New Roman"/>
          <w:color w:val="auto"/>
        </w:rPr>
        <w:t xml:space="preserve">The COVID-19 pandemic from 2019-2021 </w:t>
      </w:r>
      <w:r w:rsidR="00471849" w:rsidRPr="003143E7">
        <w:rPr>
          <w:rFonts w:ascii="Times New Roman" w:hAnsi="Times New Roman" w:cs="Times New Roman"/>
          <w:color w:val="auto"/>
        </w:rPr>
        <w:t xml:space="preserve">caused massive financial and other </w:t>
      </w:r>
      <w:r w:rsidR="007D25C2" w:rsidRPr="003143E7">
        <w:rPr>
          <w:rFonts w:ascii="Times New Roman" w:hAnsi="Times New Roman" w:cs="Times New Roman"/>
          <w:color w:val="auto"/>
        </w:rPr>
        <w:t>losses</w:t>
      </w:r>
      <w:r w:rsidR="00471849" w:rsidRPr="003143E7">
        <w:rPr>
          <w:rFonts w:ascii="Times New Roman" w:hAnsi="Times New Roman" w:cs="Times New Roman"/>
          <w:color w:val="auto"/>
        </w:rPr>
        <w:t xml:space="preserve"> for the airlines in general, including Southwest. “In an industry hit hard by the pandemic, Southwest reported staggering financial losses in 2020 (Southwest, </w:t>
      </w:r>
      <w:r w:rsidR="00434231" w:rsidRPr="003143E7">
        <w:rPr>
          <w:rFonts w:ascii="Times New Roman" w:hAnsi="Times New Roman" w:cs="Times New Roman"/>
          <w:color w:val="auto"/>
        </w:rPr>
        <w:t>2021).</w:t>
      </w:r>
      <w:r w:rsidR="007D25C2" w:rsidRPr="003143E7">
        <w:rPr>
          <w:rFonts w:ascii="Times New Roman" w:hAnsi="Times New Roman" w:cs="Times New Roman"/>
          <w:color w:val="auto"/>
        </w:rPr>
        <w:t xml:space="preserve"> </w:t>
      </w:r>
      <w:r w:rsidR="00C1721D" w:rsidRPr="003143E7">
        <w:rPr>
          <w:rFonts w:ascii="Times New Roman" w:hAnsi="Times New Roman" w:cs="Times New Roman"/>
          <w:color w:val="auto"/>
        </w:rPr>
        <w:t xml:space="preserve">The pandemic put disaster recovery and business continuity plans to the test. </w:t>
      </w:r>
      <w:r w:rsidR="002D34AF" w:rsidRPr="003143E7">
        <w:rPr>
          <w:rFonts w:ascii="Times New Roman" w:hAnsi="Times New Roman" w:cs="Times New Roman"/>
          <w:color w:val="auto"/>
        </w:rPr>
        <w:t>This too was a real problem for the new management leadership under CEO Kelly.</w:t>
      </w:r>
      <w:r w:rsidR="00DC33DB" w:rsidRPr="003143E7">
        <w:rPr>
          <w:rFonts w:ascii="Times New Roman" w:hAnsi="Times New Roman" w:cs="Times New Roman"/>
          <w:color w:val="auto"/>
        </w:rPr>
        <w:t xml:space="preserve"> This </w:t>
      </w:r>
      <w:r w:rsidR="00790210" w:rsidRPr="003143E7">
        <w:rPr>
          <w:rFonts w:ascii="Times New Roman" w:hAnsi="Times New Roman" w:cs="Times New Roman"/>
          <w:color w:val="auto"/>
        </w:rPr>
        <w:t xml:space="preserve">event </w:t>
      </w:r>
      <w:r w:rsidR="00E33AAD" w:rsidRPr="003143E7">
        <w:rPr>
          <w:rFonts w:ascii="Times New Roman" w:hAnsi="Times New Roman" w:cs="Times New Roman"/>
          <w:color w:val="auto"/>
        </w:rPr>
        <w:t xml:space="preserve">would </w:t>
      </w:r>
      <w:r w:rsidR="005A52B0" w:rsidRPr="003143E7">
        <w:rPr>
          <w:rFonts w:ascii="Times New Roman" w:hAnsi="Times New Roman" w:cs="Times New Roman"/>
          <w:color w:val="auto"/>
        </w:rPr>
        <w:t>challenge the company’s ability to make a recovery and continue as before in operations.</w:t>
      </w:r>
    </w:p>
    <w:p w14:paraId="30D7164A" w14:textId="72DC34E0" w:rsidR="00232D6F" w:rsidRPr="003143E7" w:rsidRDefault="00232D6F" w:rsidP="00952B9F">
      <w:pPr>
        <w:pStyle w:val="ListParagraph"/>
        <w:numPr>
          <w:ilvl w:val="0"/>
          <w:numId w:val="12"/>
        </w:numPr>
        <w:spacing w:before="0" w:after="0" w:line="360" w:lineRule="auto"/>
        <w:ind w:left="360"/>
        <w:jc w:val="center"/>
        <w:rPr>
          <w:rFonts w:ascii="Times New Roman" w:hAnsi="Times New Roman" w:cs="Times New Roman"/>
          <w:color w:val="auto"/>
        </w:rPr>
      </w:pPr>
      <w:r w:rsidRPr="003143E7">
        <w:rPr>
          <w:rFonts w:ascii="Times New Roman" w:hAnsi="Times New Roman" w:cs="Times New Roman"/>
          <w:color w:val="auto"/>
        </w:rPr>
        <w:t xml:space="preserve">Service </w:t>
      </w:r>
      <w:r w:rsidR="00244ECA" w:rsidRPr="003143E7">
        <w:rPr>
          <w:rFonts w:ascii="Times New Roman" w:hAnsi="Times New Roman" w:cs="Times New Roman"/>
          <w:color w:val="auto"/>
        </w:rPr>
        <w:t>D</w:t>
      </w:r>
      <w:r w:rsidRPr="003143E7">
        <w:rPr>
          <w:rFonts w:ascii="Times New Roman" w:hAnsi="Times New Roman" w:cs="Times New Roman"/>
          <w:color w:val="auto"/>
        </w:rPr>
        <w:t xml:space="preserve">elivery </w:t>
      </w:r>
      <w:r w:rsidR="00244ECA" w:rsidRPr="003143E7">
        <w:rPr>
          <w:rFonts w:ascii="Times New Roman" w:hAnsi="Times New Roman" w:cs="Times New Roman"/>
          <w:color w:val="auto"/>
        </w:rPr>
        <w:t>I</w:t>
      </w:r>
      <w:r w:rsidRPr="003143E7">
        <w:rPr>
          <w:rFonts w:ascii="Times New Roman" w:hAnsi="Times New Roman" w:cs="Times New Roman"/>
          <w:color w:val="auto"/>
        </w:rPr>
        <w:t>ssues</w:t>
      </w:r>
    </w:p>
    <w:p w14:paraId="247EAF98" w14:textId="3E2CA80D" w:rsidR="0007473A" w:rsidRPr="003143E7" w:rsidRDefault="00256076" w:rsidP="00952B9F">
      <w:pPr>
        <w:pStyle w:val="ListParagraph"/>
        <w:numPr>
          <w:ilvl w:val="0"/>
          <w:numId w:val="11"/>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Supply Chain</w:t>
      </w:r>
      <w:r w:rsidR="001A0893" w:rsidRPr="003143E7">
        <w:rPr>
          <w:rFonts w:ascii="Times New Roman" w:hAnsi="Times New Roman" w:cs="Times New Roman"/>
          <w:color w:val="auto"/>
        </w:rPr>
        <w:t xml:space="preserve"> and Service Request</w:t>
      </w:r>
      <w:r w:rsidR="004C539C" w:rsidRPr="003143E7">
        <w:rPr>
          <w:rFonts w:ascii="Times New Roman" w:hAnsi="Times New Roman" w:cs="Times New Roman"/>
          <w:color w:val="auto"/>
        </w:rPr>
        <w:t xml:space="preserve"> Problem</w:t>
      </w:r>
      <w:r w:rsidR="001A0893" w:rsidRPr="003143E7">
        <w:rPr>
          <w:rFonts w:ascii="Times New Roman" w:hAnsi="Times New Roman" w:cs="Times New Roman"/>
          <w:color w:val="auto"/>
        </w:rPr>
        <w:t>s</w:t>
      </w:r>
      <w:r w:rsidR="00C24591" w:rsidRPr="003143E7">
        <w:rPr>
          <w:rFonts w:ascii="Times New Roman" w:hAnsi="Times New Roman" w:cs="Times New Roman"/>
          <w:color w:val="auto"/>
        </w:rPr>
        <w:t xml:space="preserve">: </w:t>
      </w:r>
      <w:r w:rsidR="008F71AE" w:rsidRPr="003143E7">
        <w:rPr>
          <w:rFonts w:ascii="Times New Roman" w:hAnsi="Times New Roman" w:cs="Times New Roman"/>
          <w:color w:val="auto"/>
        </w:rPr>
        <w:t>Aircraft</w:t>
      </w:r>
      <w:r w:rsidR="00DD1A4D" w:rsidRPr="003143E7">
        <w:rPr>
          <w:rFonts w:ascii="Times New Roman" w:hAnsi="Times New Roman" w:cs="Times New Roman"/>
          <w:color w:val="auto"/>
        </w:rPr>
        <w:t xml:space="preserve"> Aging, Maintenance </w:t>
      </w:r>
    </w:p>
    <w:p w14:paraId="58FF0F68" w14:textId="4DBC5E46" w:rsidR="00C811AE" w:rsidRPr="003143E7" w:rsidRDefault="00E572AF"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Southwest Airlines has a problem with providing service delivery to customers because of supply chain issues. </w:t>
      </w:r>
      <w:r w:rsidR="00895954" w:rsidRPr="003143E7">
        <w:rPr>
          <w:rFonts w:ascii="Times New Roman" w:hAnsi="Times New Roman" w:cs="Times New Roman"/>
          <w:color w:val="auto"/>
        </w:rPr>
        <w:t xml:space="preserve">Several critical </w:t>
      </w:r>
      <w:r w:rsidR="005A5794" w:rsidRPr="003143E7">
        <w:rPr>
          <w:rFonts w:ascii="Times New Roman" w:hAnsi="Times New Roman" w:cs="Times New Roman"/>
          <w:color w:val="auto"/>
        </w:rPr>
        <w:t xml:space="preserve">supply chain </w:t>
      </w:r>
      <w:r w:rsidR="00895954" w:rsidRPr="003143E7">
        <w:rPr>
          <w:rFonts w:ascii="Times New Roman" w:hAnsi="Times New Roman" w:cs="Times New Roman"/>
          <w:color w:val="auto"/>
        </w:rPr>
        <w:t xml:space="preserve">areas or points of failure in the Southwest Airlines service delivery model </w:t>
      </w:r>
      <w:r w:rsidR="00BD57C1" w:rsidRPr="003143E7">
        <w:rPr>
          <w:rFonts w:ascii="Times New Roman" w:hAnsi="Times New Roman" w:cs="Times New Roman"/>
          <w:color w:val="auto"/>
        </w:rPr>
        <w:t xml:space="preserve">involve aging aircraft and improper maintenance. In 2020, the company was found to have several significant safety risks and violations </w:t>
      </w:r>
      <w:r w:rsidR="00FB5F95" w:rsidRPr="003143E7">
        <w:rPr>
          <w:rFonts w:ascii="Times New Roman" w:hAnsi="Times New Roman" w:cs="Times New Roman"/>
          <w:color w:val="auto"/>
        </w:rPr>
        <w:t xml:space="preserve">(D.O.T., 2020). </w:t>
      </w:r>
      <w:r w:rsidR="00671259" w:rsidRPr="003143E7">
        <w:rPr>
          <w:rFonts w:ascii="Times New Roman" w:hAnsi="Times New Roman" w:cs="Times New Roman"/>
          <w:color w:val="auto"/>
        </w:rPr>
        <w:t>This was a look back review of their last several years of service</w:t>
      </w:r>
      <w:r w:rsidR="001E1355" w:rsidRPr="003143E7">
        <w:rPr>
          <w:rFonts w:ascii="Times New Roman" w:hAnsi="Times New Roman" w:cs="Times New Roman"/>
          <w:color w:val="auto"/>
        </w:rPr>
        <w:t xml:space="preserve">. </w:t>
      </w:r>
      <w:r w:rsidR="00873966" w:rsidRPr="003143E7">
        <w:rPr>
          <w:rFonts w:ascii="Times New Roman" w:hAnsi="Times New Roman" w:cs="Times New Roman"/>
          <w:color w:val="auto"/>
        </w:rPr>
        <w:t xml:space="preserve">Secondly, the </w:t>
      </w:r>
      <w:r w:rsidR="00351ABF" w:rsidRPr="003143E7">
        <w:rPr>
          <w:rFonts w:ascii="Times New Roman" w:hAnsi="Times New Roman" w:cs="Times New Roman"/>
          <w:color w:val="auto"/>
        </w:rPr>
        <w:t xml:space="preserve">company has </w:t>
      </w:r>
      <w:r w:rsidR="00CB537D" w:rsidRPr="003143E7">
        <w:rPr>
          <w:rFonts w:ascii="Times New Roman" w:hAnsi="Times New Roman" w:cs="Times New Roman"/>
          <w:color w:val="auto"/>
        </w:rPr>
        <w:t xml:space="preserve">a large fleet of older Boeing 737’s which need </w:t>
      </w:r>
      <w:r w:rsidR="002B10BE" w:rsidRPr="003143E7">
        <w:rPr>
          <w:rFonts w:ascii="Times New Roman" w:hAnsi="Times New Roman" w:cs="Times New Roman"/>
          <w:color w:val="auto"/>
        </w:rPr>
        <w:t xml:space="preserve">either greater </w:t>
      </w:r>
      <w:r w:rsidR="00C24591" w:rsidRPr="003143E7">
        <w:rPr>
          <w:rFonts w:ascii="Times New Roman" w:hAnsi="Times New Roman" w:cs="Times New Roman"/>
          <w:color w:val="auto"/>
        </w:rPr>
        <w:t>maintenance</w:t>
      </w:r>
      <w:r w:rsidR="002B10BE" w:rsidRPr="003143E7">
        <w:rPr>
          <w:rFonts w:ascii="Times New Roman" w:hAnsi="Times New Roman" w:cs="Times New Roman"/>
          <w:color w:val="auto"/>
        </w:rPr>
        <w:t xml:space="preserve"> </w:t>
      </w:r>
      <w:r w:rsidR="00C24591" w:rsidRPr="003143E7">
        <w:rPr>
          <w:rFonts w:ascii="Times New Roman" w:hAnsi="Times New Roman" w:cs="Times New Roman"/>
          <w:color w:val="auto"/>
        </w:rPr>
        <w:t xml:space="preserve">and cost, </w:t>
      </w:r>
      <w:r w:rsidR="002B10BE" w:rsidRPr="003143E7">
        <w:rPr>
          <w:rFonts w:ascii="Times New Roman" w:hAnsi="Times New Roman" w:cs="Times New Roman"/>
          <w:color w:val="auto"/>
        </w:rPr>
        <w:t>or to be replaced with the newer version, Boeing MAX 7</w:t>
      </w:r>
      <w:r w:rsidR="0061094D" w:rsidRPr="003143E7">
        <w:rPr>
          <w:rFonts w:ascii="Times New Roman" w:hAnsi="Times New Roman" w:cs="Times New Roman"/>
          <w:color w:val="auto"/>
        </w:rPr>
        <w:t xml:space="preserve"> (Roberts, 2025). However,</w:t>
      </w:r>
      <w:r w:rsidR="007B2FD3" w:rsidRPr="003143E7">
        <w:rPr>
          <w:rFonts w:ascii="Times New Roman" w:hAnsi="Times New Roman" w:cs="Times New Roman"/>
          <w:color w:val="auto"/>
        </w:rPr>
        <w:t xml:space="preserve"> Boeing itself has had problems with </w:t>
      </w:r>
      <w:r w:rsidR="00DA527C" w:rsidRPr="003143E7">
        <w:rPr>
          <w:rFonts w:ascii="Times New Roman" w:hAnsi="Times New Roman" w:cs="Times New Roman"/>
          <w:color w:val="auto"/>
        </w:rPr>
        <w:t>getting these new planes ready for delivery. This in turn has caused Southwest to keep running more of its older planes</w:t>
      </w:r>
      <w:r w:rsidR="00C500F5" w:rsidRPr="003143E7">
        <w:rPr>
          <w:rFonts w:ascii="Times New Roman" w:hAnsi="Times New Roman" w:cs="Times New Roman"/>
          <w:color w:val="auto"/>
        </w:rPr>
        <w:t xml:space="preserve">, and at higher maintenance costs. Although, </w:t>
      </w:r>
      <w:r w:rsidR="00C500F5" w:rsidRPr="003143E7">
        <w:rPr>
          <w:rFonts w:ascii="Times New Roman" w:hAnsi="Times New Roman" w:cs="Times New Roman"/>
          <w:color w:val="auto"/>
        </w:rPr>
        <w:lastRenderedPageBreak/>
        <w:t xml:space="preserve">Boeing is expected to get these </w:t>
      </w:r>
      <w:r w:rsidR="00997DF6" w:rsidRPr="003143E7">
        <w:rPr>
          <w:rFonts w:ascii="Times New Roman" w:hAnsi="Times New Roman" w:cs="Times New Roman"/>
          <w:color w:val="auto"/>
        </w:rPr>
        <w:t>issues resolved and delivery new ones to Southwest</w:t>
      </w:r>
      <w:r w:rsidR="000C1969" w:rsidRPr="003143E7">
        <w:rPr>
          <w:rFonts w:ascii="Times New Roman" w:hAnsi="Times New Roman" w:cs="Times New Roman"/>
          <w:color w:val="auto"/>
        </w:rPr>
        <w:t xml:space="preserve"> sometimes </w:t>
      </w:r>
      <w:r w:rsidR="003F5E98" w:rsidRPr="003143E7">
        <w:rPr>
          <w:rFonts w:ascii="Times New Roman" w:hAnsi="Times New Roman" w:cs="Times New Roman"/>
          <w:color w:val="auto"/>
        </w:rPr>
        <w:t>soon</w:t>
      </w:r>
      <w:r w:rsidR="003B1882" w:rsidRPr="003143E7">
        <w:rPr>
          <w:rFonts w:ascii="Times New Roman" w:hAnsi="Times New Roman" w:cs="Times New Roman"/>
          <w:color w:val="auto"/>
        </w:rPr>
        <w:t xml:space="preserve"> (Roberts, 2025). </w:t>
      </w:r>
    </w:p>
    <w:p w14:paraId="0E160FAE" w14:textId="76B7584A" w:rsidR="00DD1A4D" w:rsidRPr="003143E7" w:rsidRDefault="00C811AE" w:rsidP="00952B9F">
      <w:pPr>
        <w:pStyle w:val="ListParagraph"/>
        <w:numPr>
          <w:ilvl w:val="0"/>
          <w:numId w:val="11"/>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 </w:t>
      </w:r>
      <w:r w:rsidR="003107A4" w:rsidRPr="003143E7">
        <w:rPr>
          <w:rFonts w:ascii="Times New Roman" w:hAnsi="Times New Roman" w:cs="Times New Roman"/>
          <w:color w:val="auto"/>
        </w:rPr>
        <w:t>Incident</w:t>
      </w:r>
      <w:r w:rsidR="00C42FE8" w:rsidRPr="003143E7">
        <w:rPr>
          <w:rFonts w:ascii="Times New Roman" w:hAnsi="Times New Roman" w:cs="Times New Roman"/>
          <w:color w:val="auto"/>
        </w:rPr>
        <w:t xml:space="preserve"> and Service Level</w:t>
      </w:r>
      <w:r w:rsidR="003107A4" w:rsidRPr="003143E7">
        <w:rPr>
          <w:rFonts w:ascii="Times New Roman" w:hAnsi="Times New Roman" w:cs="Times New Roman"/>
          <w:color w:val="auto"/>
        </w:rPr>
        <w:t xml:space="preserve"> </w:t>
      </w:r>
      <w:r w:rsidR="00E20609" w:rsidRPr="003143E7">
        <w:rPr>
          <w:rFonts w:ascii="Times New Roman" w:hAnsi="Times New Roman" w:cs="Times New Roman"/>
          <w:color w:val="auto"/>
        </w:rPr>
        <w:t>Problem</w:t>
      </w:r>
      <w:r w:rsidR="00C42FE8" w:rsidRPr="003143E7">
        <w:rPr>
          <w:rFonts w:ascii="Times New Roman" w:hAnsi="Times New Roman" w:cs="Times New Roman"/>
          <w:color w:val="auto"/>
        </w:rPr>
        <w:t>s</w:t>
      </w:r>
      <w:r w:rsidR="00E20609" w:rsidRPr="003143E7">
        <w:rPr>
          <w:rFonts w:ascii="Times New Roman" w:hAnsi="Times New Roman" w:cs="Times New Roman"/>
          <w:color w:val="auto"/>
        </w:rPr>
        <w:t xml:space="preserve">: </w:t>
      </w:r>
      <w:r w:rsidR="00DD1A4D" w:rsidRPr="003143E7">
        <w:rPr>
          <w:rFonts w:ascii="Times New Roman" w:hAnsi="Times New Roman" w:cs="Times New Roman"/>
          <w:color w:val="auto"/>
        </w:rPr>
        <w:t>Aircraft Failure and Customer Death Incidents</w:t>
      </w:r>
    </w:p>
    <w:p w14:paraId="7F177ADE" w14:textId="4B9B796D" w:rsidR="0007473A" w:rsidRPr="003143E7" w:rsidRDefault="00EC243D"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Southwest </w:t>
      </w:r>
      <w:r w:rsidR="00DD344B" w:rsidRPr="003143E7">
        <w:rPr>
          <w:rFonts w:ascii="Times New Roman" w:hAnsi="Times New Roman" w:cs="Times New Roman"/>
          <w:color w:val="auto"/>
        </w:rPr>
        <w:t xml:space="preserve">had </w:t>
      </w:r>
      <w:r w:rsidR="00B5707B" w:rsidRPr="003143E7">
        <w:rPr>
          <w:rFonts w:ascii="Times New Roman" w:hAnsi="Times New Roman" w:cs="Times New Roman"/>
          <w:color w:val="auto"/>
        </w:rPr>
        <w:t xml:space="preserve">a </w:t>
      </w:r>
      <w:r w:rsidR="00BA2064" w:rsidRPr="003143E7">
        <w:rPr>
          <w:rFonts w:ascii="Times New Roman" w:hAnsi="Times New Roman" w:cs="Times New Roman"/>
          <w:color w:val="auto"/>
        </w:rPr>
        <w:t>critical</w:t>
      </w:r>
      <w:r w:rsidR="00DD344B" w:rsidRPr="003143E7">
        <w:rPr>
          <w:rFonts w:ascii="Times New Roman" w:hAnsi="Times New Roman" w:cs="Times New Roman"/>
          <w:color w:val="auto"/>
        </w:rPr>
        <w:t xml:space="preserve"> incident problem that has </w:t>
      </w:r>
      <w:r w:rsidR="00BA2064" w:rsidRPr="003143E7">
        <w:rPr>
          <w:rFonts w:ascii="Times New Roman" w:hAnsi="Times New Roman" w:cs="Times New Roman"/>
          <w:color w:val="auto"/>
        </w:rPr>
        <w:t xml:space="preserve">caused their service delivery to </w:t>
      </w:r>
      <w:r w:rsidR="00A844F6" w:rsidRPr="003143E7">
        <w:rPr>
          <w:rFonts w:ascii="Times New Roman" w:hAnsi="Times New Roman" w:cs="Times New Roman"/>
          <w:color w:val="auto"/>
        </w:rPr>
        <w:t xml:space="preserve">be compromised. In January 2018, a flight from New York to Dallas </w:t>
      </w:r>
      <w:r w:rsidR="00DD6509" w:rsidRPr="003143E7">
        <w:rPr>
          <w:rFonts w:ascii="Times New Roman" w:hAnsi="Times New Roman" w:cs="Times New Roman"/>
          <w:color w:val="auto"/>
        </w:rPr>
        <w:t xml:space="preserve">had </w:t>
      </w:r>
      <w:r w:rsidR="00FC61E4" w:rsidRPr="003143E7">
        <w:rPr>
          <w:rFonts w:ascii="Times New Roman" w:hAnsi="Times New Roman" w:cs="Times New Roman"/>
          <w:color w:val="auto"/>
        </w:rPr>
        <w:t>an</w:t>
      </w:r>
      <w:r w:rsidR="00DD6509" w:rsidRPr="003143E7">
        <w:rPr>
          <w:rFonts w:ascii="Times New Roman" w:hAnsi="Times New Roman" w:cs="Times New Roman"/>
          <w:color w:val="auto"/>
        </w:rPr>
        <w:t xml:space="preserve"> engine failure resulting in the company’s first </w:t>
      </w:r>
      <w:r w:rsidR="00063852" w:rsidRPr="003143E7">
        <w:rPr>
          <w:rFonts w:ascii="Times New Roman" w:hAnsi="Times New Roman" w:cs="Times New Roman"/>
          <w:color w:val="auto"/>
        </w:rPr>
        <w:t>passenger</w:t>
      </w:r>
      <w:r w:rsidR="00DD6509" w:rsidRPr="003143E7">
        <w:rPr>
          <w:rFonts w:ascii="Times New Roman" w:hAnsi="Times New Roman" w:cs="Times New Roman"/>
          <w:color w:val="auto"/>
        </w:rPr>
        <w:t xml:space="preserve"> death (</w:t>
      </w:r>
      <w:r w:rsidR="00063852" w:rsidRPr="003143E7">
        <w:rPr>
          <w:rFonts w:ascii="Times New Roman" w:hAnsi="Times New Roman" w:cs="Times New Roman"/>
          <w:color w:val="auto"/>
        </w:rPr>
        <w:t>CBS News, 2018).</w:t>
      </w:r>
      <w:r w:rsidR="0052695F" w:rsidRPr="003143E7">
        <w:rPr>
          <w:rFonts w:ascii="Times New Roman" w:hAnsi="Times New Roman" w:cs="Times New Roman"/>
          <w:color w:val="auto"/>
        </w:rPr>
        <w:t xml:space="preserve"> While this was attributed to poor service maintenance issue, the incident of </w:t>
      </w:r>
      <w:r w:rsidR="000E0633" w:rsidRPr="003143E7">
        <w:rPr>
          <w:rFonts w:ascii="Times New Roman" w:hAnsi="Times New Roman" w:cs="Times New Roman"/>
          <w:color w:val="auto"/>
        </w:rPr>
        <w:t>a customer death is extremely serious threat to the company’s business and service</w:t>
      </w:r>
      <w:r w:rsidR="00CA594E" w:rsidRPr="003143E7">
        <w:rPr>
          <w:rFonts w:ascii="Times New Roman" w:hAnsi="Times New Roman" w:cs="Times New Roman"/>
          <w:color w:val="auto"/>
        </w:rPr>
        <w:t xml:space="preserve">. </w:t>
      </w:r>
    </w:p>
    <w:p w14:paraId="54E37F79" w14:textId="4BE5F6C2" w:rsidR="00232D6F" w:rsidRPr="003143E7" w:rsidRDefault="00232D6F" w:rsidP="00952B9F">
      <w:pPr>
        <w:pStyle w:val="ListParagraph"/>
        <w:numPr>
          <w:ilvl w:val="0"/>
          <w:numId w:val="12"/>
        </w:numPr>
        <w:spacing w:before="0" w:after="0" w:line="360" w:lineRule="auto"/>
        <w:ind w:left="360"/>
        <w:jc w:val="center"/>
        <w:rPr>
          <w:rFonts w:ascii="Times New Roman" w:hAnsi="Times New Roman" w:cs="Times New Roman"/>
          <w:color w:val="auto"/>
        </w:rPr>
      </w:pPr>
      <w:r w:rsidRPr="003143E7">
        <w:rPr>
          <w:rFonts w:ascii="Times New Roman" w:hAnsi="Times New Roman" w:cs="Times New Roman"/>
          <w:color w:val="auto"/>
        </w:rPr>
        <w:t>Technology issues</w:t>
      </w:r>
    </w:p>
    <w:p w14:paraId="7F0F27C7" w14:textId="06DFAED0" w:rsidR="00A950FD" w:rsidRPr="003143E7" w:rsidRDefault="00755AA1" w:rsidP="00952B9F">
      <w:pPr>
        <w:pStyle w:val="ListParagraph"/>
        <w:numPr>
          <w:ilvl w:val="0"/>
          <w:numId w:val="1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Infrastructure and Platform</w:t>
      </w:r>
    </w:p>
    <w:p w14:paraId="241EA31A" w14:textId="4B6801F9" w:rsidR="002F32AC" w:rsidRPr="003143E7" w:rsidRDefault="007E30E9"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Southwest has had </w:t>
      </w:r>
      <w:r w:rsidR="00C54EA3" w:rsidRPr="003143E7">
        <w:rPr>
          <w:rFonts w:ascii="Times New Roman" w:hAnsi="Times New Roman" w:cs="Times New Roman"/>
          <w:color w:val="auto"/>
        </w:rPr>
        <w:t xml:space="preserve">ongoing infrastructure and platform problems </w:t>
      </w:r>
      <w:r w:rsidR="00C55675" w:rsidRPr="003143E7">
        <w:rPr>
          <w:rFonts w:ascii="Times New Roman" w:hAnsi="Times New Roman" w:cs="Times New Roman"/>
          <w:color w:val="auto"/>
        </w:rPr>
        <w:t>particularly</w:t>
      </w:r>
      <w:r w:rsidR="00C54EA3" w:rsidRPr="003143E7">
        <w:rPr>
          <w:rFonts w:ascii="Times New Roman" w:hAnsi="Times New Roman" w:cs="Times New Roman"/>
          <w:color w:val="auto"/>
        </w:rPr>
        <w:t xml:space="preserve"> in its database design</w:t>
      </w:r>
      <w:r w:rsidR="00C55675" w:rsidRPr="003143E7">
        <w:rPr>
          <w:rFonts w:ascii="Times New Roman" w:hAnsi="Times New Roman" w:cs="Times New Roman"/>
          <w:color w:val="auto"/>
        </w:rPr>
        <w:t xml:space="preserve">. </w:t>
      </w:r>
      <w:r w:rsidR="00C56D3B" w:rsidRPr="003143E7">
        <w:rPr>
          <w:rFonts w:ascii="Times New Roman" w:hAnsi="Times New Roman" w:cs="Times New Roman"/>
          <w:color w:val="auto"/>
        </w:rPr>
        <w:t>The</w:t>
      </w:r>
      <w:r w:rsidR="00C55675" w:rsidRPr="003143E7">
        <w:rPr>
          <w:rFonts w:ascii="Times New Roman" w:hAnsi="Times New Roman" w:cs="Times New Roman"/>
          <w:color w:val="auto"/>
        </w:rPr>
        <w:t xml:space="preserve"> company has had a variety of different databases and types which were not </w:t>
      </w:r>
      <w:r w:rsidR="00637DC3" w:rsidRPr="003143E7">
        <w:rPr>
          <w:rFonts w:ascii="Times New Roman" w:hAnsi="Times New Roman" w:cs="Times New Roman"/>
          <w:color w:val="auto"/>
        </w:rPr>
        <w:t xml:space="preserve">all </w:t>
      </w:r>
      <w:r w:rsidR="00BF08D5" w:rsidRPr="003143E7">
        <w:rPr>
          <w:rFonts w:ascii="Times New Roman" w:hAnsi="Times New Roman" w:cs="Times New Roman"/>
          <w:color w:val="auto"/>
        </w:rPr>
        <w:t>coordinated</w:t>
      </w:r>
      <w:r w:rsidR="00637DC3" w:rsidRPr="003143E7">
        <w:rPr>
          <w:rFonts w:ascii="Times New Roman" w:hAnsi="Times New Roman" w:cs="Times New Roman"/>
          <w:color w:val="auto"/>
        </w:rPr>
        <w:t xml:space="preserve">, and able to be </w:t>
      </w:r>
      <w:r w:rsidR="000E6BBE" w:rsidRPr="003143E7">
        <w:rPr>
          <w:rFonts w:ascii="Times New Roman" w:hAnsi="Times New Roman" w:cs="Times New Roman"/>
          <w:color w:val="auto"/>
        </w:rPr>
        <w:t>analyzed</w:t>
      </w:r>
      <w:r w:rsidR="00637DC3" w:rsidRPr="003143E7">
        <w:rPr>
          <w:rFonts w:ascii="Times New Roman" w:hAnsi="Times New Roman" w:cs="Times New Roman"/>
          <w:color w:val="auto"/>
        </w:rPr>
        <w:t xml:space="preserve"> for </w:t>
      </w:r>
      <w:r w:rsidR="000E6BBE" w:rsidRPr="003143E7">
        <w:rPr>
          <w:rFonts w:ascii="Times New Roman" w:hAnsi="Times New Roman" w:cs="Times New Roman"/>
          <w:color w:val="auto"/>
        </w:rPr>
        <w:t>data</w:t>
      </w:r>
      <w:r w:rsidR="00637DC3" w:rsidRPr="003143E7">
        <w:rPr>
          <w:rFonts w:ascii="Times New Roman" w:hAnsi="Times New Roman" w:cs="Times New Roman"/>
          <w:color w:val="auto"/>
        </w:rPr>
        <w:t xml:space="preserve"> performance</w:t>
      </w:r>
      <w:r w:rsidR="000E6BBE" w:rsidRPr="003143E7">
        <w:rPr>
          <w:rFonts w:ascii="Times New Roman" w:hAnsi="Times New Roman" w:cs="Times New Roman"/>
          <w:color w:val="auto"/>
        </w:rPr>
        <w:t xml:space="preserve"> (Tableau, 2025). </w:t>
      </w:r>
      <w:r w:rsidR="00826F41" w:rsidRPr="003143E7">
        <w:rPr>
          <w:rFonts w:ascii="Times New Roman" w:hAnsi="Times New Roman" w:cs="Times New Roman"/>
          <w:color w:val="auto"/>
        </w:rPr>
        <w:t xml:space="preserve">Furthermore, conflicts over roles and responsibilities </w:t>
      </w:r>
      <w:r w:rsidR="006C4135" w:rsidRPr="003143E7">
        <w:rPr>
          <w:rFonts w:ascii="Times New Roman" w:hAnsi="Times New Roman" w:cs="Times New Roman"/>
          <w:color w:val="auto"/>
        </w:rPr>
        <w:t xml:space="preserve">on the data </w:t>
      </w:r>
      <w:r w:rsidR="00705227" w:rsidRPr="003143E7">
        <w:rPr>
          <w:rFonts w:ascii="Times New Roman" w:hAnsi="Times New Roman" w:cs="Times New Roman"/>
          <w:color w:val="auto"/>
        </w:rPr>
        <w:t>infrastructure</w:t>
      </w:r>
      <w:r w:rsidR="006C4135" w:rsidRPr="003143E7">
        <w:rPr>
          <w:rFonts w:ascii="Times New Roman" w:hAnsi="Times New Roman" w:cs="Times New Roman"/>
          <w:color w:val="auto"/>
        </w:rPr>
        <w:t xml:space="preserve"> and its data platforms </w:t>
      </w:r>
      <w:r w:rsidR="00705227" w:rsidRPr="003143E7">
        <w:rPr>
          <w:rFonts w:ascii="Times New Roman" w:hAnsi="Times New Roman" w:cs="Times New Roman"/>
          <w:color w:val="auto"/>
        </w:rPr>
        <w:t xml:space="preserve">meant that there was confusion on </w:t>
      </w:r>
      <w:r w:rsidR="00341533" w:rsidRPr="003143E7">
        <w:rPr>
          <w:rFonts w:ascii="Times New Roman" w:hAnsi="Times New Roman" w:cs="Times New Roman"/>
          <w:color w:val="auto"/>
        </w:rPr>
        <w:t xml:space="preserve">event </w:t>
      </w:r>
      <w:r w:rsidR="00311618" w:rsidRPr="003143E7">
        <w:rPr>
          <w:rFonts w:ascii="Times New Roman" w:hAnsi="Times New Roman" w:cs="Times New Roman"/>
          <w:color w:val="auto"/>
        </w:rPr>
        <w:t>monitoring and reporting (Tableau, 2025).</w:t>
      </w:r>
    </w:p>
    <w:p w14:paraId="55A16FA9" w14:textId="6147C2E7" w:rsidR="00755AA1" w:rsidRPr="003143E7" w:rsidRDefault="00755AA1" w:rsidP="00952B9F">
      <w:pPr>
        <w:pStyle w:val="ListParagraph"/>
        <w:numPr>
          <w:ilvl w:val="0"/>
          <w:numId w:val="1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Software and Scheduling Systems</w:t>
      </w:r>
    </w:p>
    <w:p w14:paraId="6EBE3861" w14:textId="09DE0670" w:rsidR="003E7ABE" w:rsidRPr="003143E7" w:rsidRDefault="00E938E1"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Southwest Airlines has a problem with its software and scheduling system technology.</w:t>
      </w:r>
      <w:r w:rsidR="003128C8" w:rsidRPr="003143E7">
        <w:rPr>
          <w:rFonts w:ascii="Times New Roman" w:hAnsi="Times New Roman" w:cs="Times New Roman"/>
          <w:color w:val="auto"/>
        </w:rPr>
        <w:t xml:space="preserve"> This </w:t>
      </w:r>
      <w:r w:rsidR="00AB7358" w:rsidRPr="003143E7">
        <w:rPr>
          <w:rFonts w:ascii="Times New Roman" w:hAnsi="Times New Roman" w:cs="Times New Roman"/>
          <w:color w:val="auto"/>
        </w:rPr>
        <w:t>problem</w:t>
      </w:r>
      <w:r w:rsidR="003128C8" w:rsidRPr="003143E7">
        <w:rPr>
          <w:rFonts w:ascii="Times New Roman" w:hAnsi="Times New Roman" w:cs="Times New Roman"/>
          <w:color w:val="auto"/>
        </w:rPr>
        <w:t xml:space="preserve"> </w:t>
      </w:r>
      <w:r w:rsidR="005570F1" w:rsidRPr="003143E7">
        <w:rPr>
          <w:rFonts w:ascii="Times New Roman" w:hAnsi="Times New Roman" w:cs="Times New Roman"/>
          <w:color w:val="auto"/>
        </w:rPr>
        <w:t xml:space="preserve">became </w:t>
      </w:r>
      <w:r w:rsidR="00BF08D5" w:rsidRPr="003143E7">
        <w:rPr>
          <w:rFonts w:ascii="Times New Roman" w:hAnsi="Times New Roman" w:cs="Times New Roman"/>
          <w:color w:val="auto"/>
        </w:rPr>
        <w:t>known</w:t>
      </w:r>
      <w:r w:rsidR="005570F1" w:rsidRPr="003143E7">
        <w:rPr>
          <w:rFonts w:ascii="Times New Roman" w:hAnsi="Times New Roman" w:cs="Times New Roman"/>
          <w:color w:val="auto"/>
        </w:rPr>
        <w:t xml:space="preserve"> and a major critical issue in December of 2022. </w:t>
      </w:r>
      <w:r w:rsidR="00283033" w:rsidRPr="003143E7">
        <w:rPr>
          <w:rFonts w:ascii="Times New Roman" w:hAnsi="Times New Roman" w:cs="Times New Roman"/>
          <w:color w:val="auto"/>
        </w:rPr>
        <w:t>There were major failures in the scheduling system leading to cancellations and service flight disruptions</w:t>
      </w:r>
      <w:r w:rsidR="00AB7358" w:rsidRPr="003143E7">
        <w:rPr>
          <w:rFonts w:ascii="Times New Roman" w:hAnsi="Times New Roman" w:cs="Times New Roman"/>
          <w:color w:val="auto"/>
        </w:rPr>
        <w:t xml:space="preserve">. While the seasonal weather was a factor, the underlying problem was in the </w:t>
      </w:r>
      <w:r w:rsidR="00A82773" w:rsidRPr="003143E7">
        <w:rPr>
          <w:rFonts w:ascii="Times New Roman" w:hAnsi="Times New Roman" w:cs="Times New Roman"/>
          <w:color w:val="auto"/>
        </w:rPr>
        <w:t>outdate</w:t>
      </w:r>
      <w:r w:rsidR="00525BDE" w:rsidRPr="003143E7">
        <w:rPr>
          <w:rFonts w:ascii="Times New Roman" w:hAnsi="Times New Roman" w:cs="Times New Roman"/>
          <w:color w:val="auto"/>
        </w:rPr>
        <w:t xml:space="preserve">d software system and </w:t>
      </w:r>
      <w:r w:rsidR="003D560F" w:rsidRPr="003143E7">
        <w:rPr>
          <w:rFonts w:ascii="Times New Roman" w:hAnsi="Times New Roman" w:cs="Times New Roman"/>
          <w:color w:val="auto"/>
        </w:rPr>
        <w:t>its lack of integration with other backend systems</w:t>
      </w:r>
      <w:r w:rsidR="002B0169" w:rsidRPr="003143E7">
        <w:rPr>
          <w:rFonts w:ascii="Times New Roman" w:hAnsi="Times New Roman" w:cs="Times New Roman"/>
          <w:color w:val="auto"/>
        </w:rPr>
        <w:t xml:space="preserve"> (Brisbin, 2023). </w:t>
      </w:r>
    </w:p>
    <w:p w14:paraId="77D4648A" w14:textId="159D5E9C" w:rsidR="00DA7EFE" w:rsidRPr="003143E7" w:rsidRDefault="00D54269"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According to </w:t>
      </w:r>
      <w:r w:rsidR="005F2991" w:rsidRPr="003143E7">
        <w:rPr>
          <w:rFonts w:ascii="Times New Roman" w:hAnsi="Times New Roman" w:cs="Times New Roman"/>
          <w:color w:val="auto"/>
        </w:rPr>
        <w:t xml:space="preserve">Brisbin (2023), Southwest was using older </w:t>
      </w:r>
      <w:r w:rsidR="00EA57D6" w:rsidRPr="003143E7">
        <w:rPr>
          <w:rFonts w:ascii="Times New Roman" w:hAnsi="Times New Roman" w:cs="Times New Roman"/>
          <w:color w:val="auto"/>
        </w:rPr>
        <w:t xml:space="preserve">off-the-shelf vendor software called “Sky Solver” which </w:t>
      </w:r>
      <w:r w:rsidR="000B1E32" w:rsidRPr="003143E7">
        <w:rPr>
          <w:rFonts w:ascii="Times New Roman" w:hAnsi="Times New Roman" w:cs="Times New Roman"/>
          <w:color w:val="auto"/>
        </w:rPr>
        <w:t>caused the main problem</w:t>
      </w:r>
      <w:r w:rsidR="005B34CF" w:rsidRPr="003143E7">
        <w:rPr>
          <w:rFonts w:ascii="Times New Roman" w:hAnsi="Times New Roman" w:cs="Times New Roman"/>
          <w:color w:val="auto"/>
        </w:rPr>
        <w:t xml:space="preserve"> with crew scheduling and communications to occur. </w:t>
      </w:r>
      <w:r w:rsidR="00943F5A" w:rsidRPr="003143E7">
        <w:rPr>
          <w:rFonts w:ascii="Times New Roman" w:hAnsi="Times New Roman" w:cs="Times New Roman"/>
          <w:color w:val="auto"/>
        </w:rPr>
        <w:t xml:space="preserve">The company requires strategic investments in technology to </w:t>
      </w:r>
      <w:r w:rsidR="00020035" w:rsidRPr="003143E7">
        <w:rPr>
          <w:rFonts w:ascii="Times New Roman" w:hAnsi="Times New Roman" w:cs="Times New Roman"/>
          <w:color w:val="auto"/>
        </w:rPr>
        <w:t xml:space="preserve">continue doing business and service. </w:t>
      </w:r>
      <w:r w:rsidR="003A70AB" w:rsidRPr="003143E7">
        <w:rPr>
          <w:rFonts w:ascii="Times New Roman" w:hAnsi="Times New Roman" w:cs="Times New Roman"/>
          <w:color w:val="auto"/>
        </w:rPr>
        <w:t>Likewise, t</w:t>
      </w:r>
      <w:r w:rsidR="00DA7EFE" w:rsidRPr="003143E7">
        <w:rPr>
          <w:rFonts w:ascii="Times New Roman" w:hAnsi="Times New Roman" w:cs="Times New Roman"/>
          <w:color w:val="auto"/>
        </w:rPr>
        <w:t xml:space="preserve">he </w:t>
      </w:r>
      <w:r w:rsidR="002507F3" w:rsidRPr="003143E7">
        <w:rPr>
          <w:rFonts w:ascii="Times New Roman" w:hAnsi="Times New Roman" w:cs="Times New Roman"/>
          <w:color w:val="auto"/>
        </w:rPr>
        <w:t xml:space="preserve">legal consequences for this failure include the U.S. government fining Southwest for $140 million </w:t>
      </w:r>
      <w:r w:rsidR="00331E34" w:rsidRPr="003143E7">
        <w:rPr>
          <w:rFonts w:ascii="Times New Roman" w:hAnsi="Times New Roman" w:cs="Times New Roman"/>
          <w:color w:val="auto"/>
        </w:rPr>
        <w:t>dollars and</w:t>
      </w:r>
      <w:r w:rsidR="002507F3" w:rsidRPr="003143E7">
        <w:rPr>
          <w:rFonts w:ascii="Times New Roman" w:hAnsi="Times New Roman" w:cs="Times New Roman"/>
          <w:color w:val="auto"/>
        </w:rPr>
        <w:t xml:space="preserve"> requiring the company to </w:t>
      </w:r>
      <w:r w:rsidR="00A576B1" w:rsidRPr="003143E7">
        <w:rPr>
          <w:rFonts w:ascii="Times New Roman" w:hAnsi="Times New Roman" w:cs="Times New Roman"/>
          <w:color w:val="auto"/>
        </w:rPr>
        <w:t xml:space="preserve">also make good customer </w:t>
      </w:r>
      <w:r w:rsidR="003A70AB" w:rsidRPr="003143E7">
        <w:rPr>
          <w:rFonts w:ascii="Times New Roman" w:hAnsi="Times New Roman" w:cs="Times New Roman"/>
          <w:color w:val="auto"/>
        </w:rPr>
        <w:t xml:space="preserve">issues for $600 million (U.S.D.O.T., 2023). </w:t>
      </w:r>
      <w:r w:rsidR="002C11C0" w:rsidRPr="003143E7">
        <w:rPr>
          <w:rFonts w:ascii="Times New Roman" w:hAnsi="Times New Roman" w:cs="Times New Roman"/>
          <w:color w:val="auto"/>
        </w:rPr>
        <w:t xml:space="preserve">This issue underscores the need for change </w:t>
      </w:r>
      <w:r w:rsidR="00EA4ADB" w:rsidRPr="003143E7">
        <w:rPr>
          <w:rFonts w:ascii="Times New Roman" w:hAnsi="Times New Roman" w:cs="Times New Roman"/>
          <w:color w:val="auto"/>
        </w:rPr>
        <w:t>inability</w:t>
      </w:r>
      <w:r w:rsidR="002C11C0" w:rsidRPr="003143E7">
        <w:rPr>
          <w:rFonts w:ascii="Times New Roman" w:hAnsi="Times New Roman" w:cs="Times New Roman"/>
          <w:color w:val="auto"/>
        </w:rPr>
        <w:t xml:space="preserve"> and </w:t>
      </w:r>
      <w:r w:rsidR="00341533" w:rsidRPr="003143E7">
        <w:rPr>
          <w:rFonts w:ascii="Times New Roman" w:hAnsi="Times New Roman" w:cs="Times New Roman"/>
          <w:color w:val="auto"/>
        </w:rPr>
        <w:t xml:space="preserve">supplier management as well. </w:t>
      </w:r>
    </w:p>
    <w:p w14:paraId="471A7A3D" w14:textId="77777777" w:rsidR="003A70AB" w:rsidRPr="003143E7" w:rsidRDefault="003A70AB" w:rsidP="00CC30EE">
      <w:pPr>
        <w:spacing w:before="0" w:after="0" w:line="360" w:lineRule="auto"/>
        <w:ind w:firstLine="360"/>
        <w:jc w:val="both"/>
        <w:rPr>
          <w:rFonts w:ascii="Times New Roman" w:hAnsi="Times New Roman" w:cs="Times New Roman"/>
          <w:color w:val="auto"/>
        </w:rPr>
      </w:pPr>
    </w:p>
    <w:p w14:paraId="1E65A179" w14:textId="77777777" w:rsidR="003A70AB" w:rsidRPr="003143E7" w:rsidRDefault="003A70AB" w:rsidP="00CC30EE">
      <w:pPr>
        <w:spacing w:before="0" w:after="0" w:line="360" w:lineRule="auto"/>
        <w:ind w:firstLine="360"/>
        <w:jc w:val="both"/>
        <w:rPr>
          <w:rFonts w:ascii="Times New Roman" w:hAnsi="Times New Roman" w:cs="Times New Roman"/>
          <w:color w:val="auto"/>
        </w:rPr>
      </w:pPr>
    </w:p>
    <w:p w14:paraId="110B4350" w14:textId="5E5D8D1A" w:rsidR="00C76CB2" w:rsidRPr="003143E7" w:rsidRDefault="003D2B58" w:rsidP="00CC30EE">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ab/>
      </w:r>
    </w:p>
    <w:p w14:paraId="00816820" w14:textId="77777777" w:rsidR="00A950FD" w:rsidRPr="003143E7" w:rsidRDefault="00A950FD" w:rsidP="00CC30EE">
      <w:pPr>
        <w:spacing w:before="0" w:after="0" w:line="360" w:lineRule="auto"/>
        <w:jc w:val="both"/>
        <w:rPr>
          <w:rFonts w:ascii="Times New Roman" w:hAnsi="Times New Roman" w:cs="Times New Roman"/>
          <w:color w:val="auto"/>
        </w:rPr>
      </w:pPr>
    </w:p>
    <w:p w14:paraId="1A13B3AF" w14:textId="77777777" w:rsidR="00A950FD" w:rsidRPr="003143E7" w:rsidRDefault="00A950FD" w:rsidP="003D0FFF">
      <w:pPr>
        <w:rPr>
          <w:rFonts w:ascii="Times New Roman" w:hAnsi="Times New Roman" w:cs="Times New Roman"/>
          <w:color w:val="auto"/>
        </w:rPr>
      </w:pPr>
    </w:p>
    <w:p w14:paraId="7C294144" w14:textId="2DA6B964" w:rsidR="006F7B2D" w:rsidRPr="003143E7" w:rsidRDefault="007E146D" w:rsidP="0006623D">
      <w:pPr>
        <w:pStyle w:val="Heading1"/>
        <w:jc w:val="center"/>
        <w:rPr>
          <w:rFonts w:ascii="Times New Roman" w:hAnsi="Times New Roman" w:cs="Times New Roman"/>
          <w:color w:val="auto"/>
        </w:rPr>
      </w:pPr>
      <w:bookmarkStart w:id="2" w:name="_Toc215498502"/>
      <w:r w:rsidRPr="003143E7">
        <w:rPr>
          <w:rFonts w:ascii="Times New Roman" w:hAnsi="Times New Roman" w:cs="Times New Roman"/>
          <w:color w:val="auto"/>
        </w:rPr>
        <w:lastRenderedPageBreak/>
        <w:t xml:space="preserve">ITSM </w:t>
      </w:r>
      <w:r w:rsidR="001C61CC" w:rsidRPr="003143E7">
        <w:rPr>
          <w:rFonts w:ascii="Times New Roman" w:hAnsi="Times New Roman" w:cs="Times New Roman"/>
          <w:color w:val="auto"/>
        </w:rPr>
        <w:t>STATEGY</w:t>
      </w:r>
      <w:bookmarkEnd w:id="2"/>
    </w:p>
    <w:p w14:paraId="43A48350" w14:textId="3350929F" w:rsidR="00E3213E" w:rsidRPr="003143E7" w:rsidRDefault="001F494E"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following outlines </w:t>
      </w:r>
      <w:r w:rsidR="00470E8C" w:rsidRPr="003143E7">
        <w:rPr>
          <w:rFonts w:ascii="Times New Roman" w:hAnsi="Times New Roman" w:cs="Times New Roman"/>
          <w:color w:val="auto"/>
        </w:rPr>
        <w:t>a proposed ITSM strategy for Southwest Airlines</w:t>
      </w:r>
      <w:r w:rsidR="009216D3" w:rsidRPr="003143E7">
        <w:rPr>
          <w:rFonts w:ascii="Times New Roman" w:hAnsi="Times New Roman" w:cs="Times New Roman"/>
          <w:color w:val="auto"/>
        </w:rPr>
        <w:t xml:space="preserve"> which seeks to address the problems</w:t>
      </w:r>
      <w:r w:rsidR="00637CC4" w:rsidRPr="003143E7">
        <w:rPr>
          <w:rFonts w:ascii="Times New Roman" w:hAnsi="Times New Roman" w:cs="Times New Roman"/>
          <w:color w:val="auto"/>
        </w:rPr>
        <w:t xml:space="preserve"> as stated herein. The </w:t>
      </w:r>
      <w:r w:rsidR="00EB55BF" w:rsidRPr="003143E7">
        <w:rPr>
          <w:rFonts w:ascii="Times New Roman" w:hAnsi="Times New Roman" w:cs="Times New Roman"/>
          <w:color w:val="auto"/>
        </w:rPr>
        <w:t>focus</w:t>
      </w:r>
      <w:r w:rsidR="00637CC4" w:rsidRPr="003143E7">
        <w:rPr>
          <w:rFonts w:ascii="Times New Roman" w:hAnsi="Times New Roman" w:cs="Times New Roman"/>
          <w:color w:val="auto"/>
        </w:rPr>
        <w:t xml:space="preserve"> on this strategy is </w:t>
      </w:r>
      <w:r w:rsidR="00C73799" w:rsidRPr="003143E7">
        <w:rPr>
          <w:rFonts w:ascii="Times New Roman" w:hAnsi="Times New Roman" w:cs="Times New Roman"/>
          <w:color w:val="auto"/>
        </w:rPr>
        <w:t xml:space="preserve">on digital and operational resilience </w:t>
      </w:r>
      <w:r w:rsidR="00EB55BF" w:rsidRPr="003143E7">
        <w:rPr>
          <w:rFonts w:ascii="Times New Roman" w:hAnsi="Times New Roman" w:cs="Times New Roman"/>
          <w:color w:val="auto"/>
        </w:rPr>
        <w:t>in the value system.</w:t>
      </w:r>
    </w:p>
    <w:p w14:paraId="688EA3A5" w14:textId="37DC6750" w:rsidR="00905749" w:rsidRPr="003143E7" w:rsidRDefault="00564E8E" w:rsidP="00952B9F">
      <w:pPr>
        <w:pStyle w:val="ListParagraph"/>
        <w:numPr>
          <w:ilvl w:val="0"/>
          <w:numId w:val="20"/>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t xml:space="preserve">ITSM: The </w:t>
      </w:r>
      <w:r w:rsidR="00905749" w:rsidRPr="003143E7">
        <w:rPr>
          <w:rFonts w:ascii="Times New Roman" w:hAnsi="Times New Roman" w:cs="Times New Roman"/>
          <w:color w:val="auto"/>
        </w:rPr>
        <w:t>Southwest Strategy</w:t>
      </w:r>
    </w:p>
    <w:p w14:paraId="22625A2B" w14:textId="3D935CBF" w:rsidR="00866CB2" w:rsidRPr="003143E7" w:rsidRDefault="00866CB2" w:rsidP="00952B9F">
      <w:pPr>
        <w:pStyle w:val="ListParagraph"/>
        <w:numPr>
          <w:ilvl w:val="0"/>
          <w:numId w:val="1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 Strategic Alignment and Governance</w:t>
      </w:r>
    </w:p>
    <w:p w14:paraId="6AAA1D7F" w14:textId="0D5CD7B5" w:rsidR="00866CB2" w:rsidRPr="003143E7" w:rsidRDefault="00441B7F"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focus on this objective is to </w:t>
      </w:r>
      <w:r w:rsidR="001B3FCC" w:rsidRPr="003143E7">
        <w:rPr>
          <w:rFonts w:ascii="Times New Roman" w:hAnsi="Times New Roman" w:cs="Times New Roman"/>
          <w:color w:val="auto"/>
        </w:rPr>
        <w:t xml:space="preserve">bridge the business gap between </w:t>
      </w:r>
      <w:r w:rsidR="00763121" w:rsidRPr="003143E7">
        <w:rPr>
          <w:rFonts w:ascii="Times New Roman" w:hAnsi="Times New Roman" w:cs="Times New Roman"/>
          <w:color w:val="auto"/>
        </w:rPr>
        <w:t>managerial and technological decision-making</w:t>
      </w:r>
      <w:r w:rsidR="008053CA" w:rsidRPr="003143E7">
        <w:rPr>
          <w:rFonts w:ascii="Times New Roman" w:hAnsi="Times New Roman" w:cs="Times New Roman"/>
          <w:color w:val="auto"/>
        </w:rPr>
        <w:t xml:space="preserve">, by regarding the technology as </w:t>
      </w:r>
      <w:r w:rsidR="00346123" w:rsidRPr="003143E7">
        <w:rPr>
          <w:rFonts w:ascii="Times New Roman" w:hAnsi="Times New Roman" w:cs="Times New Roman"/>
          <w:color w:val="auto"/>
        </w:rPr>
        <w:t>main asset and not a liability.</w:t>
      </w:r>
      <w:r w:rsidR="00564511" w:rsidRPr="003143E7">
        <w:rPr>
          <w:rFonts w:ascii="Times New Roman" w:hAnsi="Times New Roman" w:cs="Times New Roman"/>
          <w:color w:val="auto"/>
        </w:rPr>
        <w:t xml:space="preserve"> This will be done in three initiatives.</w:t>
      </w:r>
    </w:p>
    <w:p w14:paraId="39B6C24B" w14:textId="538D0D37" w:rsidR="00564511" w:rsidRPr="003143E7" w:rsidRDefault="00150C1E"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In </w:t>
      </w:r>
      <w:r w:rsidRPr="003143E7">
        <w:rPr>
          <w:rFonts w:ascii="Times New Roman" w:hAnsi="Times New Roman" w:cs="Times New Roman"/>
          <w:i/>
          <w:iCs/>
          <w:color w:val="auto"/>
        </w:rPr>
        <w:t>integrated strategic management initiative</w:t>
      </w:r>
      <w:r w:rsidRPr="003143E7">
        <w:rPr>
          <w:rFonts w:ascii="Times New Roman" w:hAnsi="Times New Roman" w:cs="Times New Roman"/>
          <w:color w:val="auto"/>
        </w:rPr>
        <w:t xml:space="preserve">, </w:t>
      </w:r>
      <w:r w:rsidR="002231FC" w:rsidRPr="003143E7">
        <w:rPr>
          <w:rFonts w:ascii="Times New Roman" w:hAnsi="Times New Roman" w:cs="Times New Roman"/>
          <w:color w:val="auto"/>
        </w:rPr>
        <w:t>the problem of</w:t>
      </w:r>
      <w:r w:rsidR="004A2FD0" w:rsidRPr="003143E7">
        <w:rPr>
          <w:rFonts w:ascii="Times New Roman" w:hAnsi="Times New Roman" w:cs="Times New Roman"/>
          <w:color w:val="auto"/>
        </w:rPr>
        <w:t xml:space="preserve"> strategic drift is addressed. This </w:t>
      </w:r>
      <w:r w:rsidR="00625304" w:rsidRPr="003143E7">
        <w:rPr>
          <w:rFonts w:ascii="Times New Roman" w:hAnsi="Times New Roman" w:cs="Times New Roman"/>
          <w:color w:val="auto"/>
        </w:rPr>
        <w:t xml:space="preserve">practice will ensure that </w:t>
      </w:r>
      <w:r w:rsidR="0098144A" w:rsidRPr="003143E7">
        <w:rPr>
          <w:rFonts w:ascii="Times New Roman" w:hAnsi="Times New Roman" w:cs="Times New Roman"/>
          <w:color w:val="auto"/>
        </w:rPr>
        <w:t xml:space="preserve">the IT department or division at the company is represented </w:t>
      </w:r>
      <w:r w:rsidR="00541895" w:rsidRPr="003143E7">
        <w:rPr>
          <w:rFonts w:ascii="Times New Roman" w:hAnsi="Times New Roman" w:cs="Times New Roman"/>
          <w:color w:val="auto"/>
        </w:rPr>
        <w:t>at</w:t>
      </w:r>
      <w:r w:rsidR="0098144A" w:rsidRPr="003143E7">
        <w:rPr>
          <w:rFonts w:ascii="Times New Roman" w:hAnsi="Times New Roman" w:cs="Times New Roman"/>
          <w:color w:val="auto"/>
        </w:rPr>
        <w:t xml:space="preserve"> all executive and board meetings</w:t>
      </w:r>
      <w:r w:rsidR="00541895" w:rsidRPr="003143E7">
        <w:rPr>
          <w:rFonts w:ascii="Times New Roman" w:hAnsi="Times New Roman" w:cs="Times New Roman"/>
          <w:color w:val="auto"/>
        </w:rPr>
        <w:t xml:space="preserve">. It will require that </w:t>
      </w:r>
      <w:r w:rsidR="009367F1" w:rsidRPr="003143E7">
        <w:rPr>
          <w:rFonts w:ascii="Times New Roman" w:hAnsi="Times New Roman" w:cs="Times New Roman"/>
          <w:color w:val="auto"/>
        </w:rPr>
        <w:t>an</w:t>
      </w:r>
      <w:r w:rsidR="00541895" w:rsidRPr="003143E7">
        <w:rPr>
          <w:rFonts w:ascii="Times New Roman" w:hAnsi="Times New Roman" w:cs="Times New Roman"/>
          <w:color w:val="auto"/>
        </w:rPr>
        <w:t xml:space="preserve"> IT roadmap will be produced, </w:t>
      </w:r>
      <w:r w:rsidR="004A3E36" w:rsidRPr="003143E7">
        <w:rPr>
          <w:rFonts w:ascii="Times New Roman" w:hAnsi="Times New Roman" w:cs="Times New Roman"/>
          <w:color w:val="auto"/>
        </w:rPr>
        <w:t>documented,</w:t>
      </w:r>
      <w:r w:rsidR="00541895" w:rsidRPr="003143E7">
        <w:rPr>
          <w:rFonts w:ascii="Times New Roman" w:hAnsi="Times New Roman" w:cs="Times New Roman"/>
          <w:color w:val="auto"/>
        </w:rPr>
        <w:t xml:space="preserve"> and </w:t>
      </w:r>
      <w:r w:rsidR="009B7380" w:rsidRPr="003143E7">
        <w:rPr>
          <w:rFonts w:ascii="Times New Roman" w:hAnsi="Times New Roman" w:cs="Times New Roman"/>
          <w:color w:val="auto"/>
        </w:rPr>
        <w:t xml:space="preserve">followed. The </w:t>
      </w:r>
      <w:r w:rsidR="009367F1" w:rsidRPr="003143E7">
        <w:rPr>
          <w:rFonts w:ascii="Times New Roman" w:hAnsi="Times New Roman" w:cs="Times New Roman"/>
          <w:color w:val="auto"/>
        </w:rPr>
        <w:t>I</w:t>
      </w:r>
      <w:r w:rsidR="009B7380" w:rsidRPr="003143E7">
        <w:rPr>
          <w:rFonts w:ascii="Times New Roman" w:hAnsi="Times New Roman" w:cs="Times New Roman"/>
          <w:color w:val="auto"/>
        </w:rPr>
        <w:t xml:space="preserve">T roadmap will include </w:t>
      </w:r>
      <w:r w:rsidR="009367F1" w:rsidRPr="003143E7">
        <w:rPr>
          <w:rFonts w:ascii="Times New Roman" w:hAnsi="Times New Roman" w:cs="Times New Roman"/>
          <w:color w:val="auto"/>
        </w:rPr>
        <w:t>air fleet support and operational safety standards.</w:t>
      </w:r>
    </w:p>
    <w:p w14:paraId="637C2FFC" w14:textId="190CD905" w:rsidR="009367F1" w:rsidRPr="003143E7" w:rsidRDefault="00294AED"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i/>
          <w:iCs/>
          <w:color w:val="auto"/>
        </w:rPr>
        <w:t>Investment priority initiative</w:t>
      </w:r>
      <w:r w:rsidRPr="003143E7">
        <w:rPr>
          <w:rFonts w:ascii="Times New Roman" w:hAnsi="Times New Roman" w:cs="Times New Roman"/>
          <w:color w:val="auto"/>
        </w:rPr>
        <w:t xml:space="preserve"> is focused on the value streams and on </w:t>
      </w:r>
      <w:r w:rsidR="001946FA" w:rsidRPr="003143E7">
        <w:rPr>
          <w:rFonts w:ascii="Times New Roman" w:hAnsi="Times New Roman" w:cs="Times New Roman"/>
          <w:color w:val="auto"/>
        </w:rPr>
        <w:t xml:space="preserve">the failure to invest in </w:t>
      </w:r>
      <w:r w:rsidR="00931E84" w:rsidRPr="003143E7">
        <w:rPr>
          <w:rFonts w:ascii="Times New Roman" w:hAnsi="Times New Roman" w:cs="Times New Roman"/>
          <w:color w:val="auto"/>
        </w:rPr>
        <w:t>innovative technology</w:t>
      </w:r>
      <w:r w:rsidR="001946FA" w:rsidRPr="003143E7">
        <w:rPr>
          <w:rFonts w:ascii="Times New Roman" w:hAnsi="Times New Roman" w:cs="Times New Roman"/>
          <w:color w:val="auto"/>
        </w:rPr>
        <w:t xml:space="preserve">. </w:t>
      </w:r>
      <w:r w:rsidR="00C66FCB" w:rsidRPr="003143E7">
        <w:rPr>
          <w:rFonts w:ascii="Times New Roman" w:hAnsi="Times New Roman" w:cs="Times New Roman"/>
          <w:color w:val="auto"/>
        </w:rPr>
        <w:t xml:space="preserve">This involves both the portfolio and financial management practices. </w:t>
      </w:r>
      <w:r w:rsidR="00334AE2" w:rsidRPr="003143E7">
        <w:rPr>
          <w:rFonts w:ascii="Times New Roman" w:hAnsi="Times New Roman" w:cs="Times New Roman"/>
          <w:color w:val="auto"/>
        </w:rPr>
        <w:t xml:space="preserve">This initiative will require a dedicated data-driven </w:t>
      </w:r>
      <w:r w:rsidR="002E237A" w:rsidRPr="003143E7">
        <w:rPr>
          <w:rFonts w:ascii="Times New Roman" w:hAnsi="Times New Roman" w:cs="Times New Roman"/>
          <w:color w:val="auto"/>
        </w:rPr>
        <w:t xml:space="preserve">priority process or checklist for technology. </w:t>
      </w:r>
      <w:r w:rsidR="004A3E36" w:rsidRPr="003143E7">
        <w:rPr>
          <w:rFonts w:ascii="Times New Roman" w:hAnsi="Times New Roman" w:cs="Times New Roman"/>
          <w:color w:val="auto"/>
        </w:rPr>
        <w:t>Elevated risk</w:t>
      </w:r>
      <w:r w:rsidR="00D0057D" w:rsidRPr="003143E7">
        <w:rPr>
          <w:rFonts w:ascii="Times New Roman" w:hAnsi="Times New Roman" w:cs="Times New Roman"/>
          <w:color w:val="auto"/>
        </w:rPr>
        <w:t xml:space="preserve"> and </w:t>
      </w:r>
      <w:r w:rsidR="00406FE2" w:rsidRPr="003143E7">
        <w:rPr>
          <w:rFonts w:ascii="Times New Roman" w:hAnsi="Times New Roman" w:cs="Times New Roman"/>
          <w:color w:val="auto"/>
        </w:rPr>
        <w:t>top priority</w:t>
      </w:r>
      <w:r w:rsidR="00D0057D" w:rsidRPr="003143E7">
        <w:rPr>
          <w:rFonts w:ascii="Times New Roman" w:hAnsi="Times New Roman" w:cs="Times New Roman"/>
          <w:color w:val="auto"/>
        </w:rPr>
        <w:t xml:space="preserve"> </w:t>
      </w:r>
      <w:r w:rsidR="00406FE2" w:rsidRPr="003143E7">
        <w:rPr>
          <w:rFonts w:ascii="Times New Roman" w:hAnsi="Times New Roman" w:cs="Times New Roman"/>
          <w:color w:val="auto"/>
        </w:rPr>
        <w:t>are</w:t>
      </w:r>
      <w:r w:rsidR="00D0057D" w:rsidRPr="003143E7">
        <w:rPr>
          <w:rFonts w:ascii="Times New Roman" w:hAnsi="Times New Roman" w:cs="Times New Roman"/>
          <w:color w:val="auto"/>
        </w:rPr>
        <w:t xml:space="preserve"> given for old, outdated, legacy systems that need to be replaced. </w:t>
      </w:r>
      <w:r w:rsidR="00406FE2" w:rsidRPr="003143E7">
        <w:rPr>
          <w:rFonts w:ascii="Times New Roman" w:hAnsi="Times New Roman" w:cs="Times New Roman"/>
          <w:color w:val="auto"/>
        </w:rPr>
        <w:t>Second priority is given for continued upgrades.</w:t>
      </w:r>
    </w:p>
    <w:p w14:paraId="712F9995" w14:textId="0A0FAEA1" w:rsidR="00406FE2" w:rsidRPr="003143E7" w:rsidRDefault="00B13067"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i/>
          <w:iCs/>
          <w:color w:val="auto"/>
        </w:rPr>
        <w:t>Risk and resilience management init</w:t>
      </w:r>
      <w:r w:rsidR="002D5CEA" w:rsidRPr="003143E7">
        <w:rPr>
          <w:rFonts w:ascii="Times New Roman" w:hAnsi="Times New Roman" w:cs="Times New Roman"/>
          <w:i/>
          <w:iCs/>
          <w:color w:val="auto"/>
        </w:rPr>
        <w:t>iative</w:t>
      </w:r>
      <w:r w:rsidR="002D5CEA" w:rsidRPr="003143E7">
        <w:rPr>
          <w:rFonts w:ascii="Times New Roman" w:hAnsi="Times New Roman" w:cs="Times New Roman"/>
          <w:color w:val="auto"/>
        </w:rPr>
        <w:t xml:space="preserve"> addresses the weakness of business continuity and disaster recovery. It requires </w:t>
      </w:r>
      <w:r w:rsidR="00E27CD5" w:rsidRPr="003143E7">
        <w:rPr>
          <w:rFonts w:ascii="Times New Roman" w:hAnsi="Times New Roman" w:cs="Times New Roman"/>
          <w:color w:val="auto"/>
        </w:rPr>
        <w:t xml:space="preserve">quarterly and annual stress-testing of all systems </w:t>
      </w:r>
      <w:r w:rsidR="00E50AA2" w:rsidRPr="003143E7">
        <w:rPr>
          <w:rFonts w:ascii="Times New Roman" w:hAnsi="Times New Roman" w:cs="Times New Roman"/>
          <w:color w:val="auto"/>
        </w:rPr>
        <w:t xml:space="preserve">for all scenarios. This testing can be done </w:t>
      </w:r>
      <w:r w:rsidR="005A6F3C" w:rsidRPr="003143E7">
        <w:rPr>
          <w:rFonts w:ascii="Times New Roman" w:hAnsi="Times New Roman" w:cs="Times New Roman"/>
          <w:color w:val="auto"/>
        </w:rPr>
        <w:t xml:space="preserve">on </w:t>
      </w:r>
      <w:r w:rsidR="00C817FA" w:rsidRPr="003143E7">
        <w:rPr>
          <w:rFonts w:ascii="Times New Roman" w:hAnsi="Times New Roman" w:cs="Times New Roman"/>
          <w:color w:val="auto"/>
        </w:rPr>
        <w:t>the</w:t>
      </w:r>
      <w:r w:rsidR="005A6F3C" w:rsidRPr="003143E7">
        <w:rPr>
          <w:rFonts w:ascii="Times New Roman" w:hAnsi="Times New Roman" w:cs="Times New Roman"/>
          <w:color w:val="auto"/>
        </w:rPr>
        <w:t xml:space="preserve"> testing site</w:t>
      </w:r>
      <w:r w:rsidR="00C817FA" w:rsidRPr="003143E7">
        <w:rPr>
          <w:rFonts w:ascii="Times New Roman" w:hAnsi="Times New Roman" w:cs="Times New Roman"/>
          <w:color w:val="auto"/>
        </w:rPr>
        <w:t>,</w:t>
      </w:r>
      <w:r w:rsidR="005A6F3C" w:rsidRPr="003143E7">
        <w:rPr>
          <w:rFonts w:ascii="Times New Roman" w:hAnsi="Times New Roman" w:cs="Times New Roman"/>
          <w:color w:val="auto"/>
        </w:rPr>
        <w:t xml:space="preserve"> </w:t>
      </w:r>
      <w:r w:rsidR="00C817FA" w:rsidRPr="003143E7">
        <w:rPr>
          <w:rFonts w:ascii="Times New Roman" w:hAnsi="Times New Roman" w:cs="Times New Roman"/>
          <w:color w:val="auto"/>
        </w:rPr>
        <w:t>so as</w:t>
      </w:r>
      <w:r w:rsidR="005A6F3C" w:rsidRPr="003143E7">
        <w:rPr>
          <w:rFonts w:ascii="Times New Roman" w:hAnsi="Times New Roman" w:cs="Times New Roman"/>
          <w:color w:val="auto"/>
        </w:rPr>
        <w:t xml:space="preserve"> not </w:t>
      </w:r>
      <w:r w:rsidR="00C817FA" w:rsidRPr="003143E7">
        <w:rPr>
          <w:rFonts w:ascii="Times New Roman" w:hAnsi="Times New Roman" w:cs="Times New Roman"/>
          <w:color w:val="auto"/>
        </w:rPr>
        <w:t>to disrupt</w:t>
      </w:r>
      <w:r w:rsidR="005A6F3C" w:rsidRPr="003143E7">
        <w:rPr>
          <w:rFonts w:ascii="Times New Roman" w:hAnsi="Times New Roman" w:cs="Times New Roman"/>
          <w:color w:val="auto"/>
        </w:rPr>
        <w:t xml:space="preserve"> production levels.</w:t>
      </w:r>
    </w:p>
    <w:p w14:paraId="4F3BF941" w14:textId="2EEC211E" w:rsidR="00C817FA" w:rsidRPr="003143E7" w:rsidRDefault="00785339" w:rsidP="00952B9F">
      <w:pPr>
        <w:pStyle w:val="ListParagraph"/>
        <w:numPr>
          <w:ilvl w:val="0"/>
          <w:numId w:val="1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New Systems and Integration</w:t>
      </w:r>
    </w:p>
    <w:p w14:paraId="4BED607D" w14:textId="4BD59BE4" w:rsidR="00785339" w:rsidRPr="003143E7" w:rsidRDefault="00785339"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This is focused on </w:t>
      </w:r>
      <w:r w:rsidR="00FA1FE3" w:rsidRPr="003143E7">
        <w:rPr>
          <w:rFonts w:ascii="Times New Roman" w:hAnsi="Times New Roman" w:cs="Times New Roman"/>
          <w:color w:val="auto"/>
        </w:rPr>
        <w:t xml:space="preserve">replacement of systems, upgrading systems, and on integration of systems. </w:t>
      </w:r>
      <w:r w:rsidR="005036F6" w:rsidRPr="003143E7">
        <w:rPr>
          <w:rFonts w:ascii="Times New Roman" w:hAnsi="Times New Roman" w:cs="Times New Roman"/>
          <w:color w:val="auto"/>
        </w:rPr>
        <w:t xml:space="preserve">It seeks to ensure a </w:t>
      </w:r>
      <w:r w:rsidR="005A5E56" w:rsidRPr="003143E7">
        <w:rPr>
          <w:rFonts w:ascii="Times New Roman" w:hAnsi="Times New Roman" w:cs="Times New Roman"/>
          <w:color w:val="auto"/>
        </w:rPr>
        <w:t>well-organized</w:t>
      </w:r>
      <w:r w:rsidR="005036F6" w:rsidRPr="003143E7">
        <w:rPr>
          <w:rFonts w:ascii="Times New Roman" w:hAnsi="Times New Roman" w:cs="Times New Roman"/>
          <w:color w:val="auto"/>
        </w:rPr>
        <w:t xml:space="preserve"> </w:t>
      </w:r>
      <w:r w:rsidR="009154F2" w:rsidRPr="003143E7">
        <w:rPr>
          <w:rFonts w:ascii="Times New Roman" w:hAnsi="Times New Roman" w:cs="Times New Roman"/>
          <w:color w:val="auto"/>
        </w:rPr>
        <w:t xml:space="preserve">and functional operating system that is fully integrated and </w:t>
      </w:r>
      <w:r w:rsidR="005A5E56" w:rsidRPr="003143E7">
        <w:rPr>
          <w:rFonts w:ascii="Times New Roman" w:hAnsi="Times New Roman" w:cs="Times New Roman"/>
          <w:color w:val="auto"/>
        </w:rPr>
        <w:t xml:space="preserve">has no single points of failure. </w:t>
      </w:r>
      <w:r w:rsidR="00C52EBA" w:rsidRPr="003143E7">
        <w:rPr>
          <w:rFonts w:ascii="Times New Roman" w:hAnsi="Times New Roman" w:cs="Times New Roman"/>
          <w:color w:val="auto"/>
        </w:rPr>
        <w:t xml:space="preserve">It also will have a </w:t>
      </w:r>
      <w:r w:rsidR="00AB6F92" w:rsidRPr="003143E7">
        <w:rPr>
          <w:rFonts w:ascii="Times New Roman" w:hAnsi="Times New Roman" w:cs="Times New Roman"/>
          <w:color w:val="auto"/>
        </w:rPr>
        <w:t>data analysis component.</w:t>
      </w:r>
    </w:p>
    <w:p w14:paraId="2234353E" w14:textId="602D0434" w:rsidR="007A1F0B" w:rsidRPr="003143E7" w:rsidRDefault="00AB6F92"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i/>
          <w:iCs/>
          <w:color w:val="auto"/>
        </w:rPr>
        <w:t xml:space="preserve">Enterprise </w:t>
      </w:r>
      <w:r w:rsidR="00B10191" w:rsidRPr="003143E7">
        <w:rPr>
          <w:rFonts w:ascii="Times New Roman" w:hAnsi="Times New Roman" w:cs="Times New Roman"/>
          <w:i/>
          <w:iCs/>
          <w:color w:val="auto"/>
        </w:rPr>
        <w:t>platform initiative</w:t>
      </w:r>
      <w:r w:rsidR="00B10191" w:rsidRPr="003143E7">
        <w:rPr>
          <w:rFonts w:ascii="Times New Roman" w:hAnsi="Times New Roman" w:cs="Times New Roman"/>
          <w:color w:val="auto"/>
        </w:rPr>
        <w:t xml:space="preserve"> </w:t>
      </w:r>
      <w:r w:rsidR="00E411CC" w:rsidRPr="003143E7">
        <w:rPr>
          <w:rFonts w:ascii="Times New Roman" w:hAnsi="Times New Roman" w:cs="Times New Roman"/>
          <w:color w:val="auto"/>
        </w:rPr>
        <w:t>seeks to address the infrastructure and platform problems.</w:t>
      </w:r>
      <w:r w:rsidR="00247889" w:rsidRPr="003143E7">
        <w:rPr>
          <w:rFonts w:ascii="Times New Roman" w:hAnsi="Times New Roman" w:cs="Times New Roman"/>
          <w:color w:val="auto"/>
        </w:rPr>
        <w:t xml:space="preserve"> </w:t>
      </w:r>
      <w:r w:rsidR="00C50388" w:rsidRPr="003143E7">
        <w:rPr>
          <w:rFonts w:ascii="Times New Roman" w:hAnsi="Times New Roman" w:cs="Times New Roman"/>
          <w:color w:val="auto"/>
        </w:rPr>
        <w:t xml:space="preserve">This will also address information and asset management. This initiative </w:t>
      </w:r>
      <w:r w:rsidR="005B2E27" w:rsidRPr="003143E7">
        <w:rPr>
          <w:rFonts w:ascii="Times New Roman" w:hAnsi="Times New Roman" w:cs="Times New Roman"/>
          <w:color w:val="auto"/>
        </w:rPr>
        <w:t xml:space="preserve">will </w:t>
      </w:r>
      <w:r w:rsidR="00B231C3" w:rsidRPr="003143E7">
        <w:rPr>
          <w:rFonts w:ascii="Times New Roman" w:hAnsi="Times New Roman" w:cs="Times New Roman"/>
          <w:color w:val="auto"/>
        </w:rPr>
        <w:t>have</w:t>
      </w:r>
      <w:r w:rsidR="005B2E27" w:rsidRPr="003143E7">
        <w:rPr>
          <w:rFonts w:ascii="Times New Roman" w:hAnsi="Times New Roman" w:cs="Times New Roman"/>
          <w:color w:val="auto"/>
        </w:rPr>
        <w:t xml:space="preserve"> a single platform and </w:t>
      </w:r>
      <w:r w:rsidR="00BF08D5" w:rsidRPr="003143E7">
        <w:rPr>
          <w:rFonts w:ascii="Times New Roman" w:hAnsi="Times New Roman" w:cs="Times New Roman"/>
          <w:color w:val="auto"/>
        </w:rPr>
        <w:t>synchronize</w:t>
      </w:r>
      <w:r w:rsidR="005B2E27" w:rsidRPr="003143E7">
        <w:rPr>
          <w:rFonts w:ascii="Times New Roman" w:hAnsi="Times New Roman" w:cs="Times New Roman"/>
          <w:color w:val="auto"/>
        </w:rPr>
        <w:t xml:space="preserve"> all operation</w:t>
      </w:r>
      <w:r w:rsidR="00B13D84" w:rsidRPr="003143E7">
        <w:rPr>
          <w:rFonts w:ascii="Times New Roman" w:hAnsi="Times New Roman" w:cs="Times New Roman"/>
          <w:color w:val="auto"/>
        </w:rPr>
        <w:t>al data into this platform for ensuring operational and monitoring integrity.</w:t>
      </w:r>
      <w:r w:rsidR="002C5C32" w:rsidRPr="003143E7">
        <w:rPr>
          <w:rFonts w:ascii="Times New Roman" w:hAnsi="Times New Roman" w:cs="Times New Roman"/>
          <w:color w:val="auto"/>
        </w:rPr>
        <w:t xml:space="preserve"> </w:t>
      </w:r>
      <w:r w:rsidR="00B231C3" w:rsidRPr="003143E7">
        <w:rPr>
          <w:rFonts w:ascii="Times New Roman" w:hAnsi="Times New Roman" w:cs="Times New Roman"/>
          <w:color w:val="auto"/>
        </w:rPr>
        <w:t xml:space="preserve">The single platform </w:t>
      </w:r>
      <w:r w:rsidR="00B231C3" w:rsidRPr="003143E7">
        <w:rPr>
          <w:rFonts w:ascii="Times New Roman" w:hAnsi="Times New Roman" w:cs="Times New Roman"/>
          <w:color w:val="auto"/>
        </w:rPr>
        <w:lastRenderedPageBreak/>
        <w:t>is most likely to be cloud-based</w:t>
      </w:r>
      <w:r w:rsidR="00074663" w:rsidRPr="003143E7">
        <w:rPr>
          <w:rFonts w:ascii="Times New Roman" w:hAnsi="Times New Roman" w:cs="Times New Roman"/>
          <w:color w:val="auto"/>
        </w:rPr>
        <w:t xml:space="preserve">, or hybrid model. </w:t>
      </w:r>
      <w:r w:rsidR="00B1720C" w:rsidRPr="003143E7">
        <w:rPr>
          <w:rFonts w:ascii="Times New Roman" w:hAnsi="Times New Roman" w:cs="Times New Roman"/>
          <w:color w:val="auto"/>
        </w:rPr>
        <w:t xml:space="preserve">It will ensure all data is </w:t>
      </w:r>
      <w:r w:rsidR="00BB0338" w:rsidRPr="003143E7">
        <w:rPr>
          <w:rFonts w:ascii="Times New Roman" w:hAnsi="Times New Roman" w:cs="Times New Roman"/>
          <w:color w:val="auto"/>
        </w:rPr>
        <w:t>stored and</w:t>
      </w:r>
      <w:r w:rsidR="00B1720C" w:rsidRPr="003143E7">
        <w:rPr>
          <w:rFonts w:ascii="Times New Roman" w:hAnsi="Times New Roman" w:cs="Times New Roman"/>
          <w:color w:val="auto"/>
        </w:rPr>
        <w:t xml:space="preserve"> goes through the ETL process</w:t>
      </w:r>
      <w:r w:rsidR="00BB0338" w:rsidRPr="003143E7">
        <w:rPr>
          <w:rFonts w:ascii="Times New Roman" w:hAnsi="Times New Roman" w:cs="Times New Roman"/>
          <w:color w:val="auto"/>
        </w:rPr>
        <w:t xml:space="preserve"> for data integrity.</w:t>
      </w:r>
      <w:r w:rsidR="002C5C32" w:rsidRPr="003143E7">
        <w:rPr>
          <w:rFonts w:ascii="Times New Roman" w:hAnsi="Times New Roman" w:cs="Times New Roman"/>
          <w:color w:val="auto"/>
        </w:rPr>
        <w:t xml:space="preserve"> Syncing can also be done through </w:t>
      </w:r>
      <w:r w:rsidR="007A1F0B" w:rsidRPr="003143E7">
        <w:rPr>
          <w:rFonts w:ascii="Times New Roman" w:hAnsi="Times New Roman" w:cs="Times New Roman"/>
          <w:color w:val="auto"/>
        </w:rPr>
        <w:t xml:space="preserve">backend API integration. </w:t>
      </w:r>
    </w:p>
    <w:p w14:paraId="776804D1" w14:textId="2FB4CE53" w:rsidR="00082CC4" w:rsidRPr="003143E7" w:rsidRDefault="00B717A4"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i/>
          <w:iCs/>
          <w:color w:val="auto"/>
        </w:rPr>
        <w:t>New scheduling system initiative</w:t>
      </w:r>
      <w:r w:rsidRPr="003143E7">
        <w:rPr>
          <w:rFonts w:ascii="Times New Roman" w:hAnsi="Times New Roman" w:cs="Times New Roman"/>
          <w:color w:val="auto"/>
        </w:rPr>
        <w:t xml:space="preserve"> is designed to answer the </w:t>
      </w:r>
      <w:r w:rsidR="00631B1E" w:rsidRPr="003143E7">
        <w:rPr>
          <w:rFonts w:ascii="Times New Roman" w:hAnsi="Times New Roman" w:cs="Times New Roman"/>
          <w:color w:val="auto"/>
        </w:rPr>
        <w:t>software and scheduling system failures, particularly for Sky Solver Software. This involves</w:t>
      </w:r>
      <w:r w:rsidR="005B636B" w:rsidRPr="003143E7">
        <w:rPr>
          <w:rFonts w:ascii="Times New Roman" w:hAnsi="Times New Roman" w:cs="Times New Roman"/>
          <w:color w:val="auto"/>
        </w:rPr>
        <w:t xml:space="preserve"> the</w:t>
      </w:r>
      <w:r w:rsidR="00631B1E" w:rsidRPr="003143E7">
        <w:rPr>
          <w:rFonts w:ascii="Times New Roman" w:hAnsi="Times New Roman" w:cs="Times New Roman"/>
          <w:color w:val="auto"/>
        </w:rPr>
        <w:t xml:space="preserve"> </w:t>
      </w:r>
      <w:r w:rsidR="00166D0C" w:rsidRPr="003143E7">
        <w:rPr>
          <w:rFonts w:ascii="Times New Roman" w:hAnsi="Times New Roman" w:cs="Times New Roman"/>
          <w:color w:val="auto"/>
        </w:rPr>
        <w:t>cha</w:t>
      </w:r>
      <w:r w:rsidR="005B636B" w:rsidRPr="003143E7">
        <w:rPr>
          <w:rFonts w:ascii="Times New Roman" w:hAnsi="Times New Roman" w:cs="Times New Roman"/>
          <w:color w:val="auto"/>
        </w:rPr>
        <w:t>nge</w:t>
      </w:r>
      <w:r w:rsidR="00870EF9" w:rsidRPr="003143E7">
        <w:rPr>
          <w:rFonts w:ascii="Times New Roman" w:hAnsi="Times New Roman" w:cs="Times New Roman"/>
          <w:color w:val="auto"/>
        </w:rPr>
        <w:t xml:space="preserve"> management and software development. </w:t>
      </w:r>
      <w:r w:rsidR="0056580B" w:rsidRPr="003143E7">
        <w:rPr>
          <w:rFonts w:ascii="Times New Roman" w:hAnsi="Times New Roman" w:cs="Times New Roman"/>
          <w:color w:val="auto"/>
        </w:rPr>
        <w:t>The legacy system will be totally replaced by a new one that is upg</w:t>
      </w:r>
      <w:r w:rsidR="00844F04" w:rsidRPr="003143E7">
        <w:rPr>
          <w:rFonts w:ascii="Times New Roman" w:hAnsi="Times New Roman" w:cs="Times New Roman"/>
          <w:color w:val="auto"/>
        </w:rPr>
        <w:t xml:space="preserve">raded in </w:t>
      </w:r>
      <w:r w:rsidR="005B636B" w:rsidRPr="003143E7">
        <w:rPr>
          <w:rFonts w:ascii="Times New Roman" w:hAnsi="Times New Roman" w:cs="Times New Roman"/>
          <w:color w:val="auto"/>
        </w:rPr>
        <w:t>total capacity,</w:t>
      </w:r>
      <w:r w:rsidR="00844F04" w:rsidRPr="003143E7">
        <w:rPr>
          <w:rFonts w:ascii="Times New Roman" w:hAnsi="Times New Roman" w:cs="Times New Roman"/>
          <w:color w:val="auto"/>
        </w:rPr>
        <w:t xml:space="preserve"> and which is API </w:t>
      </w:r>
      <w:r w:rsidR="005B636B" w:rsidRPr="003143E7">
        <w:rPr>
          <w:rFonts w:ascii="Times New Roman" w:hAnsi="Times New Roman" w:cs="Times New Roman"/>
          <w:color w:val="auto"/>
        </w:rPr>
        <w:t>compatible</w:t>
      </w:r>
      <w:r w:rsidR="00844F04" w:rsidRPr="003143E7">
        <w:rPr>
          <w:rFonts w:ascii="Times New Roman" w:hAnsi="Times New Roman" w:cs="Times New Roman"/>
          <w:color w:val="auto"/>
        </w:rPr>
        <w:t xml:space="preserve"> with Cloud</w:t>
      </w:r>
      <w:r w:rsidR="005B636B" w:rsidRPr="003143E7">
        <w:rPr>
          <w:rFonts w:ascii="Times New Roman" w:hAnsi="Times New Roman" w:cs="Times New Roman"/>
          <w:color w:val="auto"/>
        </w:rPr>
        <w:t xml:space="preserve"> integration. </w:t>
      </w:r>
      <w:r w:rsidR="001F146C" w:rsidRPr="003143E7">
        <w:rPr>
          <w:rFonts w:ascii="Times New Roman" w:hAnsi="Times New Roman" w:cs="Times New Roman"/>
          <w:color w:val="auto"/>
        </w:rPr>
        <w:t>This new system will also have ongoing vendor support and warranty or service-level agreements.</w:t>
      </w:r>
    </w:p>
    <w:p w14:paraId="52AC79D7" w14:textId="324FD26A" w:rsidR="001F146C" w:rsidRPr="003143E7" w:rsidRDefault="001F146C"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w:t>
      </w:r>
      <w:r w:rsidRPr="003143E7">
        <w:rPr>
          <w:rFonts w:ascii="Times New Roman" w:hAnsi="Times New Roman" w:cs="Times New Roman"/>
          <w:i/>
          <w:iCs/>
          <w:color w:val="auto"/>
        </w:rPr>
        <w:t>integration monitoring initiative</w:t>
      </w:r>
      <w:r w:rsidRPr="003143E7">
        <w:rPr>
          <w:rFonts w:ascii="Times New Roman" w:hAnsi="Times New Roman" w:cs="Times New Roman"/>
          <w:color w:val="auto"/>
        </w:rPr>
        <w:t xml:space="preserve"> </w:t>
      </w:r>
      <w:r w:rsidR="00A36B37" w:rsidRPr="003143E7">
        <w:rPr>
          <w:rFonts w:ascii="Times New Roman" w:hAnsi="Times New Roman" w:cs="Times New Roman"/>
          <w:color w:val="auto"/>
        </w:rPr>
        <w:t>answers the problem over even</w:t>
      </w:r>
      <w:r w:rsidR="00990BDD" w:rsidRPr="003143E7">
        <w:rPr>
          <w:rFonts w:ascii="Times New Roman" w:hAnsi="Times New Roman" w:cs="Times New Roman"/>
          <w:color w:val="auto"/>
        </w:rPr>
        <w:t>t</w:t>
      </w:r>
      <w:r w:rsidR="00A36B37" w:rsidRPr="003143E7">
        <w:rPr>
          <w:rFonts w:ascii="Times New Roman" w:hAnsi="Times New Roman" w:cs="Times New Roman"/>
          <w:color w:val="auto"/>
        </w:rPr>
        <w:t xml:space="preserve"> monitoring and role responsibilities. This deals with monitoring and event management.</w:t>
      </w:r>
      <w:r w:rsidR="00990BDD" w:rsidRPr="003143E7">
        <w:rPr>
          <w:rFonts w:ascii="Times New Roman" w:hAnsi="Times New Roman" w:cs="Times New Roman"/>
          <w:color w:val="auto"/>
        </w:rPr>
        <w:t xml:space="preserve"> The initiative requires a centralized source of truth in document</w:t>
      </w:r>
      <w:r w:rsidR="00EC243E" w:rsidRPr="003143E7">
        <w:rPr>
          <w:rFonts w:ascii="Times New Roman" w:hAnsi="Times New Roman" w:cs="Times New Roman"/>
          <w:color w:val="auto"/>
        </w:rPr>
        <w:t xml:space="preserve">ation, roles and responsibilities, and </w:t>
      </w:r>
      <w:r w:rsidR="009E4F92" w:rsidRPr="003143E7">
        <w:rPr>
          <w:rFonts w:ascii="Times New Roman" w:hAnsi="Times New Roman" w:cs="Times New Roman"/>
          <w:color w:val="auto"/>
        </w:rPr>
        <w:t xml:space="preserve">event issues. This will also require </w:t>
      </w:r>
      <w:r w:rsidR="00FB1CF8" w:rsidRPr="003143E7">
        <w:rPr>
          <w:rFonts w:ascii="Times New Roman" w:hAnsi="Times New Roman" w:cs="Times New Roman"/>
          <w:color w:val="auto"/>
        </w:rPr>
        <w:t>centralized (cloud) monitoring with alerts and notifications for events</w:t>
      </w:r>
      <w:r w:rsidR="00A86078" w:rsidRPr="003143E7">
        <w:rPr>
          <w:rFonts w:ascii="Times New Roman" w:hAnsi="Times New Roman" w:cs="Times New Roman"/>
          <w:color w:val="auto"/>
        </w:rPr>
        <w:t xml:space="preserve">. </w:t>
      </w:r>
      <w:r w:rsidR="00FF041C" w:rsidRPr="003143E7">
        <w:rPr>
          <w:rFonts w:ascii="Times New Roman" w:hAnsi="Times New Roman" w:cs="Times New Roman"/>
          <w:color w:val="auto"/>
        </w:rPr>
        <w:t>The IT performance or KPI</w:t>
      </w:r>
      <w:r w:rsidR="00884850" w:rsidRPr="003143E7">
        <w:rPr>
          <w:rFonts w:ascii="Times New Roman" w:hAnsi="Times New Roman" w:cs="Times New Roman"/>
          <w:color w:val="auto"/>
        </w:rPr>
        <w:t>s will be directly tied to the business impact</w:t>
      </w:r>
      <w:r w:rsidR="00A86078" w:rsidRPr="003143E7">
        <w:rPr>
          <w:rFonts w:ascii="Times New Roman" w:hAnsi="Times New Roman" w:cs="Times New Roman"/>
          <w:color w:val="auto"/>
        </w:rPr>
        <w:t>.</w:t>
      </w:r>
      <w:r w:rsidR="006F6E9D" w:rsidRPr="003143E7">
        <w:rPr>
          <w:rFonts w:ascii="Times New Roman" w:hAnsi="Times New Roman" w:cs="Times New Roman"/>
          <w:color w:val="auto"/>
        </w:rPr>
        <w:t xml:space="preserve"> </w:t>
      </w:r>
    </w:p>
    <w:p w14:paraId="513D2323" w14:textId="56D8CBA6" w:rsidR="006F6E9D" w:rsidRPr="003143E7" w:rsidRDefault="00C00113" w:rsidP="00952B9F">
      <w:pPr>
        <w:pStyle w:val="ListParagraph"/>
        <w:numPr>
          <w:ilvl w:val="0"/>
          <w:numId w:val="1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Operational Integrity and Service Assurance</w:t>
      </w:r>
    </w:p>
    <w:p w14:paraId="5F5FD1AF" w14:textId="2E1EEEC7" w:rsidR="00F07568" w:rsidRPr="003143E7" w:rsidRDefault="00C00113"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This area focus</w:t>
      </w:r>
      <w:r w:rsidR="00972264" w:rsidRPr="003143E7">
        <w:rPr>
          <w:rFonts w:ascii="Times New Roman" w:hAnsi="Times New Roman" w:cs="Times New Roman"/>
          <w:color w:val="auto"/>
        </w:rPr>
        <w:t>es</w:t>
      </w:r>
      <w:r w:rsidRPr="003143E7">
        <w:rPr>
          <w:rFonts w:ascii="Times New Roman" w:hAnsi="Times New Roman" w:cs="Times New Roman"/>
          <w:color w:val="auto"/>
        </w:rPr>
        <w:t xml:space="preserve"> on ensuring </w:t>
      </w:r>
      <w:r w:rsidR="006E6455" w:rsidRPr="003143E7">
        <w:rPr>
          <w:rFonts w:ascii="Times New Roman" w:hAnsi="Times New Roman" w:cs="Times New Roman"/>
          <w:color w:val="auto"/>
        </w:rPr>
        <w:t xml:space="preserve">the supply chain is </w:t>
      </w:r>
      <w:r w:rsidR="004A3E36" w:rsidRPr="003143E7">
        <w:rPr>
          <w:rFonts w:ascii="Times New Roman" w:hAnsi="Times New Roman" w:cs="Times New Roman"/>
          <w:color w:val="auto"/>
        </w:rPr>
        <w:t>managed</w:t>
      </w:r>
      <w:r w:rsidR="006E6455" w:rsidRPr="003143E7">
        <w:rPr>
          <w:rFonts w:ascii="Times New Roman" w:hAnsi="Times New Roman" w:cs="Times New Roman"/>
          <w:color w:val="auto"/>
        </w:rPr>
        <w:t xml:space="preserve"> and maintains the </w:t>
      </w:r>
      <w:r w:rsidR="00972264" w:rsidRPr="003143E7">
        <w:rPr>
          <w:rFonts w:ascii="Times New Roman" w:hAnsi="Times New Roman" w:cs="Times New Roman"/>
          <w:color w:val="auto"/>
        </w:rPr>
        <w:t>greatest</w:t>
      </w:r>
      <w:r w:rsidR="00F07568" w:rsidRPr="003143E7">
        <w:rPr>
          <w:rFonts w:ascii="Times New Roman" w:hAnsi="Times New Roman" w:cs="Times New Roman"/>
          <w:color w:val="auto"/>
        </w:rPr>
        <w:t xml:space="preserve"> levels of integrity and safety </w:t>
      </w:r>
      <w:r w:rsidR="008B43F0" w:rsidRPr="003143E7">
        <w:rPr>
          <w:rFonts w:ascii="Times New Roman" w:hAnsi="Times New Roman" w:cs="Times New Roman"/>
          <w:color w:val="auto"/>
        </w:rPr>
        <w:t xml:space="preserve">for </w:t>
      </w:r>
      <w:r w:rsidR="00F07568" w:rsidRPr="003143E7">
        <w:rPr>
          <w:rFonts w:ascii="Times New Roman" w:hAnsi="Times New Roman" w:cs="Times New Roman"/>
          <w:color w:val="auto"/>
        </w:rPr>
        <w:t>service quality and value</w:t>
      </w:r>
      <w:r w:rsidR="008B43F0" w:rsidRPr="003143E7">
        <w:rPr>
          <w:rFonts w:ascii="Times New Roman" w:hAnsi="Times New Roman" w:cs="Times New Roman"/>
          <w:color w:val="auto"/>
        </w:rPr>
        <w:t xml:space="preserve">. </w:t>
      </w:r>
    </w:p>
    <w:p w14:paraId="3001E6BD" w14:textId="335A28BA" w:rsidR="00EC7586" w:rsidRPr="003143E7" w:rsidRDefault="000D1088"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i/>
          <w:iCs/>
          <w:color w:val="auto"/>
        </w:rPr>
        <w:t xml:space="preserve">Proactive </w:t>
      </w:r>
      <w:r w:rsidR="009D6939" w:rsidRPr="003143E7">
        <w:rPr>
          <w:rFonts w:ascii="Times New Roman" w:hAnsi="Times New Roman" w:cs="Times New Roman"/>
          <w:i/>
          <w:iCs/>
          <w:color w:val="auto"/>
        </w:rPr>
        <w:t>service delivery initiative</w:t>
      </w:r>
      <w:r w:rsidR="009D6939" w:rsidRPr="003143E7">
        <w:rPr>
          <w:rFonts w:ascii="Times New Roman" w:hAnsi="Times New Roman" w:cs="Times New Roman"/>
          <w:color w:val="auto"/>
        </w:rPr>
        <w:t xml:space="preserve"> answers the problems </w:t>
      </w:r>
      <w:r w:rsidR="004B11EB" w:rsidRPr="003143E7">
        <w:rPr>
          <w:rFonts w:ascii="Times New Roman" w:hAnsi="Times New Roman" w:cs="Times New Roman"/>
          <w:color w:val="auto"/>
        </w:rPr>
        <w:t>with</w:t>
      </w:r>
      <w:r w:rsidR="009D6939" w:rsidRPr="003143E7">
        <w:rPr>
          <w:rFonts w:ascii="Times New Roman" w:hAnsi="Times New Roman" w:cs="Times New Roman"/>
          <w:color w:val="auto"/>
        </w:rPr>
        <w:t xml:space="preserve"> </w:t>
      </w:r>
      <w:r w:rsidR="002736F0" w:rsidRPr="003143E7">
        <w:rPr>
          <w:rFonts w:ascii="Times New Roman" w:hAnsi="Times New Roman" w:cs="Times New Roman"/>
          <w:color w:val="auto"/>
        </w:rPr>
        <w:t>aircraft</w:t>
      </w:r>
      <w:r w:rsidR="009D6939" w:rsidRPr="003143E7">
        <w:rPr>
          <w:rFonts w:ascii="Times New Roman" w:hAnsi="Times New Roman" w:cs="Times New Roman"/>
          <w:color w:val="auto"/>
        </w:rPr>
        <w:t xml:space="preserve"> aging and </w:t>
      </w:r>
      <w:r w:rsidR="002736F0" w:rsidRPr="003143E7">
        <w:rPr>
          <w:rFonts w:ascii="Times New Roman" w:hAnsi="Times New Roman" w:cs="Times New Roman"/>
          <w:color w:val="auto"/>
        </w:rPr>
        <w:t xml:space="preserve">improper maintenance. </w:t>
      </w:r>
      <w:r w:rsidR="007333E4" w:rsidRPr="003143E7">
        <w:rPr>
          <w:rFonts w:ascii="Times New Roman" w:hAnsi="Times New Roman" w:cs="Times New Roman"/>
          <w:color w:val="auto"/>
        </w:rPr>
        <w:t xml:space="preserve">This involves </w:t>
      </w:r>
      <w:r w:rsidR="004B11EB" w:rsidRPr="003143E7">
        <w:rPr>
          <w:rFonts w:ascii="Times New Roman" w:hAnsi="Times New Roman" w:cs="Times New Roman"/>
          <w:color w:val="auto"/>
        </w:rPr>
        <w:t xml:space="preserve">asset and relational management. This initiative requires </w:t>
      </w:r>
      <w:r w:rsidR="000A466D" w:rsidRPr="003143E7">
        <w:rPr>
          <w:rFonts w:ascii="Times New Roman" w:hAnsi="Times New Roman" w:cs="Times New Roman"/>
          <w:color w:val="auto"/>
        </w:rPr>
        <w:t>integration</w:t>
      </w:r>
      <w:r w:rsidR="00985EA0" w:rsidRPr="003143E7">
        <w:rPr>
          <w:rFonts w:ascii="Times New Roman" w:hAnsi="Times New Roman" w:cs="Times New Roman"/>
          <w:color w:val="auto"/>
        </w:rPr>
        <w:t xml:space="preserve"> of maintenance systems with the </w:t>
      </w:r>
      <w:r w:rsidR="00572B0D" w:rsidRPr="003143E7">
        <w:rPr>
          <w:rFonts w:ascii="Times New Roman" w:hAnsi="Times New Roman" w:cs="Times New Roman"/>
          <w:color w:val="auto"/>
        </w:rPr>
        <w:t xml:space="preserve">IT resource </w:t>
      </w:r>
      <w:r w:rsidR="005C239C" w:rsidRPr="003143E7">
        <w:rPr>
          <w:rFonts w:ascii="Times New Roman" w:hAnsi="Times New Roman" w:cs="Times New Roman"/>
          <w:color w:val="auto"/>
        </w:rPr>
        <w:t xml:space="preserve">scheduling. </w:t>
      </w:r>
      <w:r w:rsidR="008017B5" w:rsidRPr="003143E7">
        <w:rPr>
          <w:rFonts w:ascii="Times New Roman" w:hAnsi="Times New Roman" w:cs="Times New Roman"/>
          <w:color w:val="auto"/>
        </w:rPr>
        <w:t>This move</w:t>
      </w:r>
      <w:r w:rsidR="00460519" w:rsidRPr="003143E7">
        <w:rPr>
          <w:rFonts w:ascii="Times New Roman" w:hAnsi="Times New Roman" w:cs="Times New Roman"/>
          <w:color w:val="auto"/>
        </w:rPr>
        <w:t>s</w:t>
      </w:r>
      <w:r w:rsidR="008017B5" w:rsidRPr="003143E7">
        <w:rPr>
          <w:rFonts w:ascii="Times New Roman" w:hAnsi="Times New Roman" w:cs="Times New Roman"/>
          <w:color w:val="auto"/>
        </w:rPr>
        <w:t xml:space="preserve"> practice</w:t>
      </w:r>
      <w:r w:rsidR="00CE1EC8" w:rsidRPr="003143E7">
        <w:rPr>
          <w:rFonts w:ascii="Times New Roman" w:hAnsi="Times New Roman" w:cs="Times New Roman"/>
          <w:color w:val="auto"/>
        </w:rPr>
        <w:t>s from being reactive</w:t>
      </w:r>
      <w:r w:rsidR="00460519" w:rsidRPr="003143E7">
        <w:rPr>
          <w:rFonts w:ascii="Times New Roman" w:hAnsi="Times New Roman" w:cs="Times New Roman"/>
          <w:color w:val="auto"/>
        </w:rPr>
        <w:t xml:space="preserve"> (often in</w:t>
      </w:r>
      <w:r w:rsidR="0019735A" w:rsidRPr="003143E7">
        <w:rPr>
          <w:rFonts w:ascii="Times New Roman" w:hAnsi="Times New Roman" w:cs="Times New Roman"/>
          <w:color w:val="auto"/>
        </w:rPr>
        <w:t xml:space="preserve"> a </w:t>
      </w:r>
      <w:r w:rsidR="00460519" w:rsidRPr="003143E7">
        <w:rPr>
          <w:rFonts w:ascii="Times New Roman" w:hAnsi="Times New Roman" w:cs="Times New Roman"/>
          <w:color w:val="auto"/>
        </w:rPr>
        <w:t>disaster</w:t>
      </w:r>
      <w:r w:rsidR="0019735A" w:rsidRPr="003143E7">
        <w:rPr>
          <w:rFonts w:ascii="Times New Roman" w:hAnsi="Times New Roman" w:cs="Times New Roman"/>
          <w:color w:val="auto"/>
        </w:rPr>
        <w:t xml:space="preserve"> event)</w:t>
      </w:r>
      <w:r w:rsidR="00CE1EC8" w:rsidRPr="003143E7">
        <w:rPr>
          <w:rFonts w:ascii="Times New Roman" w:hAnsi="Times New Roman" w:cs="Times New Roman"/>
          <w:color w:val="auto"/>
        </w:rPr>
        <w:t xml:space="preserve"> into being proactive </w:t>
      </w:r>
      <w:r w:rsidR="00460519" w:rsidRPr="003143E7">
        <w:rPr>
          <w:rFonts w:ascii="Times New Roman" w:hAnsi="Times New Roman" w:cs="Times New Roman"/>
          <w:color w:val="auto"/>
        </w:rPr>
        <w:t>regarding maintenance issues.</w:t>
      </w:r>
      <w:r w:rsidR="0019735A" w:rsidRPr="003143E7">
        <w:rPr>
          <w:rFonts w:ascii="Times New Roman" w:hAnsi="Times New Roman" w:cs="Times New Roman"/>
          <w:color w:val="auto"/>
        </w:rPr>
        <w:t xml:space="preserve"> </w:t>
      </w:r>
    </w:p>
    <w:p w14:paraId="27261550" w14:textId="6018CAFF" w:rsidR="00F62905" w:rsidRPr="003143E7" w:rsidRDefault="00F62905"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i/>
          <w:iCs/>
          <w:color w:val="auto"/>
        </w:rPr>
        <w:t>S</w:t>
      </w:r>
      <w:r w:rsidR="006F33E7" w:rsidRPr="003143E7">
        <w:rPr>
          <w:rFonts w:ascii="Times New Roman" w:hAnsi="Times New Roman" w:cs="Times New Roman"/>
          <w:i/>
          <w:iCs/>
          <w:color w:val="auto"/>
        </w:rPr>
        <w:t>upplier governance initiative</w:t>
      </w:r>
      <w:r w:rsidR="006F33E7" w:rsidRPr="003143E7">
        <w:rPr>
          <w:rFonts w:ascii="Times New Roman" w:hAnsi="Times New Roman" w:cs="Times New Roman"/>
          <w:color w:val="auto"/>
        </w:rPr>
        <w:t xml:space="preserve"> addresses the problems with </w:t>
      </w:r>
      <w:r w:rsidR="00DC4A5F" w:rsidRPr="003143E7">
        <w:rPr>
          <w:rFonts w:ascii="Times New Roman" w:hAnsi="Times New Roman" w:cs="Times New Roman"/>
          <w:color w:val="auto"/>
        </w:rPr>
        <w:t xml:space="preserve">vendor delays and system failures. This </w:t>
      </w:r>
      <w:r w:rsidR="005205A9" w:rsidRPr="003143E7">
        <w:rPr>
          <w:rFonts w:ascii="Times New Roman" w:hAnsi="Times New Roman" w:cs="Times New Roman"/>
          <w:color w:val="auto"/>
        </w:rPr>
        <w:t>includes</w:t>
      </w:r>
      <w:r w:rsidR="00DC4A5F" w:rsidRPr="003143E7">
        <w:rPr>
          <w:rFonts w:ascii="Times New Roman" w:hAnsi="Times New Roman" w:cs="Times New Roman"/>
          <w:color w:val="auto"/>
        </w:rPr>
        <w:t xml:space="preserve"> supplier management. This initiative requires </w:t>
      </w:r>
      <w:r w:rsidR="00B0069D" w:rsidRPr="003143E7">
        <w:rPr>
          <w:rFonts w:ascii="Times New Roman" w:hAnsi="Times New Roman" w:cs="Times New Roman"/>
          <w:color w:val="auto"/>
        </w:rPr>
        <w:t>reviewing and restructuring SLAs</w:t>
      </w:r>
      <w:r w:rsidR="00802818" w:rsidRPr="003143E7">
        <w:rPr>
          <w:rFonts w:ascii="Times New Roman" w:hAnsi="Times New Roman" w:cs="Times New Roman"/>
          <w:color w:val="auto"/>
        </w:rPr>
        <w:t xml:space="preserve"> and other service</w:t>
      </w:r>
      <w:r w:rsidR="00F453F1" w:rsidRPr="003143E7">
        <w:rPr>
          <w:rFonts w:ascii="Times New Roman" w:hAnsi="Times New Roman" w:cs="Times New Roman"/>
          <w:color w:val="auto"/>
        </w:rPr>
        <w:t xml:space="preserve"> contracts. It ensures that there will be significant vendor penalties for failure to meet deadlines or timelines without prior </w:t>
      </w:r>
      <w:r w:rsidR="009D0C77" w:rsidRPr="003143E7">
        <w:rPr>
          <w:rFonts w:ascii="Times New Roman" w:hAnsi="Times New Roman" w:cs="Times New Roman"/>
          <w:color w:val="auto"/>
        </w:rPr>
        <w:t xml:space="preserve">notice and warning of sufficient time. </w:t>
      </w:r>
      <w:r w:rsidR="003F38DE" w:rsidRPr="003143E7">
        <w:rPr>
          <w:rFonts w:ascii="Times New Roman" w:hAnsi="Times New Roman" w:cs="Times New Roman"/>
          <w:color w:val="auto"/>
        </w:rPr>
        <w:t xml:space="preserve">Likewise, </w:t>
      </w:r>
      <w:r w:rsidR="0062201C" w:rsidRPr="003143E7">
        <w:rPr>
          <w:rFonts w:ascii="Times New Roman" w:hAnsi="Times New Roman" w:cs="Times New Roman"/>
          <w:color w:val="auto"/>
        </w:rPr>
        <w:t xml:space="preserve">vendor </w:t>
      </w:r>
      <w:r w:rsidR="003F38DE" w:rsidRPr="003143E7">
        <w:rPr>
          <w:rFonts w:ascii="Times New Roman" w:hAnsi="Times New Roman" w:cs="Times New Roman"/>
          <w:color w:val="auto"/>
        </w:rPr>
        <w:t xml:space="preserve">failures </w:t>
      </w:r>
      <w:r w:rsidR="00036DC0" w:rsidRPr="003143E7">
        <w:rPr>
          <w:rFonts w:ascii="Times New Roman" w:hAnsi="Times New Roman" w:cs="Times New Roman"/>
          <w:color w:val="auto"/>
        </w:rPr>
        <w:t xml:space="preserve">that lead to added costs for the company will translate into markdown sales values </w:t>
      </w:r>
      <w:r w:rsidR="000E06BD" w:rsidRPr="003143E7">
        <w:rPr>
          <w:rFonts w:ascii="Times New Roman" w:hAnsi="Times New Roman" w:cs="Times New Roman"/>
          <w:color w:val="auto"/>
        </w:rPr>
        <w:t xml:space="preserve">for the </w:t>
      </w:r>
      <w:r w:rsidR="005205A9" w:rsidRPr="003143E7">
        <w:rPr>
          <w:rFonts w:ascii="Times New Roman" w:hAnsi="Times New Roman" w:cs="Times New Roman"/>
          <w:color w:val="auto"/>
        </w:rPr>
        <w:t>vendor and</w:t>
      </w:r>
      <w:r w:rsidR="000E06BD" w:rsidRPr="003143E7">
        <w:rPr>
          <w:rFonts w:ascii="Times New Roman" w:hAnsi="Times New Roman" w:cs="Times New Roman"/>
          <w:color w:val="auto"/>
        </w:rPr>
        <w:t xml:space="preserve"> added service maintenance warranty. </w:t>
      </w:r>
    </w:p>
    <w:p w14:paraId="0BC094AA" w14:textId="4D9D9C1E" w:rsidR="005205A9" w:rsidRPr="003143E7" w:rsidRDefault="00660450"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w:t>
      </w:r>
      <w:r w:rsidRPr="003143E7">
        <w:rPr>
          <w:rFonts w:ascii="Times New Roman" w:hAnsi="Times New Roman" w:cs="Times New Roman"/>
          <w:i/>
          <w:iCs/>
          <w:color w:val="auto"/>
        </w:rPr>
        <w:t>c</w:t>
      </w:r>
      <w:r w:rsidR="005205A9" w:rsidRPr="003143E7">
        <w:rPr>
          <w:rFonts w:ascii="Times New Roman" w:hAnsi="Times New Roman" w:cs="Times New Roman"/>
          <w:i/>
          <w:iCs/>
          <w:color w:val="auto"/>
        </w:rPr>
        <w:t>ritical incident and response initiative</w:t>
      </w:r>
      <w:r w:rsidR="005205A9" w:rsidRPr="003143E7">
        <w:rPr>
          <w:rFonts w:ascii="Times New Roman" w:hAnsi="Times New Roman" w:cs="Times New Roman"/>
          <w:color w:val="auto"/>
        </w:rPr>
        <w:t xml:space="preserve"> </w:t>
      </w:r>
      <w:r w:rsidR="00FC51D9" w:rsidRPr="003143E7">
        <w:rPr>
          <w:rFonts w:ascii="Times New Roman" w:hAnsi="Times New Roman" w:cs="Times New Roman"/>
          <w:color w:val="auto"/>
        </w:rPr>
        <w:t xml:space="preserve">answers the problems </w:t>
      </w:r>
      <w:r w:rsidRPr="003143E7">
        <w:rPr>
          <w:rFonts w:ascii="Times New Roman" w:hAnsi="Times New Roman" w:cs="Times New Roman"/>
          <w:color w:val="auto"/>
        </w:rPr>
        <w:t>with</w:t>
      </w:r>
      <w:r w:rsidR="00FC51D9" w:rsidRPr="003143E7">
        <w:rPr>
          <w:rFonts w:ascii="Times New Roman" w:hAnsi="Times New Roman" w:cs="Times New Roman"/>
          <w:color w:val="auto"/>
        </w:rPr>
        <w:t xml:space="preserve"> the </w:t>
      </w:r>
      <w:r w:rsidRPr="003143E7">
        <w:rPr>
          <w:rFonts w:ascii="Times New Roman" w:hAnsi="Times New Roman" w:cs="Times New Roman"/>
          <w:color w:val="auto"/>
        </w:rPr>
        <w:t xml:space="preserve">service product liability. This involves incident and problem management. </w:t>
      </w:r>
      <w:r w:rsidR="003960C1" w:rsidRPr="003143E7">
        <w:rPr>
          <w:rFonts w:ascii="Times New Roman" w:hAnsi="Times New Roman" w:cs="Times New Roman"/>
          <w:color w:val="auto"/>
        </w:rPr>
        <w:t xml:space="preserve">This initiative requires a </w:t>
      </w:r>
      <w:r w:rsidR="00895B6D" w:rsidRPr="003143E7">
        <w:rPr>
          <w:rFonts w:ascii="Times New Roman" w:hAnsi="Times New Roman" w:cs="Times New Roman"/>
          <w:color w:val="auto"/>
        </w:rPr>
        <w:t>zero-tolerance</w:t>
      </w:r>
      <w:r w:rsidR="00956DAE" w:rsidRPr="003143E7">
        <w:rPr>
          <w:rFonts w:ascii="Times New Roman" w:hAnsi="Times New Roman" w:cs="Times New Roman"/>
          <w:color w:val="auto"/>
        </w:rPr>
        <w:t xml:space="preserve"> level for </w:t>
      </w:r>
      <w:r w:rsidR="00935232" w:rsidRPr="003143E7">
        <w:rPr>
          <w:rFonts w:ascii="Times New Roman" w:hAnsi="Times New Roman" w:cs="Times New Roman"/>
          <w:color w:val="auto"/>
        </w:rPr>
        <w:t xml:space="preserve">safety events. This is marked as </w:t>
      </w:r>
      <w:r w:rsidR="00895B6D" w:rsidRPr="003143E7">
        <w:rPr>
          <w:rFonts w:ascii="Times New Roman" w:hAnsi="Times New Roman" w:cs="Times New Roman"/>
          <w:color w:val="auto"/>
        </w:rPr>
        <w:t>a high-risk and top priority for business management and decision-making.</w:t>
      </w:r>
      <w:r w:rsidR="00E327A9" w:rsidRPr="003143E7">
        <w:rPr>
          <w:rFonts w:ascii="Times New Roman" w:hAnsi="Times New Roman" w:cs="Times New Roman"/>
          <w:color w:val="auto"/>
        </w:rPr>
        <w:t xml:space="preserve"> This also involves conducting a root cause analysis </w:t>
      </w:r>
      <w:r w:rsidR="004D0A85" w:rsidRPr="003143E7">
        <w:rPr>
          <w:rFonts w:ascii="Times New Roman" w:hAnsi="Times New Roman" w:cs="Times New Roman"/>
          <w:color w:val="auto"/>
        </w:rPr>
        <w:t xml:space="preserve">by the business management team. This </w:t>
      </w:r>
      <w:r w:rsidR="0022385B" w:rsidRPr="003143E7">
        <w:rPr>
          <w:rFonts w:ascii="Times New Roman" w:hAnsi="Times New Roman" w:cs="Times New Roman"/>
          <w:color w:val="auto"/>
        </w:rPr>
        <w:t xml:space="preserve">ensures that there is a process in place to make change requests for enablement. </w:t>
      </w:r>
    </w:p>
    <w:p w14:paraId="05E7F8A5" w14:textId="77777777" w:rsidR="00952B9F" w:rsidRPr="003143E7" w:rsidRDefault="00952B9F" w:rsidP="00952B9F">
      <w:pPr>
        <w:spacing w:before="0" w:after="0" w:line="360" w:lineRule="auto"/>
        <w:ind w:firstLine="360"/>
        <w:jc w:val="both"/>
        <w:rPr>
          <w:rFonts w:ascii="Times New Roman" w:hAnsi="Times New Roman" w:cs="Times New Roman"/>
          <w:color w:val="auto"/>
        </w:rPr>
      </w:pPr>
    </w:p>
    <w:p w14:paraId="37F82FB9" w14:textId="578612C4" w:rsidR="0022385B" w:rsidRPr="003143E7" w:rsidRDefault="00A516FD" w:rsidP="00952B9F">
      <w:pPr>
        <w:pStyle w:val="ListParagraph"/>
        <w:numPr>
          <w:ilvl w:val="0"/>
          <w:numId w:val="20"/>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lastRenderedPageBreak/>
        <w:t xml:space="preserve">Service Framework: </w:t>
      </w:r>
      <w:r w:rsidR="00F25B22" w:rsidRPr="003143E7">
        <w:rPr>
          <w:rFonts w:ascii="Times New Roman" w:hAnsi="Times New Roman" w:cs="Times New Roman"/>
          <w:color w:val="auto"/>
        </w:rPr>
        <w:t>Southwest Service Value System (SWA-SVS)</w:t>
      </w:r>
    </w:p>
    <w:p w14:paraId="1BF9FDA0" w14:textId="6332861E" w:rsidR="00F25B22" w:rsidRPr="003143E7" w:rsidRDefault="00F25B22"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Th</w:t>
      </w:r>
      <w:r w:rsidR="00712F8A" w:rsidRPr="003143E7">
        <w:rPr>
          <w:rFonts w:ascii="Times New Roman" w:hAnsi="Times New Roman" w:cs="Times New Roman"/>
          <w:color w:val="auto"/>
        </w:rPr>
        <w:t xml:space="preserve">e </w:t>
      </w:r>
      <w:r w:rsidR="00712F8A" w:rsidRPr="003143E7">
        <w:rPr>
          <w:rFonts w:ascii="Times New Roman" w:hAnsi="Times New Roman" w:cs="Times New Roman"/>
          <w:i/>
          <w:iCs/>
          <w:color w:val="auto"/>
        </w:rPr>
        <w:t>Southwest Service Value System</w:t>
      </w:r>
      <w:r w:rsidR="00712F8A" w:rsidRPr="003143E7">
        <w:rPr>
          <w:rFonts w:ascii="Times New Roman" w:hAnsi="Times New Roman" w:cs="Times New Roman"/>
          <w:color w:val="auto"/>
        </w:rPr>
        <w:t xml:space="preserve"> is a framework that is based on the SVS in ITIL 4. </w:t>
      </w:r>
      <w:r w:rsidR="00D62B95" w:rsidRPr="003143E7">
        <w:rPr>
          <w:rFonts w:ascii="Times New Roman" w:hAnsi="Times New Roman" w:cs="Times New Roman"/>
          <w:color w:val="auto"/>
        </w:rPr>
        <w:t xml:space="preserve">It ensures that all actions are taken based on value </w:t>
      </w:r>
      <w:r w:rsidR="006E1E35" w:rsidRPr="003143E7">
        <w:rPr>
          <w:rFonts w:ascii="Times New Roman" w:hAnsi="Times New Roman" w:cs="Times New Roman"/>
          <w:color w:val="auto"/>
        </w:rPr>
        <w:t>for the company and customers alike.</w:t>
      </w:r>
    </w:p>
    <w:p w14:paraId="3B528395" w14:textId="2030CD56" w:rsidR="00BF18A4" w:rsidRPr="003143E7" w:rsidRDefault="00564E8E" w:rsidP="00952B9F">
      <w:pPr>
        <w:pStyle w:val="ListParagraph"/>
        <w:numPr>
          <w:ilvl w:val="0"/>
          <w:numId w:val="19"/>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Value</w:t>
      </w:r>
      <w:r w:rsidR="00BF18A4" w:rsidRPr="003143E7">
        <w:rPr>
          <w:rFonts w:ascii="Times New Roman" w:hAnsi="Times New Roman" w:cs="Times New Roman"/>
          <w:color w:val="auto"/>
        </w:rPr>
        <w:t xml:space="preserve"> Creation</w:t>
      </w:r>
    </w:p>
    <w:p w14:paraId="04B7659A" w14:textId="01F51F3A" w:rsidR="00BF18A4" w:rsidRPr="003143E7" w:rsidRDefault="00BF18A4"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Value creation is </w:t>
      </w:r>
      <w:r w:rsidR="004D58B2" w:rsidRPr="003143E7">
        <w:rPr>
          <w:rFonts w:ascii="Times New Roman" w:hAnsi="Times New Roman" w:cs="Times New Roman"/>
          <w:color w:val="auto"/>
        </w:rPr>
        <w:t xml:space="preserve">part of the service value chain (SVC) which is the key foundation to the framework. </w:t>
      </w:r>
      <w:r w:rsidR="004F62AE" w:rsidRPr="003143E7">
        <w:rPr>
          <w:rFonts w:ascii="Times New Roman" w:hAnsi="Times New Roman" w:cs="Times New Roman"/>
          <w:color w:val="auto"/>
        </w:rPr>
        <w:t xml:space="preserve">Every action taken must be road mapped </w:t>
      </w:r>
      <w:r w:rsidR="005D449D" w:rsidRPr="003143E7">
        <w:rPr>
          <w:rFonts w:ascii="Times New Roman" w:hAnsi="Times New Roman" w:cs="Times New Roman"/>
          <w:color w:val="auto"/>
        </w:rPr>
        <w:t>to</w:t>
      </w:r>
      <w:r w:rsidR="004F62AE" w:rsidRPr="003143E7">
        <w:rPr>
          <w:rFonts w:ascii="Times New Roman" w:hAnsi="Times New Roman" w:cs="Times New Roman"/>
          <w:color w:val="auto"/>
        </w:rPr>
        <w:t xml:space="preserve"> </w:t>
      </w:r>
      <w:r w:rsidR="009E31D0" w:rsidRPr="003143E7">
        <w:rPr>
          <w:rFonts w:ascii="Times New Roman" w:hAnsi="Times New Roman" w:cs="Times New Roman"/>
          <w:color w:val="auto"/>
        </w:rPr>
        <w:t>how</w:t>
      </w:r>
      <w:r w:rsidR="00AF4AE7" w:rsidRPr="003143E7">
        <w:rPr>
          <w:rFonts w:ascii="Times New Roman" w:hAnsi="Times New Roman" w:cs="Times New Roman"/>
          <w:color w:val="auto"/>
        </w:rPr>
        <w:t xml:space="preserve"> it will add value </w:t>
      </w:r>
      <w:r w:rsidR="005D449D" w:rsidRPr="003143E7">
        <w:rPr>
          <w:rFonts w:ascii="Times New Roman" w:hAnsi="Times New Roman" w:cs="Times New Roman"/>
          <w:color w:val="auto"/>
        </w:rPr>
        <w:t>to</w:t>
      </w:r>
      <w:r w:rsidR="00AF4AE7" w:rsidRPr="003143E7">
        <w:rPr>
          <w:rFonts w:ascii="Times New Roman" w:hAnsi="Times New Roman" w:cs="Times New Roman"/>
          <w:color w:val="auto"/>
        </w:rPr>
        <w:t xml:space="preserve"> the company or customer. </w:t>
      </w:r>
      <w:r w:rsidR="009E31D0" w:rsidRPr="003143E7">
        <w:rPr>
          <w:rFonts w:ascii="Times New Roman" w:hAnsi="Times New Roman" w:cs="Times New Roman"/>
          <w:color w:val="auto"/>
        </w:rPr>
        <w:t>Th</w:t>
      </w:r>
      <w:r w:rsidR="005D449D" w:rsidRPr="003143E7">
        <w:rPr>
          <w:rFonts w:ascii="Times New Roman" w:hAnsi="Times New Roman" w:cs="Times New Roman"/>
          <w:color w:val="auto"/>
        </w:rPr>
        <w:t>is</w:t>
      </w:r>
      <w:r w:rsidR="009E31D0" w:rsidRPr="003143E7">
        <w:rPr>
          <w:rFonts w:ascii="Times New Roman" w:hAnsi="Times New Roman" w:cs="Times New Roman"/>
          <w:color w:val="auto"/>
        </w:rPr>
        <w:t xml:space="preserve"> </w:t>
      </w:r>
      <w:r w:rsidR="005D449D" w:rsidRPr="003143E7">
        <w:rPr>
          <w:rFonts w:ascii="Times New Roman" w:hAnsi="Times New Roman" w:cs="Times New Roman"/>
          <w:color w:val="auto"/>
        </w:rPr>
        <w:t>means,</w:t>
      </w:r>
      <w:r w:rsidR="009E31D0" w:rsidRPr="003143E7">
        <w:rPr>
          <w:rFonts w:ascii="Times New Roman" w:hAnsi="Times New Roman" w:cs="Times New Roman"/>
          <w:color w:val="auto"/>
        </w:rPr>
        <w:t xml:space="preserve"> on every decision level</w:t>
      </w:r>
      <w:r w:rsidR="005D449D" w:rsidRPr="003143E7">
        <w:rPr>
          <w:rFonts w:ascii="Times New Roman" w:hAnsi="Times New Roman" w:cs="Times New Roman"/>
          <w:color w:val="auto"/>
        </w:rPr>
        <w:t>:</w:t>
      </w:r>
      <w:r w:rsidR="009E31D0" w:rsidRPr="003143E7">
        <w:rPr>
          <w:rFonts w:ascii="Times New Roman" w:hAnsi="Times New Roman" w:cs="Times New Roman"/>
          <w:color w:val="auto"/>
        </w:rPr>
        <w:t xml:space="preserve"> strategic, </w:t>
      </w:r>
      <w:r w:rsidR="004A3E36" w:rsidRPr="003143E7">
        <w:rPr>
          <w:rFonts w:ascii="Times New Roman" w:hAnsi="Times New Roman" w:cs="Times New Roman"/>
          <w:color w:val="auto"/>
        </w:rPr>
        <w:t>tactical,</w:t>
      </w:r>
      <w:r w:rsidR="001A7CCF" w:rsidRPr="003143E7">
        <w:rPr>
          <w:rFonts w:ascii="Times New Roman" w:hAnsi="Times New Roman" w:cs="Times New Roman"/>
          <w:color w:val="auto"/>
        </w:rPr>
        <w:t xml:space="preserve"> and </w:t>
      </w:r>
      <w:r w:rsidR="009E31D0" w:rsidRPr="003143E7">
        <w:rPr>
          <w:rFonts w:ascii="Times New Roman" w:hAnsi="Times New Roman" w:cs="Times New Roman"/>
          <w:color w:val="auto"/>
        </w:rPr>
        <w:t>operational</w:t>
      </w:r>
      <w:r w:rsidR="005D449D" w:rsidRPr="003143E7">
        <w:rPr>
          <w:rFonts w:ascii="Times New Roman" w:hAnsi="Times New Roman" w:cs="Times New Roman"/>
          <w:color w:val="auto"/>
        </w:rPr>
        <w:t xml:space="preserve">. </w:t>
      </w:r>
      <w:r w:rsidR="0098617F" w:rsidRPr="003143E7">
        <w:rPr>
          <w:rFonts w:ascii="Times New Roman" w:hAnsi="Times New Roman" w:cs="Times New Roman"/>
          <w:color w:val="auto"/>
        </w:rPr>
        <w:t>From th</w:t>
      </w:r>
      <w:r w:rsidR="00994AD3" w:rsidRPr="003143E7">
        <w:rPr>
          <w:rFonts w:ascii="Times New Roman" w:hAnsi="Times New Roman" w:cs="Times New Roman"/>
          <w:color w:val="auto"/>
        </w:rPr>
        <w:t>e b</w:t>
      </w:r>
      <w:r w:rsidR="0098617F" w:rsidRPr="003143E7">
        <w:rPr>
          <w:rFonts w:ascii="Times New Roman" w:hAnsi="Times New Roman" w:cs="Times New Roman"/>
          <w:color w:val="auto"/>
        </w:rPr>
        <w:t>oard</w:t>
      </w:r>
      <w:r w:rsidR="00994AD3" w:rsidRPr="003143E7">
        <w:rPr>
          <w:rFonts w:ascii="Times New Roman" w:hAnsi="Times New Roman" w:cs="Times New Roman"/>
          <w:color w:val="auto"/>
        </w:rPr>
        <w:t xml:space="preserve"> members</w:t>
      </w:r>
      <w:r w:rsidR="0098617F" w:rsidRPr="003143E7">
        <w:rPr>
          <w:rFonts w:ascii="Times New Roman" w:hAnsi="Times New Roman" w:cs="Times New Roman"/>
          <w:color w:val="auto"/>
        </w:rPr>
        <w:t xml:space="preserve"> and executive officers to middle managers to the lowest level of employees, consideration is first given to creating value. </w:t>
      </w:r>
    </w:p>
    <w:p w14:paraId="017342EB" w14:textId="5E87E343" w:rsidR="00BF49E6" w:rsidRPr="003143E7" w:rsidRDefault="00BF49E6"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ab/>
        <w:t xml:space="preserve">By Southwest </w:t>
      </w:r>
      <w:r w:rsidR="002C461A" w:rsidRPr="003143E7">
        <w:rPr>
          <w:rFonts w:ascii="Times New Roman" w:hAnsi="Times New Roman" w:cs="Times New Roman"/>
          <w:color w:val="auto"/>
        </w:rPr>
        <w:t xml:space="preserve">taking action to create value for its company and customers at all levels, means </w:t>
      </w:r>
      <w:r w:rsidR="00DB0BC2" w:rsidRPr="003143E7">
        <w:rPr>
          <w:rFonts w:ascii="Times New Roman" w:hAnsi="Times New Roman" w:cs="Times New Roman"/>
          <w:color w:val="auto"/>
        </w:rPr>
        <w:t xml:space="preserve">its </w:t>
      </w:r>
      <w:r w:rsidR="00C04963" w:rsidRPr="003143E7">
        <w:rPr>
          <w:rFonts w:ascii="Times New Roman" w:hAnsi="Times New Roman" w:cs="Times New Roman"/>
          <w:color w:val="auto"/>
        </w:rPr>
        <w:t>value can be restored and maintained</w:t>
      </w:r>
      <w:r w:rsidR="00DB0BC2" w:rsidRPr="003143E7">
        <w:rPr>
          <w:rFonts w:ascii="Times New Roman" w:hAnsi="Times New Roman" w:cs="Times New Roman"/>
          <w:color w:val="auto"/>
        </w:rPr>
        <w:t xml:space="preserve"> from </w:t>
      </w:r>
      <w:r w:rsidR="00C24ADD" w:rsidRPr="003143E7">
        <w:rPr>
          <w:rFonts w:ascii="Times New Roman" w:hAnsi="Times New Roman" w:cs="Times New Roman"/>
          <w:color w:val="auto"/>
        </w:rPr>
        <w:t xml:space="preserve">its problems. </w:t>
      </w:r>
      <w:r w:rsidR="007B5665" w:rsidRPr="003143E7">
        <w:rPr>
          <w:rFonts w:ascii="Times New Roman" w:hAnsi="Times New Roman" w:cs="Times New Roman"/>
          <w:color w:val="auto"/>
        </w:rPr>
        <w:t xml:space="preserve">This means wherever they lost value </w:t>
      </w:r>
      <w:r w:rsidR="001F0FA1" w:rsidRPr="003143E7">
        <w:rPr>
          <w:rFonts w:ascii="Times New Roman" w:hAnsi="Times New Roman" w:cs="Times New Roman"/>
          <w:color w:val="auto"/>
        </w:rPr>
        <w:t xml:space="preserve">is where they need to redouble their efforts to restore it, such as in their safety standards, </w:t>
      </w:r>
      <w:r w:rsidR="000B6653" w:rsidRPr="003143E7">
        <w:rPr>
          <w:rFonts w:ascii="Times New Roman" w:hAnsi="Times New Roman" w:cs="Times New Roman"/>
          <w:color w:val="auto"/>
        </w:rPr>
        <w:t xml:space="preserve">scheduling, and customer service. </w:t>
      </w:r>
    </w:p>
    <w:p w14:paraId="419DCA47" w14:textId="540F2D7E" w:rsidR="00903891" w:rsidRPr="003143E7" w:rsidRDefault="00903891" w:rsidP="00952B9F">
      <w:pPr>
        <w:pStyle w:val="ListParagraph"/>
        <w:numPr>
          <w:ilvl w:val="0"/>
          <w:numId w:val="19"/>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Stakeholder/ Shareholder Concerns</w:t>
      </w:r>
    </w:p>
    <w:p w14:paraId="72CFD9DC" w14:textId="169A7C4E" w:rsidR="00903891" w:rsidRPr="003143E7" w:rsidRDefault="007B383B"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Stakeholder concerns </w:t>
      </w:r>
      <w:r w:rsidR="00EC03E2" w:rsidRPr="003143E7">
        <w:rPr>
          <w:rFonts w:ascii="Times New Roman" w:hAnsi="Times New Roman" w:cs="Times New Roman"/>
          <w:color w:val="auto"/>
        </w:rPr>
        <w:t>are</w:t>
      </w:r>
      <w:r w:rsidRPr="003143E7">
        <w:rPr>
          <w:rFonts w:ascii="Times New Roman" w:hAnsi="Times New Roman" w:cs="Times New Roman"/>
          <w:color w:val="auto"/>
        </w:rPr>
        <w:t xml:space="preserve"> </w:t>
      </w:r>
      <w:r w:rsidR="00907733" w:rsidRPr="003143E7">
        <w:rPr>
          <w:rFonts w:ascii="Times New Roman" w:hAnsi="Times New Roman" w:cs="Times New Roman"/>
          <w:color w:val="auto"/>
        </w:rPr>
        <w:t>part</w:t>
      </w:r>
      <w:r w:rsidRPr="003143E7">
        <w:rPr>
          <w:rFonts w:ascii="Times New Roman" w:hAnsi="Times New Roman" w:cs="Times New Roman"/>
          <w:color w:val="auto"/>
        </w:rPr>
        <w:t xml:space="preserve"> of the governance and gui</w:t>
      </w:r>
      <w:r w:rsidR="00944DF5" w:rsidRPr="003143E7">
        <w:rPr>
          <w:rFonts w:ascii="Times New Roman" w:hAnsi="Times New Roman" w:cs="Times New Roman"/>
          <w:color w:val="auto"/>
        </w:rPr>
        <w:t xml:space="preserve">ding principles for the company. </w:t>
      </w:r>
      <w:r w:rsidR="00EC03E2" w:rsidRPr="003143E7">
        <w:rPr>
          <w:rFonts w:ascii="Times New Roman" w:hAnsi="Times New Roman" w:cs="Times New Roman"/>
          <w:color w:val="auto"/>
        </w:rPr>
        <w:t xml:space="preserve">They require a </w:t>
      </w:r>
      <w:r w:rsidR="00B34F47" w:rsidRPr="003143E7">
        <w:rPr>
          <w:rFonts w:ascii="Times New Roman" w:hAnsi="Times New Roman" w:cs="Times New Roman"/>
          <w:color w:val="auto"/>
        </w:rPr>
        <w:t xml:space="preserve">direct and clear accountability for the management and decision making of the company by its board members and executive officers. </w:t>
      </w:r>
      <w:r w:rsidR="00EE54E1" w:rsidRPr="003143E7">
        <w:rPr>
          <w:rFonts w:ascii="Times New Roman" w:hAnsi="Times New Roman" w:cs="Times New Roman"/>
          <w:color w:val="auto"/>
        </w:rPr>
        <w:t>It ensures that both stakeholders and shareholders are both considered</w:t>
      </w:r>
      <w:r w:rsidR="00B11AEF" w:rsidRPr="003143E7">
        <w:rPr>
          <w:rFonts w:ascii="Times New Roman" w:hAnsi="Times New Roman" w:cs="Times New Roman"/>
          <w:color w:val="auto"/>
        </w:rPr>
        <w:t xml:space="preserve"> as guiding ethical principles. Such considerations </w:t>
      </w:r>
      <w:r w:rsidR="00607881" w:rsidRPr="003143E7">
        <w:rPr>
          <w:rFonts w:ascii="Times New Roman" w:hAnsi="Times New Roman" w:cs="Times New Roman"/>
          <w:color w:val="auto"/>
        </w:rPr>
        <w:t xml:space="preserve">are to be made in all aspects of the company. </w:t>
      </w:r>
    </w:p>
    <w:p w14:paraId="6FFB206D" w14:textId="31A7FB3E" w:rsidR="00AD2662" w:rsidRPr="003143E7" w:rsidRDefault="00593C84"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ab/>
      </w:r>
      <w:r w:rsidR="003B193D" w:rsidRPr="003143E7">
        <w:rPr>
          <w:rFonts w:ascii="Times New Roman" w:hAnsi="Times New Roman" w:cs="Times New Roman"/>
          <w:color w:val="auto"/>
        </w:rPr>
        <w:t xml:space="preserve">By Southwest addressing the stakeholder concerns, </w:t>
      </w:r>
      <w:r w:rsidR="00B44939" w:rsidRPr="003143E7">
        <w:rPr>
          <w:rFonts w:ascii="Times New Roman" w:hAnsi="Times New Roman" w:cs="Times New Roman"/>
          <w:color w:val="auto"/>
        </w:rPr>
        <w:t>they will be able to resolve their problems</w:t>
      </w:r>
      <w:r w:rsidR="00C151C8" w:rsidRPr="003143E7">
        <w:rPr>
          <w:rFonts w:ascii="Times New Roman" w:hAnsi="Times New Roman" w:cs="Times New Roman"/>
          <w:color w:val="auto"/>
        </w:rPr>
        <w:t xml:space="preserve"> in business and technology. </w:t>
      </w:r>
      <w:r w:rsidR="00225C27" w:rsidRPr="003143E7">
        <w:rPr>
          <w:rFonts w:ascii="Times New Roman" w:hAnsi="Times New Roman" w:cs="Times New Roman"/>
          <w:color w:val="auto"/>
        </w:rPr>
        <w:t xml:space="preserve">Customers </w:t>
      </w:r>
      <w:r w:rsidR="008360A2" w:rsidRPr="003143E7">
        <w:rPr>
          <w:rFonts w:ascii="Times New Roman" w:hAnsi="Times New Roman" w:cs="Times New Roman"/>
          <w:color w:val="auto"/>
        </w:rPr>
        <w:t xml:space="preserve">need to have predictable and dependable air travel, without major delays, cancellations, and customer service </w:t>
      </w:r>
      <w:r w:rsidR="00E60E63" w:rsidRPr="003143E7">
        <w:rPr>
          <w:rFonts w:ascii="Times New Roman" w:hAnsi="Times New Roman" w:cs="Times New Roman"/>
          <w:color w:val="auto"/>
        </w:rPr>
        <w:t xml:space="preserve">issues. </w:t>
      </w:r>
      <w:r w:rsidR="00173DA1" w:rsidRPr="003143E7">
        <w:rPr>
          <w:rFonts w:ascii="Times New Roman" w:hAnsi="Times New Roman" w:cs="Times New Roman"/>
          <w:color w:val="auto"/>
        </w:rPr>
        <w:t>The company’s employees need also clarity in their work schedules</w:t>
      </w:r>
      <w:r w:rsidR="00A05BA6" w:rsidRPr="003143E7">
        <w:rPr>
          <w:rFonts w:ascii="Times New Roman" w:hAnsi="Times New Roman" w:cs="Times New Roman"/>
          <w:color w:val="auto"/>
        </w:rPr>
        <w:t xml:space="preserve"> and computer systems. The US government (D.O.T.) requires legal compliance and to ensure public safety. </w:t>
      </w:r>
    </w:p>
    <w:p w14:paraId="576F1DC7" w14:textId="5C1AF7CE" w:rsidR="001928B4" w:rsidRPr="003143E7" w:rsidRDefault="001928B4" w:rsidP="00952B9F">
      <w:pPr>
        <w:pStyle w:val="ListParagraph"/>
        <w:numPr>
          <w:ilvl w:val="0"/>
          <w:numId w:val="19"/>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Cost and Risk Assessment</w:t>
      </w:r>
    </w:p>
    <w:p w14:paraId="156E1883" w14:textId="609D51E1" w:rsidR="00101B23" w:rsidRPr="003143E7" w:rsidRDefault="00C04549"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Cost and risk assessments are part of the guidelines or </w:t>
      </w:r>
      <w:r w:rsidR="00AD163A" w:rsidRPr="003143E7">
        <w:rPr>
          <w:rFonts w:ascii="Times New Roman" w:hAnsi="Times New Roman" w:cs="Times New Roman"/>
          <w:color w:val="auto"/>
        </w:rPr>
        <w:t>guided</w:t>
      </w:r>
      <w:r w:rsidRPr="003143E7">
        <w:rPr>
          <w:rFonts w:ascii="Times New Roman" w:hAnsi="Times New Roman" w:cs="Times New Roman"/>
          <w:color w:val="auto"/>
        </w:rPr>
        <w:t xml:space="preserve"> principles.</w:t>
      </w:r>
      <w:r w:rsidR="00BE18BF" w:rsidRPr="003143E7">
        <w:rPr>
          <w:rFonts w:ascii="Times New Roman" w:hAnsi="Times New Roman" w:cs="Times New Roman"/>
          <w:color w:val="auto"/>
        </w:rPr>
        <w:t xml:space="preserve"> </w:t>
      </w:r>
      <w:r w:rsidR="00AD163A" w:rsidRPr="003143E7">
        <w:rPr>
          <w:rFonts w:ascii="Times New Roman" w:hAnsi="Times New Roman" w:cs="Times New Roman"/>
          <w:color w:val="auto"/>
        </w:rPr>
        <w:t>Assessments require that d</w:t>
      </w:r>
      <w:r w:rsidR="00077A86" w:rsidRPr="003143E7">
        <w:rPr>
          <w:rFonts w:ascii="Times New Roman" w:hAnsi="Times New Roman" w:cs="Times New Roman"/>
          <w:color w:val="auto"/>
        </w:rPr>
        <w:t xml:space="preserve">ecision-making </w:t>
      </w:r>
      <w:r w:rsidR="00BF08D5" w:rsidRPr="003143E7">
        <w:rPr>
          <w:rFonts w:ascii="Times New Roman" w:hAnsi="Times New Roman" w:cs="Times New Roman"/>
          <w:color w:val="auto"/>
        </w:rPr>
        <w:t>be</w:t>
      </w:r>
      <w:r w:rsidR="00077A86" w:rsidRPr="003143E7">
        <w:rPr>
          <w:rFonts w:ascii="Times New Roman" w:hAnsi="Times New Roman" w:cs="Times New Roman"/>
          <w:color w:val="auto"/>
        </w:rPr>
        <w:t xml:space="preserve"> </w:t>
      </w:r>
      <w:r w:rsidR="00294BA7" w:rsidRPr="003143E7">
        <w:rPr>
          <w:rFonts w:ascii="Times New Roman" w:hAnsi="Times New Roman" w:cs="Times New Roman"/>
          <w:color w:val="auto"/>
        </w:rPr>
        <w:t>made</w:t>
      </w:r>
      <w:r w:rsidR="00077A86" w:rsidRPr="003143E7">
        <w:rPr>
          <w:rFonts w:ascii="Times New Roman" w:hAnsi="Times New Roman" w:cs="Times New Roman"/>
          <w:color w:val="auto"/>
        </w:rPr>
        <w:t xml:space="preserve"> in an objective and data </w:t>
      </w:r>
      <w:r w:rsidR="00D27A3E" w:rsidRPr="003143E7">
        <w:rPr>
          <w:rFonts w:ascii="Times New Roman" w:hAnsi="Times New Roman" w:cs="Times New Roman"/>
          <w:color w:val="auto"/>
        </w:rPr>
        <w:t xml:space="preserve">driven manner. Thus, subjective changes are not allowed. Changes </w:t>
      </w:r>
      <w:r w:rsidR="0077408E" w:rsidRPr="003143E7">
        <w:rPr>
          <w:rFonts w:ascii="Times New Roman" w:hAnsi="Times New Roman" w:cs="Times New Roman"/>
          <w:color w:val="auto"/>
        </w:rPr>
        <w:t xml:space="preserve">made must go through cost and risk evaluations. </w:t>
      </w:r>
    </w:p>
    <w:p w14:paraId="005DB7B9" w14:textId="19A9C7D0" w:rsidR="00AD2662" w:rsidRPr="003143E7" w:rsidRDefault="00D46CBD"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ab/>
        <w:t xml:space="preserve">Conducting cost and risk assessments helps to resolve the company’s problems with its financial </w:t>
      </w:r>
      <w:r w:rsidR="009919A0" w:rsidRPr="003143E7">
        <w:rPr>
          <w:rFonts w:ascii="Times New Roman" w:hAnsi="Times New Roman" w:cs="Times New Roman"/>
          <w:color w:val="auto"/>
        </w:rPr>
        <w:t>liability and strategy.</w:t>
      </w:r>
      <w:r w:rsidR="003A1F40" w:rsidRPr="003143E7">
        <w:rPr>
          <w:rFonts w:ascii="Times New Roman" w:hAnsi="Times New Roman" w:cs="Times New Roman"/>
          <w:color w:val="auto"/>
        </w:rPr>
        <w:t xml:space="preserve"> In the cost-benefit analysis, </w:t>
      </w:r>
      <w:r w:rsidR="00B138D3" w:rsidRPr="003143E7">
        <w:rPr>
          <w:rFonts w:ascii="Times New Roman" w:hAnsi="Times New Roman" w:cs="Times New Roman"/>
          <w:color w:val="auto"/>
        </w:rPr>
        <w:t xml:space="preserve">the company will be forced to </w:t>
      </w:r>
      <w:r w:rsidR="00FF4B9C" w:rsidRPr="003143E7">
        <w:rPr>
          <w:rFonts w:ascii="Times New Roman" w:hAnsi="Times New Roman" w:cs="Times New Roman"/>
          <w:color w:val="auto"/>
        </w:rPr>
        <w:t xml:space="preserve">consider the costs. The cost assessment also </w:t>
      </w:r>
      <w:r w:rsidR="00D207A6" w:rsidRPr="003143E7">
        <w:rPr>
          <w:rFonts w:ascii="Times New Roman" w:hAnsi="Times New Roman" w:cs="Times New Roman"/>
          <w:color w:val="auto"/>
        </w:rPr>
        <w:t xml:space="preserve">will </w:t>
      </w:r>
      <w:r w:rsidR="008122BA" w:rsidRPr="003143E7">
        <w:rPr>
          <w:rFonts w:ascii="Times New Roman" w:hAnsi="Times New Roman" w:cs="Times New Roman"/>
          <w:color w:val="auto"/>
        </w:rPr>
        <w:t>help with</w:t>
      </w:r>
      <w:r w:rsidR="00D207A6" w:rsidRPr="003143E7">
        <w:rPr>
          <w:rFonts w:ascii="Times New Roman" w:hAnsi="Times New Roman" w:cs="Times New Roman"/>
          <w:color w:val="auto"/>
        </w:rPr>
        <w:t xml:space="preserve"> the continual improvement of KPIs</w:t>
      </w:r>
      <w:r w:rsidR="00D94B3F" w:rsidRPr="003143E7">
        <w:rPr>
          <w:rFonts w:ascii="Times New Roman" w:hAnsi="Times New Roman" w:cs="Times New Roman"/>
          <w:color w:val="auto"/>
        </w:rPr>
        <w:t xml:space="preserve"> or benchmarks. </w:t>
      </w:r>
    </w:p>
    <w:p w14:paraId="770F2CC8" w14:textId="77777777" w:rsidR="00952B9F" w:rsidRPr="003143E7" w:rsidRDefault="00952B9F" w:rsidP="00952B9F">
      <w:pPr>
        <w:spacing w:before="0" w:after="0" w:line="360" w:lineRule="auto"/>
        <w:jc w:val="both"/>
        <w:rPr>
          <w:rFonts w:ascii="Times New Roman" w:hAnsi="Times New Roman" w:cs="Times New Roman"/>
          <w:color w:val="auto"/>
        </w:rPr>
      </w:pPr>
    </w:p>
    <w:p w14:paraId="5919FA78" w14:textId="77777777" w:rsidR="00952B9F" w:rsidRPr="003143E7" w:rsidRDefault="00952B9F" w:rsidP="00952B9F">
      <w:pPr>
        <w:spacing w:before="0" w:after="0" w:line="360" w:lineRule="auto"/>
        <w:jc w:val="both"/>
        <w:rPr>
          <w:rFonts w:ascii="Times New Roman" w:hAnsi="Times New Roman" w:cs="Times New Roman"/>
          <w:color w:val="auto"/>
        </w:rPr>
      </w:pPr>
    </w:p>
    <w:p w14:paraId="565EEBE0" w14:textId="6377482B" w:rsidR="008D115D" w:rsidRPr="003143E7" w:rsidRDefault="008D115D" w:rsidP="00952B9F">
      <w:pPr>
        <w:pStyle w:val="ListParagraph"/>
        <w:numPr>
          <w:ilvl w:val="0"/>
          <w:numId w:val="19"/>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lastRenderedPageBreak/>
        <w:t>Four Dimensions</w:t>
      </w:r>
    </w:p>
    <w:p w14:paraId="2F12478A" w14:textId="5199E1F1" w:rsidR="008D115D" w:rsidRPr="003143E7" w:rsidRDefault="008D115D"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Four dimensions </w:t>
      </w:r>
      <w:r w:rsidR="0001236B" w:rsidRPr="003143E7">
        <w:rPr>
          <w:rFonts w:ascii="Times New Roman" w:hAnsi="Times New Roman" w:cs="Times New Roman"/>
          <w:color w:val="auto"/>
        </w:rPr>
        <w:t>refer</w:t>
      </w:r>
      <w:r w:rsidRPr="003143E7">
        <w:rPr>
          <w:rFonts w:ascii="Times New Roman" w:hAnsi="Times New Roman" w:cs="Times New Roman"/>
          <w:color w:val="auto"/>
        </w:rPr>
        <w:t xml:space="preserve"> to </w:t>
      </w:r>
      <w:r w:rsidR="00916705" w:rsidRPr="003143E7">
        <w:rPr>
          <w:rFonts w:ascii="Times New Roman" w:hAnsi="Times New Roman" w:cs="Times New Roman"/>
          <w:color w:val="auto"/>
        </w:rPr>
        <w:t xml:space="preserve">a </w:t>
      </w:r>
      <w:r w:rsidRPr="003143E7">
        <w:rPr>
          <w:rFonts w:ascii="Times New Roman" w:hAnsi="Times New Roman" w:cs="Times New Roman"/>
          <w:color w:val="auto"/>
        </w:rPr>
        <w:t>holistic service</w:t>
      </w:r>
      <w:r w:rsidR="0001236B" w:rsidRPr="003143E7">
        <w:rPr>
          <w:rFonts w:ascii="Times New Roman" w:hAnsi="Times New Roman" w:cs="Times New Roman"/>
          <w:color w:val="auto"/>
        </w:rPr>
        <w:t xml:space="preserve"> design. </w:t>
      </w:r>
      <w:r w:rsidR="007E512E" w:rsidRPr="003143E7">
        <w:rPr>
          <w:rFonts w:ascii="Times New Roman" w:hAnsi="Times New Roman" w:cs="Times New Roman"/>
          <w:color w:val="auto"/>
        </w:rPr>
        <w:t>This</w:t>
      </w:r>
      <w:r w:rsidR="0001236B" w:rsidRPr="003143E7">
        <w:rPr>
          <w:rFonts w:ascii="Times New Roman" w:hAnsi="Times New Roman" w:cs="Times New Roman"/>
          <w:color w:val="auto"/>
        </w:rPr>
        <w:t xml:space="preserve"> requi</w:t>
      </w:r>
      <w:r w:rsidR="009F626E" w:rsidRPr="003143E7">
        <w:rPr>
          <w:rFonts w:ascii="Times New Roman" w:hAnsi="Times New Roman" w:cs="Times New Roman"/>
          <w:color w:val="auto"/>
        </w:rPr>
        <w:t xml:space="preserve">res </w:t>
      </w:r>
      <w:r w:rsidR="000C3292" w:rsidRPr="003143E7">
        <w:rPr>
          <w:rFonts w:ascii="Times New Roman" w:hAnsi="Times New Roman" w:cs="Times New Roman"/>
          <w:color w:val="auto"/>
        </w:rPr>
        <w:t>that all</w:t>
      </w:r>
      <w:r w:rsidR="00D51531" w:rsidRPr="003143E7">
        <w:rPr>
          <w:rFonts w:ascii="Times New Roman" w:hAnsi="Times New Roman" w:cs="Times New Roman"/>
          <w:color w:val="auto"/>
        </w:rPr>
        <w:t xml:space="preserve"> </w:t>
      </w:r>
      <w:r w:rsidR="00296937" w:rsidRPr="003143E7">
        <w:rPr>
          <w:rFonts w:ascii="Times New Roman" w:hAnsi="Times New Roman" w:cs="Times New Roman"/>
          <w:color w:val="auto"/>
        </w:rPr>
        <w:t xml:space="preserve">actions </w:t>
      </w:r>
      <w:r w:rsidR="00BF08D5" w:rsidRPr="003143E7">
        <w:rPr>
          <w:rFonts w:ascii="Times New Roman" w:hAnsi="Times New Roman" w:cs="Times New Roman"/>
          <w:color w:val="auto"/>
        </w:rPr>
        <w:t>be</w:t>
      </w:r>
      <w:r w:rsidR="00EC78CD" w:rsidRPr="003143E7">
        <w:rPr>
          <w:rFonts w:ascii="Times New Roman" w:hAnsi="Times New Roman" w:cs="Times New Roman"/>
          <w:color w:val="auto"/>
        </w:rPr>
        <w:t xml:space="preserve"> </w:t>
      </w:r>
      <w:r w:rsidR="00D679C6" w:rsidRPr="003143E7">
        <w:rPr>
          <w:rFonts w:ascii="Times New Roman" w:hAnsi="Times New Roman" w:cs="Times New Roman"/>
          <w:color w:val="auto"/>
        </w:rPr>
        <w:t>taken</w:t>
      </w:r>
      <w:r w:rsidR="00EC78CD" w:rsidRPr="003143E7">
        <w:rPr>
          <w:rFonts w:ascii="Times New Roman" w:hAnsi="Times New Roman" w:cs="Times New Roman"/>
          <w:color w:val="auto"/>
        </w:rPr>
        <w:t xml:space="preserve"> </w:t>
      </w:r>
      <w:r w:rsidR="00481F5A" w:rsidRPr="003143E7">
        <w:rPr>
          <w:rFonts w:ascii="Times New Roman" w:hAnsi="Times New Roman" w:cs="Times New Roman"/>
          <w:color w:val="auto"/>
        </w:rPr>
        <w:t xml:space="preserve">with </w:t>
      </w:r>
      <w:r w:rsidR="00D51531" w:rsidRPr="003143E7">
        <w:rPr>
          <w:rFonts w:ascii="Times New Roman" w:hAnsi="Times New Roman" w:cs="Times New Roman"/>
          <w:color w:val="auto"/>
        </w:rPr>
        <w:t xml:space="preserve">consideration of </w:t>
      </w:r>
      <w:r w:rsidR="00766FF1" w:rsidRPr="003143E7">
        <w:rPr>
          <w:rFonts w:ascii="Times New Roman" w:hAnsi="Times New Roman" w:cs="Times New Roman"/>
          <w:color w:val="auto"/>
        </w:rPr>
        <w:t xml:space="preserve">the </w:t>
      </w:r>
      <w:r w:rsidR="00ED1468" w:rsidRPr="003143E7">
        <w:rPr>
          <w:rFonts w:ascii="Times New Roman" w:hAnsi="Times New Roman" w:cs="Times New Roman"/>
          <w:color w:val="auto"/>
        </w:rPr>
        <w:t>employees</w:t>
      </w:r>
      <w:r w:rsidR="00766FF1" w:rsidRPr="003143E7">
        <w:rPr>
          <w:rFonts w:ascii="Times New Roman" w:hAnsi="Times New Roman" w:cs="Times New Roman"/>
          <w:color w:val="auto"/>
        </w:rPr>
        <w:t xml:space="preserve">, </w:t>
      </w:r>
      <w:r w:rsidR="00ED1468" w:rsidRPr="003143E7">
        <w:rPr>
          <w:rFonts w:ascii="Times New Roman" w:hAnsi="Times New Roman" w:cs="Times New Roman"/>
          <w:color w:val="auto"/>
        </w:rPr>
        <w:t>technolog</w:t>
      </w:r>
      <w:r w:rsidR="000C4EB6" w:rsidRPr="003143E7">
        <w:rPr>
          <w:rFonts w:ascii="Times New Roman" w:hAnsi="Times New Roman" w:cs="Times New Roman"/>
          <w:color w:val="auto"/>
        </w:rPr>
        <w:t>ies</w:t>
      </w:r>
      <w:r w:rsidR="00766FF1" w:rsidRPr="003143E7">
        <w:rPr>
          <w:rFonts w:ascii="Times New Roman" w:hAnsi="Times New Roman" w:cs="Times New Roman"/>
          <w:color w:val="auto"/>
        </w:rPr>
        <w:t xml:space="preserve">, </w:t>
      </w:r>
      <w:r w:rsidR="00ED1468" w:rsidRPr="003143E7">
        <w:rPr>
          <w:rFonts w:ascii="Times New Roman" w:hAnsi="Times New Roman" w:cs="Times New Roman"/>
          <w:color w:val="auto"/>
        </w:rPr>
        <w:t>vendors</w:t>
      </w:r>
      <w:r w:rsidR="00766FF1" w:rsidRPr="003143E7">
        <w:rPr>
          <w:rFonts w:ascii="Times New Roman" w:hAnsi="Times New Roman" w:cs="Times New Roman"/>
          <w:color w:val="auto"/>
        </w:rPr>
        <w:t xml:space="preserve">, and </w:t>
      </w:r>
      <w:r w:rsidR="00D679C6" w:rsidRPr="003143E7">
        <w:rPr>
          <w:rFonts w:ascii="Times New Roman" w:hAnsi="Times New Roman" w:cs="Times New Roman"/>
          <w:color w:val="auto"/>
        </w:rPr>
        <w:t>value streams</w:t>
      </w:r>
      <w:r w:rsidR="00EC78CD" w:rsidRPr="003143E7">
        <w:rPr>
          <w:rFonts w:ascii="Times New Roman" w:hAnsi="Times New Roman" w:cs="Times New Roman"/>
          <w:color w:val="auto"/>
        </w:rPr>
        <w:t xml:space="preserve"> of the company.</w:t>
      </w:r>
      <w:r w:rsidR="000C4EB6" w:rsidRPr="003143E7">
        <w:rPr>
          <w:rFonts w:ascii="Times New Roman" w:hAnsi="Times New Roman" w:cs="Times New Roman"/>
          <w:color w:val="auto"/>
        </w:rPr>
        <w:t xml:space="preserve"> Thus, whenever </w:t>
      </w:r>
      <w:r w:rsidR="00D76F81" w:rsidRPr="003143E7">
        <w:rPr>
          <w:rFonts w:ascii="Times New Roman" w:hAnsi="Times New Roman" w:cs="Times New Roman"/>
          <w:color w:val="auto"/>
        </w:rPr>
        <w:t xml:space="preserve">decisions or changes are made, how does that action affect the four </w:t>
      </w:r>
      <w:r w:rsidR="00C56D3B" w:rsidRPr="003143E7">
        <w:rPr>
          <w:rFonts w:ascii="Times New Roman" w:hAnsi="Times New Roman" w:cs="Times New Roman"/>
          <w:color w:val="auto"/>
        </w:rPr>
        <w:t>dimensions?</w:t>
      </w:r>
      <w:r w:rsidR="009A2AB0" w:rsidRPr="003143E7">
        <w:rPr>
          <w:rFonts w:ascii="Times New Roman" w:hAnsi="Times New Roman" w:cs="Times New Roman"/>
          <w:color w:val="auto"/>
        </w:rPr>
        <w:t xml:space="preserve"> This should also be done in a holistic way, ensuring that such actions will </w:t>
      </w:r>
      <w:r w:rsidR="00794999" w:rsidRPr="003143E7">
        <w:rPr>
          <w:rFonts w:ascii="Times New Roman" w:hAnsi="Times New Roman" w:cs="Times New Roman"/>
          <w:color w:val="auto"/>
        </w:rPr>
        <w:t>not cause problems for any one of these dimensions.</w:t>
      </w:r>
    </w:p>
    <w:p w14:paraId="29FB235E" w14:textId="54AAB18C" w:rsidR="00D94B3F" w:rsidRPr="003143E7" w:rsidRDefault="00FC0414"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Southwest considering the four dimensions will </w:t>
      </w:r>
      <w:r w:rsidR="003D07A2" w:rsidRPr="003143E7">
        <w:rPr>
          <w:rFonts w:ascii="Times New Roman" w:hAnsi="Times New Roman" w:cs="Times New Roman"/>
          <w:color w:val="auto"/>
        </w:rPr>
        <w:t xml:space="preserve">address their ongoing problems. By considering their employees, they will need to </w:t>
      </w:r>
      <w:r w:rsidR="00C318F2" w:rsidRPr="003143E7">
        <w:rPr>
          <w:rFonts w:ascii="Times New Roman" w:hAnsi="Times New Roman" w:cs="Times New Roman"/>
          <w:color w:val="auto"/>
        </w:rPr>
        <w:t>assign roles and responsibilities, provide training, and supervision. By focusing on technol</w:t>
      </w:r>
      <w:r w:rsidR="005720BA" w:rsidRPr="003143E7">
        <w:rPr>
          <w:rFonts w:ascii="Times New Roman" w:hAnsi="Times New Roman" w:cs="Times New Roman"/>
          <w:color w:val="auto"/>
        </w:rPr>
        <w:t xml:space="preserve">ogies, </w:t>
      </w:r>
      <w:r w:rsidR="002264EB" w:rsidRPr="003143E7">
        <w:rPr>
          <w:rFonts w:ascii="Times New Roman" w:hAnsi="Times New Roman" w:cs="Times New Roman"/>
          <w:color w:val="auto"/>
        </w:rPr>
        <w:t xml:space="preserve">this will help to address their system failures. By focusing on vendors, the company will be able to address their issues with </w:t>
      </w:r>
      <w:r w:rsidR="00276042" w:rsidRPr="003143E7">
        <w:rPr>
          <w:rFonts w:ascii="Times New Roman" w:hAnsi="Times New Roman" w:cs="Times New Roman"/>
          <w:color w:val="auto"/>
        </w:rPr>
        <w:t>aircraft and supplies. By focusing on the value stream</w:t>
      </w:r>
      <w:r w:rsidR="00AC0328" w:rsidRPr="003143E7">
        <w:rPr>
          <w:rFonts w:ascii="Times New Roman" w:hAnsi="Times New Roman" w:cs="Times New Roman"/>
          <w:color w:val="auto"/>
        </w:rPr>
        <w:t xml:space="preserve">, the company will be able to address the poor service delivery, </w:t>
      </w:r>
      <w:r w:rsidR="00CE5BBB" w:rsidRPr="003143E7">
        <w:rPr>
          <w:rFonts w:ascii="Times New Roman" w:hAnsi="Times New Roman" w:cs="Times New Roman"/>
          <w:color w:val="auto"/>
        </w:rPr>
        <w:t xml:space="preserve">to ensure better process flow, prevent failures, </w:t>
      </w:r>
      <w:r w:rsidR="008122BA" w:rsidRPr="003143E7">
        <w:rPr>
          <w:rFonts w:ascii="Times New Roman" w:hAnsi="Times New Roman" w:cs="Times New Roman"/>
          <w:color w:val="auto"/>
        </w:rPr>
        <w:t>ensure</w:t>
      </w:r>
      <w:r w:rsidR="00CE5BBB" w:rsidRPr="003143E7">
        <w:rPr>
          <w:rFonts w:ascii="Times New Roman" w:hAnsi="Times New Roman" w:cs="Times New Roman"/>
          <w:color w:val="auto"/>
        </w:rPr>
        <w:t xml:space="preserve"> every action is value based </w:t>
      </w:r>
      <w:r w:rsidR="008122BA" w:rsidRPr="003143E7">
        <w:rPr>
          <w:rFonts w:ascii="Times New Roman" w:hAnsi="Times New Roman" w:cs="Times New Roman"/>
          <w:color w:val="auto"/>
        </w:rPr>
        <w:t xml:space="preserve">on the company and customers. </w:t>
      </w:r>
    </w:p>
    <w:p w14:paraId="20EC068C" w14:textId="12C6E6D5" w:rsidR="00DC037E" w:rsidRPr="003143E7" w:rsidRDefault="00DC037E" w:rsidP="003D0FFF">
      <w:pPr>
        <w:rPr>
          <w:rFonts w:ascii="Times New Roman" w:hAnsi="Times New Roman" w:cs="Times New Roman"/>
          <w:color w:val="auto"/>
        </w:rPr>
        <w:sectPr w:rsidR="00DC037E" w:rsidRPr="003143E7" w:rsidSect="009E3B81">
          <w:headerReference w:type="default" r:id="rId22"/>
          <w:pgSz w:w="12240" w:h="15840" w:code="1"/>
          <w:pgMar w:top="2016" w:right="1080" w:bottom="360" w:left="1080" w:header="648" w:footer="432" w:gutter="0"/>
          <w:cols w:space="708"/>
          <w:docGrid w:linePitch="360"/>
        </w:sectPr>
      </w:pPr>
    </w:p>
    <w:p w14:paraId="19C3FF67" w14:textId="5993B8F6" w:rsidR="006F7B2D" w:rsidRPr="003143E7" w:rsidRDefault="005E3823" w:rsidP="0006623D">
      <w:pPr>
        <w:pStyle w:val="Heading1"/>
        <w:jc w:val="center"/>
        <w:rPr>
          <w:rFonts w:ascii="Times New Roman" w:hAnsi="Times New Roman" w:cs="Times New Roman"/>
          <w:color w:val="auto"/>
        </w:rPr>
      </w:pPr>
      <w:bookmarkStart w:id="3" w:name="_Toc215498503"/>
      <w:r w:rsidRPr="003143E7">
        <w:rPr>
          <w:rFonts w:ascii="Times New Roman" w:hAnsi="Times New Roman" w:cs="Times New Roman"/>
          <w:color w:val="auto"/>
        </w:rPr>
        <w:lastRenderedPageBreak/>
        <w:t>ITSV STRATEGY</w:t>
      </w:r>
      <w:bookmarkEnd w:id="3"/>
    </w:p>
    <w:p w14:paraId="08C3A509" w14:textId="709FC4D4" w:rsidR="00353E9F" w:rsidRPr="003143E7" w:rsidRDefault="00C639A0"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goal of the ITSV strategy for Southwest Airlines is </w:t>
      </w:r>
      <w:r w:rsidR="00AD7BAA" w:rsidRPr="003143E7">
        <w:rPr>
          <w:rFonts w:ascii="Times New Roman" w:hAnsi="Times New Roman" w:cs="Times New Roman"/>
          <w:color w:val="auto"/>
        </w:rPr>
        <w:t>to consider</w:t>
      </w:r>
      <w:r w:rsidR="008D633E" w:rsidRPr="003143E7">
        <w:rPr>
          <w:rFonts w:ascii="Times New Roman" w:hAnsi="Times New Roman" w:cs="Times New Roman"/>
          <w:color w:val="auto"/>
        </w:rPr>
        <w:t xml:space="preserve"> technology </w:t>
      </w:r>
      <w:r w:rsidR="00AD7BAA" w:rsidRPr="003143E7">
        <w:rPr>
          <w:rFonts w:ascii="Times New Roman" w:hAnsi="Times New Roman" w:cs="Times New Roman"/>
          <w:color w:val="auto"/>
        </w:rPr>
        <w:t>not as</w:t>
      </w:r>
      <w:r w:rsidR="00BC4D09" w:rsidRPr="003143E7">
        <w:rPr>
          <w:rFonts w:ascii="Times New Roman" w:hAnsi="Times New Roman" w:cs="Times New Roman"/>
          <w:color w:val="auto"/>
        </w:rPr>
        <w:t xml:space="preserve"> a</w:t>
      </w:r>
      <w:r w:rsidR="00AD7BAA" w:rsidRPr="003143E7">
        <w:rPr>
          <w:rFonts w:ascii="Times New Roman" w:hAnsi="Times New Roman" w:cs="Times New Roman"/>
          <w:color w:val="auto"/>
        </w:rPr>
        <w:t xml:space="preserve">nother </w:t>
      </w:r>
      <w:r w:rsidR="00BC4D09" w:rsidRPr="003143E7">
        <w:rPr>
          <w:rFonts w:ascii="Times New Roman" w:hAnsi="Times New Roman" w:cs="Times New Roman"/>
          <w:color w:val="auto"/>
        </w:rPr>
        <w:t>cost</w:t>
      </w:r>
      <w:r w:rsidR="00EF4A58" w:rsidRPr="003143E7">
        <w:rPr>
          <w:rFonts w:ascii="Times New Roman" w:hAnsi="Times New Roman" w:cs="Times New Roman"/>
          <w:color w:val="auto"/>
        </w:rPr>
        <w:t xml:space="preserve">, but as </w:t>
      </w:r>
      <w:r w:rsidR="00BC4D09" w:rsidRPr="003143E7">
        <w:rPr>
          <w:rFonts w:ascii="Times New Roman" w:hAnsi="Times New Roman" w:cs="Times New Roman"/>
          <w:color w:val="auto"/>
        </w:rPr>
        <w:t xml:space="preserve">an asset value. </w:t>
      </w:r>
    </w:p>
    <w:p w14:paraId="4486E1F5" w14:textId="3C2676B9" w:rsidR="007F0D9B" w:rsidRPr="003143E7" w:rsidRDefault="00F00B1D" w:rsidP="00952B9F">
      <w:pPr>
        <w:pStyle w:val="ListParagraph"/>
        <w:numPr>
          <w:ilvl w:val="0"/>
          <w:numId w:val="21"/>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t>The Southwest Service Value System (SWA-SVS)</w:t>
      </w:r>
    </w:p>
    <w:p w14:paraId="17ED0CC3" w14:textId="7082034A" w:rsidR="00F00B1D" w:rsidRPr="003143E7" w:rsidRDefault="008C6D0B"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w:t>
      </w:r>
      <w:r w:rsidR="00752C54" w:rsidRPr="003143E7">
        <w:rPr>
          <w:rFonts w:ascii="Times New Roman" w:hAnsi="Times New Roman" w:cs="Times New Roman"/>
          <w:color w:val="auto"/>
        </w:rPr>
        <w:t xml:space="preserve">Southwest </w:t>
      </w:r>
      <w:r w:rsidR="006D384F" w:rsidRPr="003143E7">
        <w:rPr>
          <w:rFonts w:ascii="Times New Roman" w:hAnsi="Times New Roman" w:cs="Times New Roman"/>
          <w:color w:val="auto"/>
        </w:rPr>
        <w:t xml:space="preserve">value </w:t>
      </w:r>
      <w:r w:rsidR="00752C54" w:rsidRPr="003143E7">
        <w:rPr>
          <w:rFonts w:ascii="Times New Roman" w:hAnsi="Times New Roman" w:cs="Times New Roman"/>
          <w:color w:val="auto"/>
        </w:rPr>
        <w:t>system</w:t>
      </w:r>
      <w:r w:rsidR="006D384F" w:rsidRPr="003143E7">
        <w:rPr>
          <w:rFonts w:ascii="Times New Roman" w:hAnsi="Times New Roman" w:cs="Times New Roman"/>
          <w:color w:val="auto"/>
        </w:rPr>
        <w:t xml:space="preserve"> addresses </w:t>
      </w:r>
      <w:r w:rsidR="00B7296A" w:rsidRPr="003143E7">
        <w:rPr>
          <w:rFonts w:ascii="Times New Roman" w:hAnsi="Times New Roman" w:cs="Times New Roman"/>
          <w:color w:val="auto"/>
        </w:rPr>
        <w:t xml:space="preserve">the </w:t>
      </w:r>
      <w:r w:rsidR="00167CAE" w:rsidRPr="003143E7">
        <w:rPr>
          <w:rFonts w:ascii="Times New Roman" w:hAnsi="Times New Roman" w:cs="Times New Roman"/>
          <w:color w:val="auto"/>
        </w:rPr>
        <w:t xml:space="preserve">problems </w:t>
      </w:r>
      <w:r w:rsidR="00752C54" w:rsidRPr="003143E7">
        <w:rPr>
          <w:rFonts w:ascii="Times New Roman" w:hAnsi="Times New Roman" w:cs="Times New Roman"/>
          <w:color w:val="auto"/>
        </w:rPr>
        <w:t xml:space="preserve">facing the company. The primary problems </w:t>
      </w:r>
      <w:r w:rsidR="007E5DCA" w:rsidRPr="003143E7">
        <w:rPr>
          <w:rFonts w:ascii="Times New Roman" w:hAnsi="Times New Roman" w:cs="Times New Roman"/>
          <w:color w:val="auto"/>
        </w:rPr>
        <w:t>are</w:t>
      </w:r>
      <w:r w:rsidR="00752C54" w:rsidRPr="003143E7">
        <w:rPr>
          <w:rFonts w:ascii="Times New Roman" w:hAnsi="Times New Roman" w:cs="Times New Roman"/>
          <w:color w:val="auto"/>
        </w:rPr>
        <w:t xml:space="preserve"> </w:t>
      </w:r>
      <w:r w:rsidR="00A80766" w:rsidRPr="003143E7">
        <w:rPr>
          <w:rFonts w:ascii="Times New Roman" w:hAnsi="Times New Roman" w:cs="Times New Roman"/>
          <w:color w:val="auto"/>
        </w:rPr>
        <w:t xml:space="preserve">in the areas of </w:t>
      </w:r>
      <w:r w:rsidR="00752C54" w:rsidRPr="003143E7">
        <w:rPr>
          <w:rFonts w:ascii="Times New Roman" w:hAnsi="Times New Roman" w:cs="Times New Roman"/>
          <w:color w:val="auto"/>
        </w:rPr>
        <w:t xml:space="preserve">strategy, </w:t>
      </w:r>
      <w:r w:rsidR="00D668A3" w:rsidRPr="003143E7">
        <w:rPr>
          <w:rFonts w:ascii="Times New Roman" w:hAnsi="Times New Roman" w:cs="Times New Roman"/>
          <w:color w:val="auto"/>
        </w:rPr>
        <w:t>technology,</w:t>
      </w:r>
      <w:r w:rsidR="00752C54" w:rsidRPr="003143E7">
        <w:rPr>
          <w:rFonts w:ascii="Times New Roman" w:hAnsi="Times New Roman" w:cs="Times New Roman"/>
          <w:color w:val="auto"/>
        </w:rPr>
        <w:t xml:space="preserve"> and operations.</w:t>
      </w:r>
      <w:r w:rsidR="00A80766" w:rsidRPr="003143E7">
        <w:rPr>
          <w:rFonts w:ascii="Times New Roman" w:hAnsi="Times New Roman" w:cs="Times New Roman"/>
          <w:color w:val="auto"/>
        </w:rPr>
        <w:t xml:space="preserve"> To address these problem areas, the SVS </w:t>
      </w:r>
      <w:r w:rsidR="004D6F00" w:rsidRPr="003143E7">
        <w:rPr>
          <w:rFonts w:ascii="Times New Roman" w:hAnsi="Times New Roman" w:cs="Times New Roman"/>
          <w:color w:val="auto"/>
        </w:rPr>
        <w:t>has several components. These include the guiding principles, the governance, the practices, and the improvements.</w:t>
      </w:r>
    </w:p>
    <w:p w14:paraId="20377422" w14:textId="28A9FF1B" w:rsidR="004D6F00" w:rsidRPr="003143E7" w:rsidRDefault="00EC4AC9" w:rsidP="00952B9F">
      <w:pPr>
        <w:pStyle w:val="ListParagraph"/>
        <w:numPr>
          <w:ilvl w:val="0"/>
          <w:numId w:val="22"/>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Gulding Principles</w:t>
      </w:r>
    </w:p>
    <w:p w14:paraId="21200432" w14:textId="0E84E8D9" w:rsidR="00EC4AC9" w:rsidRPr="003143E7" w:rsidRDefault="00E44000"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The g</w:t>
      </w:r>
      <w:r w:rsidR="00EC4AC9" w:rsidRPr="003143E7">
        <w:rPr>
          <w:rFonts w:ascii="Times New Roman" w:hAnsi="Times New Roman" w:cs="Times New Roman"/>
          <w:color w:val="auto"/>
        </w:rPr>
        <w:t xml:space="preserve">uiding principles address the strategic management </w:t>
      </w:r>
      <w:r w:rsidR="006816AF" w:rsidRPr="003143E7">
        <w:rPr>
          <w:rFonts w:ascii="Times New Roman" w:hAnsi="Times New Roman" w:cs="Times New Roman"/>
          <w:color w:val="auto"/>
        </w:rPr>
        <w:t>drift</w:t>
      </w:r>
      <w:r w:rsidR="00EC4AC9" w:rsidRPr="003143E7">
        <w:rPr>
          <w:rFonts w:ascii="Times New Roman" w:hAnsi="Times New Roman" w:cs="Times New Roman"/>
          <w:color w:val="auto"/>
        </w:rPr>
        <w:t xml:space="preserve">, and the </w:t>
      </w:r>
      <w:r w:rsidR="006816AF" w:rsidRPr="003143E7">
        <w:rPr>
          <w:rFonts w:ascii="Times New Roman" w:hAnsi="Times New Roman" w:cs="Times New Roman"/>
          <w:color w:val="auto"/>
        </w:rPr>
        <w:t xml:space="preserve">fragmented technology. In the principles, value </w:t>
      </w:r>
      <w:r w:rsidRPr="003143E7">
        <w:rPr>
          <w:rFonts w:ascii="Times New Roman" w:hAnsi="Times New Roman" w:cs="Times New Roman"/>
          <w:color w:val="auto"/>
        </w:rPr>
        <w:t xml:space="preserve">is </w:t>
      </w:r>
      <w:r w:rsidR="001B122D" w:rsidRPr="003143E7">
        <w:rPr>
          <w:rFonts w:ascii="Times New Roman" w:hAnsi="Times New Roman" w:cs="Times New Roman"/>
          <w:color w:val="auto"/>
        </w:rPr>
        <w:t xml:space="preserve">by providing on-time travel in a safe manner and within </w:t>
      </w:r>
      <w:r w:rsidRPr="003143E7">
        <w:rPr>
          <w:rFonts w:ascii="Times New Roman" w:hAnsi="Times New Roman" w:cs="Times New Roman"/>
          <w:color w:val="auto"/>
        </w:rPr>
        <w:t xml:space="preserve">compliance. </w:t>
      </w:r>
      <w:r w:rsidR="00740606" w:rsidRPr="003143E7">
        <w:rPr>
          <w:rFonts w:ascii="Times New Roman" w:hAnsi="Times New Roman" w:cs="Times New Roman"/>
          <w:color w:val="auto"/>
        </w:rPr>
        <w:t xml:space="preserve">To this end, operations and IT </w:t>
      </w:r>
      <w:r w:rsidR="00C52E48" w:rsidRPr="003143E7">
        <w:rPr>
          <w:rFonts w:ascii="Times New Roman" w:hAnsi="Times New Roman" w:cs="Times New Roman"/>
          <w:color w:val="auto"/>
        </w:rPr>
        <w:t>teams are more connected</w:t>
      </w:r>
      <w:r w:rsidR="007766BE" w:rsidRPr="003143E7">
        <w:rPr>
          <w:rFonts w:ascii="Times New Roman" w:hAnsi="Times New Roman" w:cs="Times New Roman"/>
          <w:color w:val="auto"/>
        </w:rPr>
        <w:t xml:space="preserve"> to ensure reductions in system errors or personnel conflicts. </w:t>
      </w:r>
    </w:p>
    <w:p w14:paraId="695B0682" w14:textId="3A7D3048" w:rsidR="00740606" w:rsidRPr="003143E7" w:rsidRDefault="00740606" w:rsidP="00952B9F">
      <w:pPr>
        <w:pStyle w:val="ListParagraph"/>
        <w:numPr>
          <w:ilvl w:val="0"/>
          <w:numId w:val="22"/>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Governance</w:t>
      </w:r>
    </w:p>
    <w:p w14:paraId="1BECE3E0" w14:textId="35DF3779" w:rsidR="00740606" w:rsidRPr="003143E7" w:rsidRDefault="000F62BE"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Governance addresses the problem of leadership </w:t>
      </w:r>
      <w:r w:rsidR="003F1EC4" w:rsidRPr="003143E7">
        <w:rPr>
          <w:rFonts w:ascii="Times New Roman" w:hAnsi="Times New Roman" w:cs="Times New Roman"/>
          <w:color w:val="auto"/>
        </w:rPr>
        <w:t xml:space="preserve">and lack of accountability. This component requires </w:t>
      </w:r>
      <w:r w:rsidR="00B45C35" w:rsidRPr="003143E7">
        <w:rPr>
          <w:rFonts w:ascii="Times New Roman" w:hAnsi="Times New Roman" w:cs="Times New Roman"/>
          <w:color w:val="auto"/>
        </w:rPr>
        <w:t xml:space="preserve">a steering committee </w:t>
      </w:r>
      <w:r w:rsidR="002967B1" w:rsidRPr="003143E7">
        <w:rPr>
          <w:rFonts w:ascii="Times New Roman" w:hAnsi="Times New Roman" w:cs="Times New Roman"/>
          <w:color w:val="auto"/>
        </w:rPr>
        <w:t xml:space="preserve">that can review and assess high-risk or </w:t>
      </w:r>
      <w:r w:rsidR="00E51748" w:rsidRPr="003143E7">
        <w:rPr>
          <w:rFonts w:ascii="Times New Roman" w:hAnsi="Times New Roman" w:cs="Times New Roman"/>
          <w:color w:val="auto"/>
        </w:rPr>
        <w:t>top priorities and</w:t>
      </w:r>
      <w:r w:rsidR="002967B1" w:rsidRPr="003143E7">
        <w:rPr>
          <w:rFonts w:ascii="Times New Roman" w:hAnsi="Times New Roman" w:cs="Times New Roman"/>
          <w:color w:val="auto"/>
        </w:rPr>
        <w:t xml:space="preserve"> </w:t>
      </w:r>
      <w:r w:rsidR="005C2FC1" w:rsidRPr="003143E7">
        <w:rPr>
          <w:rFonts w:ascii="Times New Roman" w:hAnsi="Times New Roman" w:cs="Times New Roman"/>
          <w:color w:val="auto"/>
        </w:rPr>
        <w:t>advise</w:t>
      </w:r>
      <w:r w:rsidR="002967B1" w:rsidRPr="003143E7">
        <w:rPr>
          <w:rFonts w:ascii="Times New Roman" w:hAnsi="Times New Roman" w:cs="Times New Roman"/>
          <w:color w:val="auto"/>
        </w:rPr>
        <w:t xml:space="preserve"> the board and managers </w:t>
      </w:r>
      <w:r w:rsidR="00E51748" w:rsidRPr="003143E7">
        <w:rPr>
          <w:rFonts w:ascii="Times New Roman" w:hAnsi="Times New Roman" w:cs="Times New Roman"/>
          <w:color w:val="auto"/>
        </w:rPr>
        <w:t xml:space="preserve">on the options. </w:t>
      </w:r>
    </w:p>
    <w:p w14:paraId="104354B7" w14:textId="14EEFAA2" w:rsidR="00E51748" w:rsidRPr="003143E7" w:rsidRDefault="00E51748" w:rsidP="00952B9F">
      <w:pPr>
        <w:pStyle w:val="ListParagraph"/>
        <w:numPr>
          <w:ilvl w:val="0"/>
          <w:numId w:val="22"/>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Practices</w:t>
      </w:r>
    </w:p>
    <w:p w14:paraId="5A905066" w14:textId="2F386588" w:rsidR="00E51748" w:rsidRPr="003143E7" w:rsidRDefault="0022112D"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Practices component addresses the </w:t>
      </w:r>
      <w:r w:rsidR="005C2FC1" w:rsidRPr="003143E7">
        <w:rPr>
          <w:rFonts w:ascii="Times New Roman" w:hAnsi="Times New Roman" w:cs="Times New Roman"/>
          <w:color w:val="auto"/>
        </w:rPr>
        <w:t>failures</w:t>
      </w:r>
      <w:r w:rsidRPr="003143E7">
        <w:rPr>
          <w:rFonts w:ascii="Times New Roman" w:hAnsi="Times New Roman" w:cs="Times New Roman"/>
          <w:color w:val="auto"/>
        </w:rPr>
        <w:t xml:space="preserve"> in the technology system. </w:t>
      </w:r>
      <w:r w:rsidR="00496D4B" w:rsidRPr="003143E7">
        <w:rPr>
          <w:rFonts w:ascii="Times New Roman" w:hAnsi="Times New Roman" w:cs="Times New Roman"/>
          <w:color w:val="auto"/>
        </w:rPr>
        <w:t xml:space="preserve">This involves risk and supplier management. This </w:t>
      </w:r>
      <w:r w:rsidR="00CE15D8" w:rsidRPr="003143E7">
        <w:rPr>
          <w:rFonts w:ascii="Times New Roman" w:hAnsi="Times New Roman" w:cs="Times New Roman"/>
          <w:color w:val="auto"/>
        </w:rPr>
        <w:t xml:space="preserve">requires review and enforcement of suppliers (vendors) and the SLAs. </w:t>
      </w:r>
      <w:r w:rsidR="00284A11" w:rsidRPr="003143E7">
        <w:rPr>
          <w:rFonts w:ascii="Times New Roman" w:hAnsi="Times New Roman" w:cs="Times New Roman"/>
          <w:color w:val="auto"/>
        </w:rPr>
        <w:t xml:space="preserve">It also seeks to add up the total risk </w:t>
      </w:r>
      <w:r w:rsidR="00B52F3B" w:rsidRPr="003143E7">
        <w:rPr>
          <w:rFonts w:ascii="Times New Roman" w:hAnsi="Times New Roman" w:cs="Times New Roman"/>
          <w:color w:val="auto"/>
        </w:rPr>
        <w:t xml:space="preserve">for old, outdated, legacy systems, and those needed upgrades. </w:t>
      </w:r>
    </w:p>
    <w:p w14:paraId="1120924E" w14:textId="0C0ED24D" w:rsidR="00B52F3B" w:rsidRPr="003143E7" w:rsidRDefault="005435BE" w:rsidP="00952B9F">
      <w:pPr>
        <w:pStyle w:val="ListParagraph"/>
        <w:numPr>
          <w:ilvl w:val="0"/>
          <w:numId w:val="22"/>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Improvements</w:t>
      </w:r>
    </w:p>
    <w:p w14:paraId="2142A87D" w14:textId="1E039E4A" w:rsidR="005435BE" w:rsidRPr="003143E7" w:rsidRDefault="005435BE"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Improvements component addresses the failures of </w:t>
      </w:r>
      <w:r w:rsidR="00C15ADE" w:rsidRPr="003143E7">
        <w:rPr>
          <w:rFonts w:ascii="Times New Roman" w:hAnsi="Times New Roman" w:cs="Times New Roman"/>
          <w:color w:val="auto"/>
        </w:rPr>
        <w:t xml:space="preserve">repeated incidents. It seeks to embed the </w:t>
      </w:r>
      <w:r w:rsidR="006054D8" w:rsidRPr="003143E7">
        <w:rPr>
          <w:rFonts w:ascii="Times New Roman" w:hAnsi="Times New Roman" w:cs="Times New Roman"/>
          <w:color w:val="auto"/>
        </w:rPr>
        <w:t>business culture with continued learning, reviews</w:t>
      </w:r>
      <w:r w:rsidR="00F70D31" w:rsidRPr="003143E7">
        <w:rPr>
          <w:rFonts w:ascii="Times New Roman" w:hAnsi="Times New Roman" w:cs="Times New Roman"/>
          <w:color w:val="auto"/>
        </w:rPr>
        <w:t xml:space="preserve">, and requires investments in root causes, </w:t>
      </w:r>
    </w:p>
    <w:p w14:paraId="1B65B202" w14:textId="328CCC40" w:rsidR="00F70D31" w:rsidRPr="003143E7" w:rsidRDefault="0010430C" w:rsidP="00952B9F">
      <w:pPr>
        <w:pStyle w:val="ListParagraph"/>
        <w:numPr>
          <w:ilvl w:val="0"/>
          <w:numId w:val="22"/>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First s</w:t>
      </w:r>
      <w:r w:rsidR="00AC55E9" w:rsidRPr="003143E7">
        <w:rPr>
          <w:rFonts w:ascii="Times New Roman" w:hAnsi="Times New Roman" w:cs="Times New Roman"/>
          <w:color w:val="auto"/>
        </w:rPr>
        <w:t>teps based on SVS</w:t>
      </w:r>
    </w:p>
    <w:p w14:paraId="17D78BBB" w14:textId="25B317C7" w:rsidR="007B79D0" w:rsidRPr="003143E7" w:rsidRDefault="00E23A3C"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first steps for the company to take based on SVS </w:t>
      </w:r>
      <w:r w:rsidR="00CE63DC" w:rsidRPr="003143E7">
        <w:rPr>
          <w:rFonts w:ascii="Times New Roman" w:hAnsi="Times New Roman" w:cs="Times New Roman"/>
          <w:color w:val="auto"/>
        </w:rPr>
        <w:t>is</w:t>
      </w:r>
      <w:r w:rsidRPr="003143E7">
        <w:rPr>
          <w:rFonts w:ascii="Times New Roman" w:hAnsi="Times New Roman" w:cs="Times New Roman"/>
          <w:color w:val="auto"/>
        </w:rPr>
        <w:t xml:space="preserve"> governance</w:t>
      </w:r>
      <w:r w:rsidR="00CE63DC" w:rsidRPr="003143E7">
        <w:rPr>
          <w:rFonts w:ascii="Times New Roman" w:hAnsi="Times New Roman" w:cs="Times New Roman"/>
          <w:color w:val="auto"/>
        </w:rPr>
        <w:t xml:space="preserve">. </w:t>
      </w:r>
      <w:r w:rsidRPr="003143E7">
        <w:rPr>
          <w:rFonts w:ascii="Times New Roman" w:hAnsi="Times New Roman" w:cs="Times New Roman"/>
          <w:color w:val="auto"/>
        </w:rPr>
        <w:t xml:space="preserve">The company needs </w:t>
      </w:r>
      <w:r w:rsidR="00EB73FA" w:rsidRPr="003143E7">
        <w:rPr>
          <w:rFonts w:ascii="Times New Roman" w:hAnsi="Times New Roman" w:cs="Times New Roman"/>
          <w:color w:val="auto"/>
        </w:rPr>
        <w:t xml:space="preserve">to change the risk register to add in the legacy technology and </w:t>
      </w:r>
      <w:r w:rsidR="00CE63DC" w:rsidRPr="003143E7">
        <w:rPr>
          <w:rFonts w:ascii="Times New Roman" w:hAnsi="Times New Roman" w:cs="Times New Roman"/>
          <w:color w:val="auto"/>
        </w:rPr>
        <w:t xml:space="preserve">infrastructure as a substantial risk. </w:t>
      </w:r>
      <w:r w:rsidR="000A4ACD" w:rsidRPr="003143E7">
        <w:rPr>
          <w:rFonts w:ascii="Times New Roman" w:hAnsi="Times New Roman" w:cs="Times New Roman"/>
          <w:color w:val="auto"/>
        </w:rPr>
        <w:t>Second, the company needs to set up and follow its new gui</w:t>
      </w:r>
      <w:r w:rsidR="00F2194D" w:rsidRPr="003143E7">
        <w:rPr>
          <w:rFonts w:ascii="Times New Roman" w:hAnsi="Times New Roman" w:cs="Times New Roman"/>
          <w:color w:val="auto"/>
        </w:rPr>
        <w:t xml:space="preserve">ding principles. It needs to start where they are </w:t>
      </w:r>
      <w:r w:rsidR="00EA2489" w:rsidRPr="003143E7">
        <w:rPr>
          <w:rFonts w:ascii="Times New Roman" w:hAnsi="Times New Roman" w:cs="Times New Roman"/>
          <w:color w:val="auto"/>
        </w:rPr>
        <w:t>at and</w:t>
      </w:r>
      <w:r w:rsidR="00F2194D" w:rsidRPr="003143E7">
        <w:rPr>
          <w:rFonts w:ascii="Times New Roman" w:hAnsi="Times New Roman" w:cs="Times New Roman"/>
          <w:color w:val="auto"/>
        </w:rPr>
        <w:t xml:space="preserve"> conduct</w:t>
      </w:r>
      <w:r w:rsidR="00BE671B" w:rsidRPr="003143E7">
        <w:rPr>
          <w:rFonts w:ascii="Times New Roman" w:hAnsi="Times New Roman" w:cs="Times New Roman"/>
          <w:color w:val="auto"/>
        </w:rPr>
        <w:t xml:space="preserve"> reviews of all their </w:t>
      </w:r>
      <w:r w:rsidR="00FD5291" w:rsidRPr="003143E7">
        <w:rPr>
          <w:rFonts w:ascii="Times New Roman" w:hAnsi="Times New Roman" w:cs="Times New Roman"/>
          <w:color w:val="auto"/>
        </w:rPr>
        <w:t xml:space="preserve">operating systems and technologies </w:t>
      </w:r>
      <w:r w:rsidR="00EA2489" w:rsidRPr="003143E7">
        <w:rPr>
          <w:rFonts w:ascii="Times New Roman" w:hAnsi="Times New Roman" w:cs="Times New Roman"/>
          <w:color w:val="auto"/>
        </w:rPr>
        <w:t>to</w:t>
      </w:r>
      <w:r w:rsidR="00FD5291" w:rsidRPr="003143E7">
        <w:rPr>
          <w:rFonts w:ascii="Times New Roman" w:hAnsi="Times New Roman" w:cs="Times New Roman"/>
          <w:color w:val="auto"/>
        </w:rPr>
        <w:t xml:space="preserve"> roadmap their current condition and where they need to </w:t>
      </w:r>
      <w:r w:rsidR="00EA2489" w:rsidRPr="003143E7">
        <w:rPr>
          <w:rFonts w:ascii="Times New Roman" w:hAnsi="Times New Roman" w:cs="Times New Roman"/>
          <w:color w:val="auto"/>
        </w:rPr>
        <w:t xml:space="preserve">go. Third, </w:t>
      </w:r>
      <w:r w:rsidR="00CA4959" w:rsidRPr="003143E7">
        <w:rPr>
          <w:rFonts w:ascii="Times New Roman" w:hAnsi="Times New Roman" w:cs="Times New Roman"/>
          <w:color w:val="auto"/>
        </w:rPr>
        <w:t xml:space="preserve">the company needs to start implementing its new practices, </w:t>
      </w:r>
      <w:r w:rsidR="004E7EDC" w:rsidRPr="003143E7">
        <w:rPr>
          <w:rFonts w:ascii="Times New Roman" w:hAnsi="Times New Roman" w:cs="Times New Roman"/>
          <w:color w:val="auto"/>
        </w:rPr>
        <w:t xml:space="preserve">especially with its vendors. </w:t>
      </w:r>
    </w:p>
    <w:p w14:paraId="309548F5" w14:textId="54C4FFA8" w:rsidR="00465E8D" w:rsidRPr="003143E7" w:rsidRDefault="001C5CF0" w:rsidP="00952B9F">
      <w:pPr>
        <w:pStyle w:val="ListParagraph"/>
        <w:numPr>
          <w:ilvl w:val="0"/>
          <w:numId w:val="21"/>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lastRenderedPageBreak/>
        <w:t>Using the Service Value Chain (SVC)</w:t>
      </w:r>
    </w:p>
    <w:p w14:paraId="42EAD4BC" w14:textId="765B57B4" w:rsidR="00F70D31" w:rsidRPr="003143E7" w:rsidRDefault="0069089B"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SVC and its six activities will need to be </w:t>
      </w:r>
      <w:r w:rsidR="005A16FE" w:rsidRPr="003143E7">
        <w:rPr>
          <w:rFonts w:ascii="Times New Roman" w:hAnsi="Times New Roman" w:cs="Times New Roman"/>
          <w:color w:val="auto"/>
        </w:rPr>
        <w:t xml:space="preserve">used </w:t>
      </w:r>
      <w:r w:rsidR="00EB5B3D" w:rsidRPr="003143E7">
        <w:rPr>
          <w:rFonts w:ascii="Times New Roman" w:hAnsi="Times New Roman" w:cs="Times New Roman"/>
          <w:color w:val="auto"/>
        </w:rPr>
        <w:t xml:space="preserve">by the company </w:t>
      </w:r>
      <w:r w:rsidR="005C2FC1" w:rsidRPr="003143E7">
        <w:rPr>
          <w:rFonts w:ascii="Times New Roman" w:hAnsi="Times New Roman" w:cs="Times New Roman"/>
          <w:color w:val="auto"/>
        </w:rPr>
        <w:t>to</w:t>
      </w:r>
      <w:r w:rsidR="00EB5B3D" w:rsidRPr="003143E7">
        <w:rPr>
          <w:rFonts w:ascii="Times New Roman" w:hAnsi="Times New Roman" w:cs="Times New Roman"/>
          <w:color w:val="auto"/>
        </w:rPr>
        <w:t xml:space="preserve"> update its strategy and technology. </w:t>
      </w:r>
    </w:p>
    <w:p w14:paraId="5DC4B45E" w14:textId="362A5F26" w:rsidR="002D415F" w:rsidRPr="003143E7" w:rsidRDefault="002D415F" w:rsidP="00952B9F">
      <w:pPr>
        <w:pStyle w:val="ListParagraph"/>
        <w:numPr>
          <w:ilvl w:val="0"/>
          <w:numId w:val="2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Plan </w:t>
      </w:r>
    </w:p>
    <w:p w14:paraId="61E8C1BE" w14:textId="701D0085" w:rsidR="002D415F" w:rsidRPr="003143E7" w:rsidRDefault="002D415F"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plan activity addresses the general business and strategic management problems. </w:t>
      </w:r>
      <w:r w:rsidR="00B437A0" w:rsidRPr="003143E7">
        <w:rPr>
          <w:rFonts w:ascii="Times New Roman" w:hAnsi="Times New Roman" w:cs="Times New Roman"/>
          <w:color w:val="auto"/>
        </w:rPr>
        <w:t xml:space="preserve">A good plan is to create a </w:t>
      </w:r>
      <w:r w:rsidR="00A37EEB" w:rsidRPr="003143E7">
        <w:rPr>
          <w:rFonts w:ascii="Times New Roman" w:hAnsi="Times New Roman" w:cs="Times New Roman"/>
          <w:color w:val="auto"/>
        </w:rPr>
        <w:t>one-, five- and ten-year</w:t>
      </w:r>
      <w:r w:rsidR="00A7421B" w:rsidRPr="003143E7">
        <w:rPr>
          <w:rFonts w:ascii="Times New Roman" w:hAnsi="Times New Roman" w:cs="Times New Roman"/>
          <w:color w:val="auto"/>
        </w:rPr>
        <w:t xml:space="preserve"> </w:t>
      </w:r>
      <w:r w:rsidR="00896319" w:rsidRPr="003143E7">
        <w:rPr>
          <w:rFonts w:ascii="Times New Roman" w:hAnsi="Times New Roman" w:cs="Times New Roman"/>
          <w:color w:val="auto"/>
        </w:rPr>
        <w:t xml:space="preserve">roadmap directly targeting the </w:t>
      </w:r>
      <w:r w:rsidR="0085407A" w:rsidRPr="003143E7">
        <w:rPr>
          <w:rFonts w:ascii="Times New Roman" w:hAnsi="Times New Roman" w:cs="Times New Roman"/>
          <w:color w:val="auto"/>
        </w:rPr>
        <w:t>new acquisition of</w:t>
      </w:r>
      <w:r w:rsidR="00357DE7" w:rsidRPr="003143E7">
        <w:rPr>
          <w:rFonts w:ascii="Times New Roman" w:hAnsi="Times New Roman" w:cs="Times New Roman"/>
          <w:color w:val="auto"/>
        </w:rPr>
        <w:t xml:space="preserve"> aircraft. Also, require </w:t>
      </w:r>
      <w:r w:rsidR="00E90FCD" w:rsidRPr="003143E7">
        <w:rPr>
          <w:rFonts w:ascii="Times New Roman" w:hAnsi="Times New Roman" w:cs="Times New Roman"/>
          <w:color w:val="auto"/>
        </w:rPr>
        <w:t>full integration for all data</w:t>
      </w:r>
      <w:r w:rsidR="00A37EEB" w:rsidRPr="003143E7">
        <w:rPr>
          <w:rFonts w:ascii="Times New Roman" w:hAnsi="Times New Roman" w:cs="Times New Roman"/>
          <w:color w:val="auto"/>
        </w:rPr>
        <w:t xml:space="preserve"> in one centralized source for operational and analytical purposes. </w:t>
      </w:r>
    </w:p>
    <w:p w14:paraId="19669FDE" w14:textId="47DB328B" w:rsidR="00EF4A58" w:rsidRPr="003143E7" w:rsidRDefault="002F3165" w:rsidP="00952B9F">
      <w:pPr>
        <w:pStyle w:val="ListParagraph"/>
        <w:numPr>
          <w:ilvl w:val="0"/>
          <w:numId w:val="2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Engage</w:t>
      </w:r>
    </w:p>
    <w:p w14:paraId="0225B8D1" w14:textId="33449720" w:rsidR="002F3165" w:rsidRPr="003143E7" w:rsidRDefault="002F3165"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Engage activity </w:t>
      </w:r>
      <w:r w:rsidR="00BF1C72" w:rsidRPr="003143E7">
        <w:rPr>
          <w:rFonts w:ascii="Times New Roman" w:hAnsi="Times New Roman" w:cs="Times New Roman"/>
          <w:color w:val="auto"/>
        </w:rPr>
        <w:t xml:space="preserve">focuses on tackling the scheduling failures, </w:t>
      </w:r>
      <w:r w:rsidR="00291E07" w:rsidRPr="003143E7">
        <w:rPr>
          <w:rFonts w:ascii="Times New Roman" w:hAnsi="Times New Roman" w:cs="Times New Roman"/>
          <w:color w:val="auto"/>
        </w:rPr>
        <w:t>service delivery issues, and safety incidents. Engaging with the stakeholders</w:t>
      </w:r>
      <w:r w:rsidR="008E008D" w:rsidRPr="003143E7">
        <w:rPr>
          <w:rFonts w:ascii="Times New Roman" w:hAnsi="Times New Roman" w:cs="Times New Roman"/>
          <w:color w:val="auto"/>
        </w:rPr>
        <w:t xml:space="preserve"> is key to </w:t>
      </w:r>
      <w:r w:rsidR="004A3CF7" w:rsidRPr="003143E7">
        <w:rPr>
          <w:rFonts w:ascii="Times New Roman" w:hAnsi="Times New Roman" w:cs="Times New Roman"/>
          <w:color w:val="auto"/>
        </w:rPr>
        <w:t xml:space="preserve">overcoming these problems. </w:t>
      </w:r>
      <w:r w:rsidR="002C470D" w:rsidRPr="003143E7">
        <w:rPr>
          <w:rFonts w:ascii="Times New Roman" w:hAnsi="Times New Roman" w:cs="Times New Roman"/>
          <w:color w:val="auto"/>
        </w:rPr>
        <w:t xml:space="preserve">Getting stakeholders involved and listening to their concerns and </w:t>
      </w:r>
      <w:r w:rsidR="00510338" w:rsidRPr="003143E7">
        <w:rPr>
          <w:rFonts w:ascii="Times New Roman" w:hAnsi="Times New Roman" w:cs="Times New Roman"/>
          <w:color w:val="auto"/>
        </w:rPr>
        <w:t xml:space="preserve">addressing their needs are all beneficial towards resolving the problems. </w:t>
      </w:r>
    </w:p>
    <w:p w14:paraId="7F62952D" w14:textId="2CA8C16A" w:rsidR="00510338" w:rsidRPr="003143E7" w:rsidRDefault="00510338" w:rsidP="00952B9F">
      <w:pPr>
        <w:pStyle w:val="ListParagraph"/>
        <w:numPr>
          <w:ilvl w:val="0"/>
          <w:numId w:val="2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Design and Integration</w:t>
      </w:r>
    </w:p>
    <w:p w14:paraId="5CD9AF3D" w14:textId="293EEB14" w:rsidR="00510338" w:rsidRPr="003143E7" w:rsidRDefault="005879D6"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Design and integration </w:t>
      </w:r>
      <w:r w:rsidR="00201E49" w:rsidRPr="003143E7">
        <w:rPr>
          <w:rFonts w:ascii="Times New Roman" w:hAnsi="Times New Roman" w:cs="Times New Roman"/>
          <w:color w:val="auto"/>
        </w:rPr>
        <w:t>affect</w:t>
      </w:r>
      <w:r w:rsidRPr="003143E7">
        <w:rPr>
          <w:rFonts w:ascii="Times New Roman" w:hAnsi="Times New Roman" w:cs="Times New Roman"/>
          <w:color w:val="auto"/>
        </w:rPr>
        <w:t xml:space="preserve"> and </w:t>
      </w:r>
      <w:r w:rsidR="00201E49" w:rsidRPr="003143E7">
        <w:rPr>
          <w:rFonts w:ascii="Times New Roman" w:hAnsi="Times New Roman" w:cs="Times New Roman"/>
          <w:color w:val="auto"/>
        </w:rPr>
        <w:t>address</w:t>
      </w:r>
      <w:r w:rsidRPr="003143E7">
        <w:rPr>
          <w:rFonts w:ascii="Times New Roman" w:hAnsi="Times New Roman" w:cs="Times New Roman"/>
          <w:color w:val="auto"/>
        </w:rPr>
        <w:t xml:space="preserve"> all areas of problems, particularly in the technology.</w:t>
      </w:r>
      <w:r w:rsidR="00E63D12" w:rsidRPr="003143E7">
        <w:rPr>
          <w:rFonts w:ascii="Times New Roman" w:hAnsi="Times New Roman" w:cs="Times New Roman"/>
          <w:color w:val="auto"/>
        </w:rPr>
        <w:t xml:space="preserve"> This means using agile management </w:t>
      </w:r>
      <w:r w:rsidR="00201E49" w:rsidRPr="003143E7">
        <w:rPr>
          <w:rFonts w:ascii="Times New Roman" w:hAnsi="Times New Roman" w:cs="Times New Roman"/>
          <w:color w:val="auto"/>
        </w:rPr>
        <w:t>and incremental approach, to replace or update software and systems.</w:t>
      </w:r>
      <w:r w:rsidR="00B94262" w:rsidRPr="003143E7">
        <w:rPr>
          <w:rFonts w:ascii="Times New Roman" w:hAnsi="Times New Roman" w:cs="Times New Roman"/>
          <w:color w:val="auto"/>
        </w:rPr>
        <w:t xml:space="preserve"> Ensure that the</w:t>
      </w:r>
      <w:r w:rsidR="00FC6F72" w:rsidRPr="003143E7">
        <w:rPr>
          <w:rFonts w:ascii="Times New Roman" w:hAnsi="Times New Roman" w:cs="Times New Roman"/>
          <w:color w:val="auto"/>
        </w:rPr>
        <w:t xml:space="preserve"> new</w:t>
      </w:r>
      <w:r w:rsidR="00B94262" w:rsidRPr="003143E7">
        <w:rPr>
          <w:rFonts w:ascii="Times New Roman" w:hAnsi="Times New Roman" w:cs="Times New Roman"/>
          <w:color w:val="auto"/>
        </w:rPr>
        <w:t xml:space="preserve"> production system is </w:t>
      </w:r>
      <w:r w:rsidR="00FC6F72" w:rsidRPr="003143E7">
        <w:rPr>
          <w:rFonts w:ascii="Times New Roman" w:hAnsi="Times New Roman" w:cs="Times New Roman"/>
          <w:color w:val="auto"/>
        </w:rPr>
        <w:t>alive</w:t>
      </w:r>
      <w:r w:rsidR="00F5113F" w:rsidRPr="003143E7">
        <w:rPr>
          <w:rFonts w:ascii="Times New Roman" w:hAnsi="Times New Roman" w:cs="Times New Roman"/>
          <w:color w:val="auto"/>
        </w:rPr>
        <w:t xml:space="preserve"> and without bugs or errors through testing on another test site. Ensure </w:t>
      </w:r>
      <w:r w:rsidR="00FC6F72" w:rsidRPr="003143E7">
        <w:rPr>
          <w:rFonts w:ascii="Times New Roman" w:hAnsi="Times New Roman" w:cs="Times New Roman"/>
          <w:color w:val="auto"/>
        </w:rPr>
        <w:t>the modern technologies are all integrated together, through the backend API</w:t>
      </w:r>
      <w:r w:rsidR="00916984" w:rsidRPr="003143E7">
        <w:rPr>
          <w:rFonts w:ascii="Times New Roman" w:hAnsi="Times New Roman" w:cs="Times New Roman"/>
          <w:color w:val="auto"/>
        </w:rPr>
        <w:t>.</w:t>
      </w:r>
    </w:p>
    <w:p w14:paraId="34DD5399" w14:textId="674A6605" w:rsidR="00916984" w:rsidRPr="003143E7" w:rsidRDefault="00276403" w:rsidP="00952B9F">
      <w:pPr>
        <w:pStyle w:val="ListParagraph"/>
        <w:numPr>
          <w:ilvl w:val="0"/>
          <w:numId w:val="2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Obtain and Build</w:t>
      </w:r>
    </w:p>
    <w:p w14:paraId="15E639CD" w14:textId="169FB2FE" w:rsidR="00276403" w:rsidRPr="003143E7" w:rsidRDefault="00276403"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Obtain and build activities </w:t>
      </w:r>
      <w:r w:rsidR="006F26C5" w:rsidRPr="003143E7">
        <w:rPr>
          <w:rFonts w:ascii="Times New Roman" w:hAnsi="Times New Roman" w:cs="Times New Roman"/>
          <w:color w:val="auto"/>
        </w:rPr>
        <w:t>answer the problem for supply chain issues and technological integration.</w:t>
      </w:r>
      <w:r w:rsidR="00754842" w:rsidRPr="003143E7">
        <w:rPr>
          <w:rFonts w:ascii="Times New Roman" w:hAnsi="Times New Roman" w:cs="Times New Roman"/>
          <w:color w:val="auto"/>
        </w:rPr>
        <w:t xml:space="preserve"> The activities </w:t>
      </w:r>
      <w:r w:rsidR="006C125D" w:rsidRPr="003143E7">
        <w:rPr>
          <w:rFonts w:ascii="Times New Roman" w:hAnsi="Times New Roman" w:cs="Times New Roman"/>
          <w:color w:val="auto"/>
        </w:rPr>
        <w:t xml:space="preserve">require </w:t>
      </w:r>
      <w:r w:rsidR="005C2FC1" w:rsidRPr="003143E7">
        <w:rPr>
          <w:rFonts w:ascii="Times New Roman" w:hAnsi="Times New Roman" w:cs="Times New Roman"/>
          <w:color w:val="auto"/>
        </w:rPr>
        <w:t>modern technologies</w:t>
      </w:r>
      <w:r w:rsidR="006C125D" w:rsidRPr="003143E7">
        <w:rPr>
          <w:rFonts w:ascii="Times New Roman" w:hAnsi="Times New Roman" w:cs="Times New Roman"/>
          <w:color w:val="auto"/>
        </w:rPr>
        <w:t xml:space="preserve"> in software and platform</w:t>
      </w:r>
      <w:r w:rsidR="006E4A85" w:rsidRPr="003143E7">
        <w:rPr>
          <w:rFonts w:ascii="Times New Roman" w:hAnsi="Times New Roman" w:cs="Times New Roman"/>
          <w:color w:val="auto"/>
        </w:rPr>
        <w:t>. The company will seek to obtain new vendor and modern technologies. It will also see to build backend APIs for integration with the entire system.</w:t>
      </w:r>
    </w:p>
    <w:p w14:paraId="165BA026" w14:textId="367F2D3C" w:rsidR="006E4A85" w:rsidRPr="003143E7" w:rsidRDefault="00837260" w:rsidP="00952B9F">
      <w:pPr>
        <w:pStyle w:val="ListParagraph"/>
        <w:numPr>
          <w:ilvl w:val="0"/>
          <w:numId w:val="2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Delivery</w:t>
      </w:r>
      <w:r w:rsidR="006E4A85" w:rsidRPr="003143E7">
        <w:rPr>
          <w:rFonts w:ascii="Times New Roman" w:hAnsi="Times New Roman" w:cs="Times New Roman"/>
          <w:color w:val="auto"/>
        </w:rPr>
        <w:t xml:space="preserve"> and Support</w:t>
      </w:r>
    </w:p>
    <w:p w14:paraId="7E14D2A0" w14:textId="2983ABBB" w:rsidR="006E4A85" w:rsidRPr="003143E7" w:rsidRDefault="00837260"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Delivery</w:t>
      </w:r>
      <w:r w:rsidR="00D67C0F" w:rsidRPr="003143E7">
        <w:rPr>
          <w:rFonts w:ascii="Times New Roman" w:hAnsi="Times New Roman" w:cs="Times New Roman"/>
          <w:color w:val="auto"/>
        </w:rPr>
        <w:t xml:space="preserve"> and support </w:t>
      </w:r>
      <w:r w:rsidRPr="003143E7">
        <w:rPr>
          <w:rFonts w:ascii="Times New Roman" w:hAnsi="Times New Roman" w:cs="Times New Roman"/>
          <w:color w:val="auto"/>
        </w:rPr>
        <w:t>answer</w:t>
      </w:r>
      <w:r w:rsidR="00D67C0F" w:rsidRPr="003143E7">
        <w:rPr>
          <w:rFonts w:ascii="Times New Roman" w:hAnsi="Times New Roman" w:cs="Times New Roman"/>
          <w:color w:val="auto"/>
        </w:rPr>
        <w:t xml:space="preserve"> the problems for service delivery and incident management. </w:t>
      </w:r>
      <w:r w:rsidR="008641C7" w:rsidRPr="003143E7">
        <w:rPr>
          <w:rFonts w:ascii="Times New Roman" w:hAnsi="Times New Roman" w:cs="Times New Roman"/>
          <w:color w:val="auto"/>
        </w:rPr>
        <w:t>This activity focuses on the company seeking to overhaul its service requests and event incident</w:t>
      </w:r>
      <w:r w:rsidR="00740CE4" w:rsidRPr="003143E7">
        <w:rPr>
          <w:rFonts w:ascii="Times New Roman" w:hAnsi="Times New Roman" w:cs="Times New Roman"/>
          <w:color w:val="auto"/>
        </w:rPr>
        <w:t xml:space="preserve"> processing to prioritize </w:t>
      </w:r>
      <w:r w:rsidRPr="003143E7">
        <w:rPr>
          <w:rFonts w:ascii="Times New Roman" w:hAnsi="Times New Roman" w:cs="Times New Roman"/>
          <w:color w:val="auto"/>
        </w:rPr>
        <w:t>safety</w:t>
      </w:r>
      <w:r w:rsidR="00740CE4" w:rsidRPr="003143E7">
        <w:rPr>
          <w:rFonts w:ascii="Times New Roman" w:hAnsi="Times New Roman" w:cs="Times New Roman"/>
          <w:color w:val="auto"/>
        </w:rPr>
        <w:t xml:space="preserve"> </w:t>
      </w:r>
      <w:r w:rsidRPr="003143E7">
        <w:rPr>
          <w:rFonts w:ascii="Times New Roman" w:hAnsi="Times New Roman" w:cs="Times New Roman"/>
          <w:color w:val="auto"/>
        </w:rPr>
        <w:t xml:space="preserve">first. </w:t>
      </w:r>
      <w:r w:rsidR="00AF6B76" w:rsidRPr="003143E7">
        <w:rPr>
          <w:rFonts w:ascii="Times New Roman" w:hAnsi="Times New Roman" w:cs="Times New Roman"/>
          <w:color w:val="auto"/>
        </w:rPr>
        <w:t xml:space="preserve">Implementing </w:t>
      </w:r>
      <w:r w:rsidR="00D462C1" w:rsidRPr="003143E7">
        <w:rPr>
          <w:rFonts w:ascii="Times New Roman" w:hAnsi="Times New Roman" w:cs="Times New Roman"/>
          <w:color w:val="auto"/>
        </w:rPr>
        <w:t>includes</w:t>
      </w:r>
      <w:r w:rsidR="00AF6B76" w:rsidRPr="003143E7">
        <w:rPr>
          <w:rFonts w:ascii="Times New Roman" w:hAnsi="Times New Roman" w:cs="Times New Roman"/>
          <w:color w:val="auto"/>
        </w:rPr>
        <w:t xml:space="preserve"> cloud monitoring, alerts and notifications </w:t>
      </w:r>
      <w:r w:rsidR="00D462C1" w:rsidRPr="003143E7">
        <w:rPr>
          <w:rFonts w:ascii="Times New Roman" w:hAnsi="Times New Roman" w:cs="Times New Roman"/>
          <w:color w:val="auto"/>
        </w:rPr>
        <w:t xml:space="preserve">for any </w:t>
      </w:r>
      <w:r w:rsidR="005C2FC1" w:rsidRPr="003143E7">
        <w:rPr>
          <w:rFonts w:ascii="Times New Roman" w:hAnsi="Times New Roman" w:cs="Times New Roman"/>
          <w:color w:val="auto"/>
        </w:rPr>
        <w:t>weakness</w:t>
      </w:r>
      <w:r w:rsidR="00D462C1" w:rsidRPr="003143E7">
        <w:rPr>
          <w:rFonts w:ascii="Times New Roman" w:hAnsi="Times New Roman" w:cs="Times New Roman"/>
          <w:color w:val="auto"/>
        </w:rPr>
        <w:t xml:space="preserve"> or failure points. </w:t>
      </w:r>
    </w:p>
    <w:p w14:paraId="39B3D39C" w14:textId="3800AC1C" w:rsidR="002237D5" w:rsidRPr="003143E7" w:rsidRDefault="002237D5" w:rsidP="00952B9F">
      <w:pPr>
        <w:pStyle w:val="ListParagraph"/>
        <w:numPr>
          <w:ilvl w:val="0"/>
          <w:numId w:val="23"/>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Improve</w:t>
      </w:r>
    </w:p>
    <w:p w14:paraId="7A103197" w14:textId="77777777" w:rsidR="007E2651" w:rsidRPr="003143E7" w:rsidRDefault="002237D5"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Improve activity seeks to answer the problems of general business continuity and </w:t>
      </w:r>
      <w:r w:rsidR="00886771" w:rsidRPr="003143E7">
        <w:rPr>
          <w:rFonts w:ascii="Times New Roman" w:hAnsi="Times New Roman" w:cs="Times New Roman"/>
          <w:color w:val="auto"/>
        </w:rPr>
        <w:t xml:space="preserve">repeated failures. The activity seeks to make improvements in every aspect of the lifecycle. </w:t>
      </w:r>
      <w:r w:rsidR="007E2651" w:rsidRPr="003143E7">
        <w:rPr>
          <w:rFonts w:ascii="Times New Roman" w:hAnsi="Times New Roman" w:cs="Times New Roman"/>
          <w:color w:val="auto"/>
        </w:rPr>
        <w:t>Testing is a required component.</w:t>
      </w:r>
    </w:p>
    <w:p w14:paraId="45572734" w14:textId="77777777" w:rsidR="00B0058C" w:rsidRPr="003143E7" w:rsidRDefault="00B0058C" w:rsidP="00952B9F">
      <w:pPr>
        <w:spacing w:before="0" w:after="0" w:line="360" w:lineRule="auto"/>
        <w:ind w:firstLine="360"/>
        <w:jc w:val="both"/>
        <w:rPr>
          <w:rFonts w:ascii="Times New Roman" w:hAnsi="Times New Roman" w:cs="Times New Roman"/>
          <w:color w:val="auto"/>
        </w:rPr>
      </w:pPr>
    </w:p>
    <w:p w14:paraId="1C50F59C" w14:textId="047C3060" w:rsidR="007E2651" w:rsidRPr="003143E7" w:rsidRDefault="000E532E" w:rsidP="00952B9F">
      <w:pPr>
        <w:pStyle w:val="ListParagraph"/>
        <w:numPr>
          <w:ilvl w:val="0"/>
          <w:numId w:val="21"/>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lastRenderedPageBreak/>
        <w:t>Continual Improvement (CSI) Plan</w:t>
      </w:r>
    </w:p>
    <w:p w14:paraId="7BDC96BF" w14:textId="4C82FC8B" w:rsidR="000E532E" w:rsidRPr="003143E7" w:rsidRDefault="000E532E"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CSI plan for Southwest focuses on </w:t>
      </w:r>
      <w:r w:rsidR="00DE6C7F" w:rsidRPr="003143E7">
        <w:rPr>
          <w:rFonts w:ascii="Times New Roman" w:hAnsi="Times New Roman" w:cs="Times New Roman"/>
          <w:color w:val="auto"/>
        </w:rPr>
        <w:t xml:space="preserve">the company’s top priorities. These include seeking digital resilience and </w:t>
      </w:r>
      <w:r w:rsidR="007535AA" w:rsidRPr="003143E7">
        <w:rPr>
          <w:rFonts w:ascii="Times New Roman" w:hAnsi="Times New Roman" w:cs="Times New Roman"/>
          <w:color w:val="auto"/>
        </w:rPr>
        <w:t>mitigating the risk of repeated failures.</w:t>
      </w:r>
    </w:p>
    <w:p w14:paraId="3B533158" w14:textId="7627C4A8" w:rsidR="007535AA" w:rsidRPr="003143E7" w:rsidRDefault="005014F0"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What is the vision?</w:t>
      </w:r>
    </w:p>
    <w:p w14:paraId="7F94CC48" w14:textId="438574A8" w:rsidR="005014F0" w:rsidRPr="003143E7" w:rsidRDefault="008A7E77"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The</w:t>
      </w:r>
      <w:r w:rsidR="00900A29" w:rsidRPr="003143E7">
        <w:rPr>
          <w:rFonts w:ascii="Times New Roman" w:hAnsi="Times New Roman" w:cs="Times New Roman"/>
          <w:color w:val="auto"/>
        </w:rPr>
        <w:t xml:space="preserve"> </w:t>
      </w:r>
      <w:r w:rsidRPr="003143E7">
        <w:rPr>
          <w:rFonts w:ascii="Times New Roman" w:hAnsi="Times New Roman" w:cs="Times New Roman"/>
          <w:color w:val="auto"/>
        </w:rPr>
        <w:t>company</w:t>
      </w:r>
      <w:r w:rsidR="00900A29" w:rsidRPr="003143E7">
        <w:rPr>
          <w:rFonts w:ascii="Times New Roman" w:hAnsi="Times New Roman" w:cs="Times New Roman"/>
          <w:color w:val="auto"/>
        </w:rPr>
        <w:t>’s new</w:t>
      </w:r>
      <w:r w:rsidRPr="003143E7">
        <w:rPr>
          <w:rFonts w:ascii="Times New Roman" w:hAnsi="Times New Roman" w:cs="Times New Roman"/>
          <w:color w:val="auto"/>
        </w:rPr>
        <w:t xml:space="preserve"> vision is to be resilient </w:t>
      </w:r>
      <w:r w:rsidR="0093401B" w:rsidRPr="003143E7">
        <w:rPr>
          <w:rFonts w:ascii="Times New Roman" w:hAnsi="Times New Roman" w:cs="Times New Roman"/>
          <w:color w:val="auto"/>
        </w:rPr>
        <w:t xml:space="preserve">and </w:t>
      </w:r>
      <w:r w:rsidR="00900A29" w:rsidRPr="003143E7">
        <w:rPr>
          <w:rFonts w:ascii="Times New Roman" w:hAnsi="Times New Roman" w:cs="Times New Roman"/>
          <w:color w:val="auto"/>
        </w:rPr>
        <w:t>implement recent changes</w:t>
      </w:r>
      <w:r w:rsidR="008A35F2" w:rsidRPr="003143E7">
        <w:rPr>
          <w:rFonts w:ascii="Times New Roman" w:hAnsi="Times New Roman" w:cs="Times New Roman"/>
          <w:color w:val="auto"/>
        </w:rPr>
        <w:t xml:space="preserve"> for its continual improvement.</w:t>
      </w:r>
    </w:p>
    <w:p w14:paraId="71FFCCD5" w14:textId="5828CF39" w:rsidR="008A35F2" w:rsidRPr="003143E7" w:rsidRDefault="008A35F2"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Where are you now?</w:t>
      </w:r>
    </w:p>
    <w:p w14:paraId="68C205D9" w14:textId="3515B1A2" w:rsidR="008A35F2" w:rsidRPr="003143E7" w:rsidRDefault="008A35F2"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The company’s reliance</w:t>
      </w:r>
      <w:r w:rsidR="001323DF" w:rsidRPr="003143E7">
        <w:rPr>
          <w:rFonts w:ascii="Times New Roman" w:hAnsi="Times New Roman" w:cs="Times New Roman"/>
          <w:color w:val="auto"/>
        </w:rPr>
        <w:t xml:space="preserve"> has been</w:t>
      </w:r>
      <w:r w:rsidRPr="003143E7">
        <w:rPr>
          <w:rFonts w:ascii="Times New Roman" w:hAnsi="Times New Roman" w:cs="Times New Roman"/>
          <w:color w:val="auto"/>
        </w:rPr>
        <w:t xml:space="preserve"> on old, </w:t>
      </w:r>
      <w:r w:rsidR="008435E6" w:rsidRPr="003143E7">
        <w:rPr>
          <w:rFonts w:ascii="Times New Roman" w:hAnsi="Times New Roman" w:cs="Times New Roman"/>
          <w:color w:val="auto"/>
        </w:rPr>
        <w:t>outdated,</w:t>
      </w:r>
      <w:r w:rsidRPr="003143E7">
        <w:rPr>
          <w:rFonts w:ascii="Times New Roman" w:hAnsi="Times New Roman" w:cs="Times New Roman"/>
          <w:color w:val="auto"/>
        </w:rPr>
        <w:t xml:space="preserve"> and legacy software systems </w:t>
      </w:r>
      <w:r w:rsidR="001323DF" w:rsidRPr="003143E7">
        <w:rPr>
          <w:rFonts w:ascii="Times New Roman" w:hAnsi="Times New Roman" w:cs="Times New Roman"/>
          <w:color w:val="auto"/>
        </w:rPr>
        <w:t xml:space="preserve">that are not updated, upgraded, or integrated with new </w:t>
      </w:r>
      <w:r w:rsidR="00B84251" w:rsidRPr="003143E7">
        <w:rPr>
          <w:rFonts w:ascii="Times New Roman" w:hAnsi="Times New Roman" w:cs="Times New Roman"/>
          <w:color w:val="auto"/>
        </w:rPr>
        <w:t xml:space="preserve">infrastructure or systems. </w:t>
      </w:r>
    </w:p>
    <w:p w14:paraId="232AB507" w14:textId="45881987" w:rsidR="00B84251" w:rsidRPr="003143E7" w:rsidRDefault="00B84251"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Where do we want to be?</w:t>
      </w:r>
    </w:p>
    <w:p w14:paraId="15E392A7" w14:textId="5E8DFC6C" w:rsidR="00B84251" w:rsidRPr="003143E7" w:rsidRDefault="00B50A8C" w:rsidP="00952B9F">
      <w:p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The company seeks to be at a </w:t>
      </w:r>
      <w:r w:rsidR="000B4A3C" w:rsidRPr="003143E7">
        <w:rPr>
          <w:rFonts w:ascii="Times New Roman" w:hAnsi="Times New Roman" w:cs="Times New Roman"/>
          <w:color w:val="auto"/>
        </w:rPr>
        <w:t>point where its production systems are new</w:t>
      </w:r>
      <w:r w:rsidR="00F64008" w:rsidRPr="003143E7">
        <w:rPr>
          <w:rFonts w:ascii="Times New Roman" w:hAnsi="Times New Roman" w:cs="Times New Roman"/>
          <w:color w:val="auto"/>
        </w:rPr>
        <w:t xml:space="preserve">, integrated, </w:t>
      </w:r>
      <w:r w:rsidR="000B4A3C" w:rsidRPr="003143E7">
        <w:rPr>
          <w:rFonts w:ascii="Times New Roman" w:hAnsi="Times New Roman" w:cs="Times New Roman"/>
          <w:color w:val="auto"/>
        </w:rPr>
        <w:t xml:space="preserve">highly resilient, </w:t>
      </w:r>
      <w:r w:rsidR="00F64008" w:rsidRPr="003143E7">
        <w:rPr>
          <w:rFonts w:ascii="Times New Roman" w:hAnsi="Times New Roman" w:cs="Times New Roman"/>
          <w:color w:val="auto"/>
        </w:rPr>
        <w:t xml:space="preserve">highly secure, </w:t>
      </w:r>
      <w:r w:rsidR="00B11BEB" w:rsidRPr="003143E7">
        <w:rPr>
          <w:rFonts w:ascii="Times New Roman" w:hAnsi="Times New Roman" w:cs="Times New Roman"/>
          <w:color w:val="auto"/>
        </w:rPr>
        <w:t xml:space="preserve">and </w:t>
      </w:r>
      <w:r w:rsidR="00E05DB1" w:rsidRPr="003143E7">
        <w:rPr>
          <w:rFonts w:ascii="Times New Roman" w:hAnsi="Times New Roman" w:cs="Times New Roman"/>
          <w:color w:val="auto"/>
        </w:rPr>
        <w:t xml:space="preserve">highly </w:t>
      </w:r>
      <w:r w:rsidR="00B11BEB" w:rsidRPr="003143E7">
        <w:rPr>
          <w:rFonts w:ascii="Times New Roman" w:hAnsi="Times New Roman" w:cs="Times New Roman"/>
          <w:color w:val="auto"/>
        </w:rPr>
        <w:t xml:space="preserve">performing. </w:t>
      </w:r>
      <w:r w:rsidR="00375F96" w:rsidRPr="003143E7">
        <w:rPr>
          <w:rFonts w:ascii="Times New Roman" w:hAnsi="Times New Roman" w:cs="Times New Roman"/>
          <w:color w:val="auto"/>
        </w:rPr>
        <w:t xml:space="preserve">On </w:t>
      </w:r>
      <w:r w:rsidR="00426E9B" w:rsidRPr="003143E7">
        <w:rPr>
          <w:rFonts w:ascii="Times New Roman" w:hAnsi="Times New Roman" w:cs="Times New Roman"/>
          <w:color w:val="auto"/>
        </w:rPr>
        <w:t>the knowledge process outsourcing (</w:t>
      </w:r>
      <w:r w:rsidR="00375F96" w:rsidRPr="003143E7">
        <w:rPr>
          <w:rFonts w:ascii="Times New Roman" w:hAnsi="Times New Roman" w:cs="Times New Roman"/>
          <w:color w:val="auto"/>
        </w:rPr>
        <w:t>KPO</w:t>
      </w:r>
      <w:r w:rsidR="00426E9B" w:rsidRPr="003143E7">
        <w:rPr>
          <w:rFonts w:ascii="Times New Roman" w:hAnsi="Times New Roman" w:cs="Times New Roman"/>
          <w:color w:val="auto"/>
        </w:rPr>
        <w:t>)</w:t>
      </w:r>
      <w:r w:rsidR="00375F96" w:rsidRPr="003143E7">
        <w:rPr>
          <w:rFonts w:ascii="Times New Roman" w:hAnsi="Times New Roman" w:cs="Times New Roman"/>
          <w:color w:val="auto"/>
        </w:rPr>
        <w:t xml:space="preserve">, </w:t>
      </w:r>
      <w:r w:rsidR="006F1DCA" w:rsidRPr="003143E7">
        <w:rPr>
          <w:rFonts w:ascii="Times New Roman" w:hAnsi="Times New Roman" w:cs="Times New Roman"/>
          <w:color w:val="auto"/>
        </w:rPr>
        <w:t>the company</w:t>
      </w:r>
      <w:r w:rsidR="009023B4" w:rsidRPr="003143E7">
        <w:rPr>
          <w:rFonts w:ascii="Times New Roman" w:hAnsi="Times New Roman" w:cs="Times New Roman"/>
          <w:color w:val="auto"/>
        </w:rPr>
        <w:t xml:space="preserve"> will seek to reduce </w:t>
      </w:r>
      <w:r w:rsidR="002052E8" w:rsidRPr="003143E7">
        <w:rPr>
          <w:rFonts w:ascii="Times New Roman" w:hAnsi="Times New Roman" w:cs="Times New Roman"/>
          <w:color w:val="auto"/>
        </w:rPr>
        <w:t>the mean time to repair (MTTR)</w:t>
      </w:r>
      <w:r w:rsidR="006F1DCA" w:rsidRPr="003143E7">
        <w:rPr>
          <w:rFonts w:ascii="Times New Roman" w:hAnsi="Times New Roman" w:cs="Times New Roman"/>
          <w:color w:val="auto"/>
        </w:rPr>
        <w:t xml:space="preserve"> from days to </w:t>
      </w:r>
      <w:r w:rsidR="00C62159" w:rsidRPr="003143E7">
        <w:rPr>
          <w:rFonts w:ascii="Times New Roman" w:hAnsi="Times New Roman" w:cs="Times New Roman"/>
          <w:color w:val="auto"/>
        </w:rPr>
        <w:t>hours and</w:t>
      </w:r>
      <w:r w:rsidR="00A04A5D" w:rsidRPr="003143E7">
        <w:rPr>
          <w:rFonts w:ascii="Times New Roman" w:hAnsi="Times New Roman" w:cs="Times New Roman"/>
          <w:color w:val="auto"/>
        </w:rPr>
        <w:t xml:space="preserve"> will recognize such priorities. Likewise, the standard </w:t>
      </w:r>
      <w:r w:rsidR="00C62159" w:rsidRPr="003143E7">
        <w:rPr>
          <w:rFonts w:ascii="Times New Roman" w:hAnsi="Times New Roman" w:cs="Times New Roman"/>
          <w:color w:val="auto"/>
        </w:rPr>
        <w:t>S</w:t>
      </w:r>
      <w:r w:rsidR="00A04A5D" w:rsidRPr="003143E7">
        <w:rPr>
          <w:rFonts w:ascii="Times New Roman" w:hAnsi="Times New Roman" w:cs="Times New Roman"/>
          <w:color w:val="auto"/>
        </w:rPr>
        <w:t xml:space="preserve">LA </w:t>
      </w:r>
      <w:r w:rsidR="00C62159" w:rsidRPr="003143E7">
        <w:rPr>
          <w:rFonts w:ascii="Times New Roman" w:hAnsi="Times New Roman" w:cs="Times New Roman"/>
          <w:color w:val="auto"/>
        </w:rPr>
        <w:t xml:space="preserve">level should be at 99.999%. </w:t>
      </w:r>
    </w:p>
    <w:p w14:paraId="5DCF1D9E" w14:textId="236521C1" w:rsidR="000629A8" w:rsidRPr="003143E7" w:rsidRDefault="00E248B8"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How do we get there?</w:t>
      </w:r>
    </w:p>
    <w:p w14:paraId="3ED319A7" w14:textId="64019CC8" w:rsidR="00E248B8" w:rsidRPr="003143E7" w:rsidRDefault="00CA5E6A"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How the company will be able to achieve these goals is through defining </w:t>
      </w:r>
      <w:r w:rsidR="00495E0F" w:rsidRPr="003143E7">
        <w:rPr>
          <w:rFonts w:ascii="Times New Roman" w:hAnsi="Times New Roman" w:cs="Times New Roman"/>
          <w:color w:val="auto"/>
        </w:rPr>
        <w:t xml:space="preserve">improvement actions. Thus, the action plan will have three phases. In phase one, </w:t>
      </w:r>
      <w:r w:rsidR="00B332C2" w:rsidRPr="003143E7">
        <w:rPr>
          <w:rFonts w:ascii="Times New Roman" w:hAnsi="Times New Roman" w:cs="Times New Roman"/>
          <w:color w:val="auto"/>
        </w:rPr>
        <w:t xml:space="preserve">the company will want to quickly adopt and integrate </w:t>
      </w:r>
      <w:r w:rsidR="00636EA9" w:rsidRPr="003143E7">
        <w:rPr>
          <w:rFonts w:ascii="Times New Roman" w:hAnsi="Times New Roman" w:cs="Times New Roman"/>
          <w:color w:val="auto"/>
        </w:rPr>
        <w:t xml:space="preserve">its modern technologies and systems. In phase two, </w:t>
      </w:r>
      <w:r w:rsidR="00502767" w:rsidRPr="003143E7">
        <w:rPr>
          <w:rFonts w:ascii="Times New Roman" w:hAnsi="Times New Roman" w:cs="Times New Roman"/>
          <w:color w:val="auto"/>
        </w:rPr>
        <w:t xml:space="preserve">it will ensure that all design and building issues are </w:t>
      </w:r>
      <w:r w:rsidR="00075F4C" w:rsidRPr="003143E7">
        <w:rPr>
          <w:rFonts w:ascii="Times New Roman" w:hAnsi="Times New Roman" w:cs="Times New Roman"/>
          <w:color w:val="auto"/>
        </w:rPr>
        <w:t xml:space="preserve">fully </w:t>
      </w:r>
      <w:r w:rsidR="00502767" w:rsidRPr="003143E7">
        <w:rPr>
          <w:rFonts w:ascii="Times New Roman" w:hAnsi="Times New Roman" w:cs="Times New Roman"/>
          <w:color w:val="auto"/>
        </w:rPr>
        <w:t>resolved. It will also seek to ensure testing</w:t>
      </w:r>
      <w:r w:rsidR="00075F4C" w:rsidRPr="003143E7">
        <w:rPr>
          <w:rFonts w:ascii="Times New Roman" w:hAnsi="Times New Roman" w:cs="Times New Roman"/>
          <w:color w:val="auto"/>
        </w:rPr>
        <w:t xml:space="preserve"> on site or off</w:t>
      </w:r>
      <w:r w:rsidR="00502767" w:rsidRPr="003143E7">
        <w:rPr>
          <w:rFonts w:ascii="Times New Roman" w:hAnsi="Times New Roman" w:cs="Times New Roman"/>
          <w:color w:val="auto"/>
        </w:rPr>
        <w:t xml:space="preserve"> will be </w:t>
      </w:r>
      <w:r w:rsidR="0099062B" w:rsidRPr="003143E7">
        <w:rPr>
          <w:rFonts w:ascii="Times New Roman" w:hAnsi="Times New Roman" w:cs="Times New Roman"/>
          <w:color w:val="auto"/>
        </w:rPr>
        <w:t>done. In phase three,</w:t>
      </w:r>
      <w:r w:rsidR="005825AF" w:rsidRPr="003143E7">
        <w:rPr>
          <w:rFonts w:ascii="Times New Roman" w:hAnsi="Times New Roman" w:cs="Times New Roman"/>
          <w:color w:val="auto"/>
        </w:rPr>
        <w:t xml:space="preserve"> </w:t>
      </w:r>
      <w:r w:rsidR="00E96A30" w:rsidRPr="003143E7">
        <w:rPr>
          <w:rFonts w:ascii="Times New Roman" w:hAnsi="Times New Roman" w:cs="Times New Roman"/>
          <w:color w:val="auto"/>
        </w:rPr>
        <w:t xml:space="preserve">it will </w:t>
      </w:r>
      <w:r w:rsidR="00075F4C" w:rsidRPr="003143E7">
        <w:rPr>
          <w:rFonts w:ascii="Times New Roman" w:hAnsi="Times New Roman" w:cs="Times New Roman"/>
          <w:color w:val="auto"/>
        </w:rPr>
        <w:t>permanently</w:t>
      </w:r>
      <w:r w:rsidR="00E96A30" w:rsidRPr="003143E7">
        <w:rPr>
          <w:rFonts w:ascii="Times New Roman" w:hAnsi="Times New Roman" w:cs="Times New Roman"/>
          <w:color w:val="auto"/>
        </w:rPr>
        <w:t xml:space="preserve"> retire all the old systems</w:t>
      </w:r>
      <w:r w:rsidR="00075F4C" w:rsidRPr="003143E7">
        <w:rPr>
          <w:rFonts w:ascii="Times New Roman" w:hAnsi="Times New Roman" w:cs="Times New Roman"/>
          <w:color w:val="auto"/>
        </w:rPr>
        <w:t xml:space="preserve">. It will set up monitoring and alerts on the new system. </w:t>
      </w:r>
    </w:p>
    <w:p w14:paraId="0E6A3150" w14:textId="0F0569E9" w:rsidR="00C10B14" w:rsidRPr="003143E7" w:rsidRDefault="00915037"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Take Action </w:t>
      </w:r>
    </w:p>
    <w:p w14:paraId="2F86A631" w14:textId="0008BAAA" w:rsidR="00F337CD" w:rsidRPr="003143E7" w:rsidRDefault="00F337CD"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company will </w:t>
      </w:r>
      <w:r w:rsidR="00456F51" w:rsidRPr="003143E7">
        <w:rPr>
          <w:rFonts w:ascii="Times New Roman" w:hAnsi="Times New Roman" w:cs="Times New Roman"/>
          <w:color w:val="auto"/>
        </w:rPr>
        <w:t>act</w:t>
      </w:r>
      <w:r w:rsidRPr="003143E7">
        <w:rPr>
          <w:rFonts w:ascii="Times New Roman" w:hAnsi="Times New Roman" w:cs="Times New Roman"/>
          <w:color w:val="auto"/>
        </w:rPr>
        <w:t xml:space="preserve"> </w:t>
      </w:r>
      <w:r w:rsidR="00456F51" w:rsidRPr="003143E7">
        <w:rPr>
          <w:rFonts w:ascii="Times New Roman" w:hAnsi="Times New Roman" w:cs="Times New Roman"/>
          <w:color w:val="auto"/>
        </w:rPr>
        <w:t>by</w:t>
      </w:r>
      <w:r w:rsidRPr="003143E7">
        <w:rPr>
          <w:rFonts w:ascii="Times New Roman" w:hAnsi="Times New Roman" w:cs="Times New Roman"/>
          <w:color w:val="auto"/>
        </w:rPr>
        <w:t xml:space="preserve"> executing its plans. </w:t>
      </w:r>
      <w:r w:rsidR="00D54B5F" w:rsidRPr="003143E7">
        <w:rPr>
          <w:rFonts w:ascii="Times New Roman" w:hAnsi="Times New Roman" w:cs="Times New Roman"/>
          <w:color w:val="auto"/>
        </w:rPr>
        <w:t>It will launch a new vision</w:t>
      </w:r>
      <w:r w:rsidR="0045149A" w:rsidRPr="003143E7">
        <w:rPr>
          <w:rFonts w:ascii="Times New Roman" w:hAnsi="Times New Roman" w:cs="Times New Roman"/>
          <w:color w:val="auto"/>
        </w:rPr>
        <w:t xml:space="preserve"> co</w:t>
      </w:r>
      <w:r w:rsidR="00DA65E7" w:rsidRPr="003143E7">
        <w:rPr>
          <w:rFonts w:ascii="Times New Roman" w:hAnsi="Times New Roman" w:cs="Times New Roman"/>
          <w:color w:val="auto"/>
        </w:rPr>
        <w:t>mmittee that will see stakeholders an</w:t>
      </w:r>
      <w:r w:rsidR="00417B08" w:rsidRPr="003143E7">
        <w:rPr>
          <w:rFonts w:ascii="Times New Roman" w:hAnsi="Times New Roman" w:cs="Times New Roman"/>
          <w:color w:val="auto"/>
        </w:rPr>
        <w:t>d</w:t>
      </w:r>
      <w:r w:rsidR="00DA65E7" w:rsidRPr="003143E7">
        <w:rPr>
          <w:rFonts w:ascii="Times New Roman" w:hAnsi="Times New Roman" w:cs="Times New Roman"/>
          <w:color w:val="auto"/>
        </w:rPr>
        <w:t xml:space="preserve"> sponsors </w:t>
      </w:r>
      <w:r w:rsidR="00417B08" w:rsidRPr="003143E7">
        <w:rPr>
          <w:rFonts w:ascii="Times New Roman" w:hAnsi="Times New Roman" w:cs="Times New Roman"/>
          <w:color w:val="auto"/>
        </w:rPr>
        <w:t xml:space="preserve">alike appointed to oversee the actions. </w:t>
      </w:r>
    </w:p>
    <w:p w14:paraId="493F3F56" w14:textId="105CCE2E" w:rsidR="003C717D" w:rsidRPr="003143E7" w:rsidRDefault="003C717D"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Did we get there?</w:t>
      </w:r>
    </w:p>
    <w:p w14:paraId="67BEC43B" w14:textId="265C785B" w:rsidR="003C717D" w:rsidRPr="003143E7" w:rsidRDefault="003C717D"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Knowing </w:t>
      </w:r>
      <w:r w:rsidR="003C3559" w:rsidRPr="003143E7">
        <w:rPr>
          <w:rFonts w:ascii="Times New Roman" w:hAnsi="Times New Roman" w:cs="Times New Roman"/>
          <w:color w:val="auto"/>
        </w:rPr>
        <w:t>whether</w:t>
      </w:r>
      <w:r w:rsidRPr="003143E7">
        <w:rPr>
          <w:rFonts w:ascii="Times New Roman" w:hAnsi="Times New Roman" w:cs="Times New Roman"/>
          <w:color w:val="auto"/>
        </w:rPr>
        <w:t xml:space="preserve"> the company reached its end goals and new vision statements requires a verification of the results. </w:t>
      </w:r>
      <w:r w:rsidR="00897CB8" w:rsidRPr="003143E7">
        <w:rPr>
          <w:rFonts w:ascii="Times New Roman" w:hAnsi="Times New Roman" w:cs="Times New Roman"/>
          <w:color w:val="auto"/>
        </w:rPr>
        <w:t xml:space="preserve">The company will do quarterly and yearly audits on its systems, data, </w:t>
      </w:r>
      <w:r w:rsidR="00F5542A" w:rsidRPr="003143E7">
        <w:rPr>
          <w:rFonts w:ascii="Times New Roman" w:hAnsi="Times New Roman" w:cs="Times New Roman"/>
          <w:color w:val="auto"/>
        </w:rPr>
        <w:t xml:space="preserve">KPIs and benchmarks. It will look to see if there </w:t>
      </w:r>
      <w:r w:rsidR="003C3559" w:rsidRPr="003143E7">
        <w:rPr>
          <w:rFonts w:ascii="Times New Roman" w:hAnsi="Times New Roman" w:cs="Times New Roman"/>
          <w:color w:val="auto"/>
        </w:rPr>
        <w:t>have</w:t>
      </w:r>
      <w:r w:rsidR="00F5542A" w:rsidRPr="003143E7">
        <w:rPr>
          <w:rFonts w:ascii="Times New Roman" w:hAnsi="Times New Roman" w:cs="Times New Roman"/>
          <w:color w:val="auto"/>
        </w:rPr>
        <w:t xml:space="preserve"> been any further issues, or ongoing problems, or </w:t>
      </w:r>
      <w:r w:rsidR="003C3559" w:rsidRPr="003143E7">
        <w:rPr>
          <w:rFonts w:ascii="Times New Roman" w:hAnsi="Times New Roman" w:cs="Times New Roman"/>
          <w:color w:val="auto"/>
        </w:rPr>
        <w:t xml:space="preserve">incidents. </w:t>
      </w:r>
      <w:r w:rsidR="00645EE5" w:rsidRPr="003143E7">
        <w:rPr>
          <w:rFonts w:ascii="Times New Roman" w:hAnsi="Times New Roman" w:cs="Times New Roman"/>
          <w:color w:val="auto"/>
        </w:rPr>
        <w:t xml:space="preserve">It will ensure that testing has been done sufficiently and production levels have no issues. </w:t>
      </w:r>
      <w:r w:rsidR="00A1387E" w:rsidRPr="003143E7">
        <w:rPr>
          <w:rFonts w:ascii="Times New Roman" w:hAnsi="Times New Roman" w:cs="Times New Roman"/>
          <w:color w:val="auto"/>
        </w:rPr>
        <w:t>It will also have a third-party audit done as well, for regulatory purposes.</w:t>
      </w:r>
    </w:p>
    <w:p w14:paraId="2FD94B1E" w14:textId="000641B3" w:rsidR="00A1387E" w:rsidRPr="003143E7" w:rsidRDefault="00456F51" w:rsidP="00952B9F">
      <w:pPr>
        <w:pStyle w:val="ListParagraph"/>
        <w:numPr>
          <w:ilvl w:val="0"/>
          <w:numId w:val="24"/>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How do we keep the momentum going?</w:t>
      </w:r>
    </w:p>
    <w:p w14:paraId="77826654" w14:textId="79F62CB7" w:rsidR="00456F51" w:rsidRPr="003143E7" w:rsidRDefault="00F55FB4"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Once the audits show the company has resolved its problems, it can them </w:t>
      </w:r>
      <w:r w:rsidR="002D5CCF" w:rsidRPr="003143E7">
        <w:rPr>
          <w:rFonts w:ascii="Times New Roman" w:hAnsi="Times New Roman" w:cs="Times New Roman"/>
          <w:color w:val="auto"/>
        </w:rPr>
        <w:t>lock in</w:t>
      </w:r>
      <w:r w:rsidRPr="003143E7">
        <w:rPr>
          <w:rFonts w:ascii="Times New Roman" w:hAnsi="Times New Roman" w:cs="Times New Roman"/>
          <w:color w:val="auto"/>
        </w:rPr>
        <w:t xml:space="preserve"> those </w:t>
      </w:r>
      <w:r w:rsidR="002D5CCF" w:rsidRPr="003143E7">
        <w:rPr>
          <w:rFonts w:ascii="Times New Roman" w:hAnsi="Times New Roman" w:cs="Times New Roman"/>
          <w:color w:val="auto"/>
        </w:rPr>
        <w:t>innovative solutions</w:t>
      </w:r>
      <w:r w:rsidRPr="003143E7">
        <w:rPr>
          <w:rFonts w:ascii="Times New Roman" w:hAnsi="Times New Roman" w:cs="Times New Roman"/>
          <w:color w:val="auto"/>
        </w:rPr>
        <w:t xml:space="preserve"> </w:t>
      </w:r>
      <w:r w:rsidR="006D5006" w:rsidRPr="003143E7">
        <w:rPr>
          <w:rFonts w:ascii="Times New Roman" w:hAnsi="Times New Roman" w:cs="Times New Roman"/>
          <w:color w:val="auto"/>
        </w:rPr>
        <w:t xml:space="preserve">permanently. It can do this by </w:t>
      </w:r>
      <w:r w:rsidR="002D5CCF" w:rsidRPr="003143E7">
        <w:rPr>
          <w:rFonts w:ascii="Times New Roman" w:hAnsi="Times New Roman" w:cs="Times New Roman"/>
          <w:color w:val="auto"/>
        </w:rPr>
        <w:t>introducing</w:t>
      </w:r>
      <w:r w:rsidR="006D5006" w:rsidRPr="003143E7">
        <w:rPr>
          <w:rFonts w:ascii="Times New Roman" w:hAnsi="Times New Roman" w:cs="Times New Roman"/>
          <w:color w:val="auto"/>
        </w:rPr>
        <w:t xml:space="preserve"> the </w:t>
      </w:r>
      <w:r w:rsidR="002D5CCF" w:rsidRPr="003143E7">
        <w:rPr>
          <w:rFonts w:ascii="Times New Roman" w:hAnsi="Times New Roman" w:cs="Times New Roman"/>
          <w:color w:val="auto"/>
        </w:rPr>
        <w:t>latest changes</w:t>
      </w:r>
      <w:r w:rsidR="00967DC6" w:rsidRPr="003143E7">
        <w:rPr>
          <w:rFonts w:ascii="Times New Roman" w:hAnsi="Times New Roman" w:cs="Times New Roman"/>
          <w:color w:val="auto"/>
        </w:rPr>
        <w:t xml:space="preserve"> into the </w:t>
      </w:r>
      <w:r w:rsidR="002D5CCF" w:rsidRPr="003143E7">
        <w:rPr>
          <w:rFonts w:ascii="Times New Roman" w:hAnsi="Times New Roman" w:cs="Times New Roman"/>
          <w:color w:val="auto"/>
        </w:rPr>
        <w:t>organization’s</w:t>
      </w:r>
      <w:r w:rsidR="00967DC6" w:rsidRPr="003143E7">
        <w:rPr>
          <w:rFonts w:ascii="Times New Roman" w:hAnsi="Times New Roman" w:cs="Times New Roman"/>
          <w:color w:val="auto"/>
        </w:rPr>
        <w:t xml:space="preserve"> </w:t>
      </w:r>
      <w:r w:rsidR="002D5CCF" w:rsidRPr="003143E7">
        <w:rPr>
          <w:rFonts w:ascii="Times New Roman" w:hAnsi="Times New Roman" w:cs="Times New Roman"/>
          <w:color w:val="auto"/>
        </w:rPr>
        <w:t xml:space="preserve">change </w:t>
      </w:r>
      <w:r w:rsidR="00967DC6" w:rsidRPr="003143E7">
        <w:rPr>
          <w:rFonts w:ascii="Times New Roman" w:hAnsi="Times New Roman" w:cs="Times New Roman"/>
          <w:color w:val="auto"/>
        </w:rPr>
        <w:lastRenderedPageBreak/>
        <w:t>management</w:t>
      </w:r>
      <w:r w:rsidR="002D5CCF" w:rsidRPr="003143E7">
        <w:rPr>
          <w:rFonts w:ascii="Times New Roman" w:hAnsi="Times New Roman" w:cs="Times New Roman"/>
          <w:color w:val="auto"/>
        </w:rPr>
        <w:t xml:space="preserve"> process. It will seek</w:t>
      </w:r>
      <w:r w:rsidR="00320144" w:rsidRPr="003143E7">
        <w:rPr>
          <w:rFonts w:ascii="Times New Roman" w:hAnsi="Times New Roman" w:cs="Times New Roman"/>
          <w:color w:val="auto"/>
        </w:rPr>
        <w:t xml:space="preserve"> to continue by monitoring the system at the integrated cloud level, and through data analysis.</w:t>
      </w:r>
      <w:r w:rsidR="005A4F06" w:rsidRPr="003143E7">
        <w:rPr>
          <w:rFonts w:ascii="Times New Roman" w:hAnsi="Times New Roman" w:cs="Times New Roman"/>
          <w:color w:val="auto"/>
        </w:rPr>
        <w:t xml:space="preserve"> </w:t>
      </w:r>
      <w:r w:rsidR="009B1C61" w:rsidRPr="003143E7">
        <w:rPr>
          <w:rFonts w:ascii="Times New Roman" w:hAnsi="Times New Roman" w:cs="Times New Roman"/>
          <w:color w:val="auto"/>
        </w:rPr>
        <w:t xml:space="preserve">It will ensure that </w:t>
      </w:r>
      <w:r w:rsidR="00AE414A" w:rsidRPr="003143E7">
        <w:rPr>
          <w:rFonts w:ascii="Times New Roman" w:hAnsi="Times New Roman" w:cs="Times New Roman"/>
          <w:color w:val="auto"/>
        </w:rPr>
        <w:t xml:space="preserve">roles and responsibilities are maintained, also well as feedback involvement of all stakeholders. </w:t>
      </w:r>
    </w:p>
    <w:p w14:paraId="0DBC25CC" w14:textId="77777777" w:rsidR="00D27AF8" w:rsidRPr="003143E7" w:rsidRDefault="00D27AF8" w:rsidP="003D0FFF">
      <w:pPr>
        <w:rPr>
          <w:rFonts w:ascii="Times New Roman" w:hAnsi="Times New Roman" w:cs="Times New Roman"/>
          <w:color w:val="auto"/>
        </w:rPr>
        <w:sectPr w:rsidR="00D27AF8" w:rsidRPr="003143E7" w:rsidSect="00846351">
          <w:pgSz w:w="12240" w:h="15840" w:code="1"/>
          <w:pgMar w:top="2016" w:right="1080" w:bottom="720" w:left="1080" w:header="648" w:footer="432" w:gutter="0"/>
          <w:cols w:space="708"/>
          <w:docGrid w:linePitch="360"/>
        </w:sectPr>
      </w:pPr>
    </w:p>
    <w:p w14:paraId="0A018D52" w14:textId="71EDA889" w:rsidR="00274BB2" w:rsidRPr="003143E7" w:rsidRDefault="001D4B7B" w:rsidP="00B6576D">
      <w:pPr>
        <w:pStyle w:val="Heading1"/>
        <w:jc w:val="center"/>
        <w:rPr>
          <w:rFonts w:ascii="Times New Roman" w:hAnsi="Times New Roman" w:cs="Times New Roman"/>
          <w:color w:val="auto"/>
        </w:rPr>
      </w:pPr>
      <w:bookmarkStart w:id="4" w:name="_Toc215498504"/>
      <w:r w:rsidRPr="003143E7">
        <w:rPr>
          <w:rFonts w:ascii="Times New Roman" w:hAnsi="Times New Roman" w:cs="Times New Roman"/>
          <w:color w:val="auto"/>
        </w:rPr>
        <w:lastRenderedPageBreak/>
        <w:t xml:space="preserve">ITSM </w:t>
      </w:r>
      <w:r w:rsidR="001C61CC" w:rsidRPr="003143E7">
        <w:rPr>
          <w:rFonts w:ascii="Times New Roman" w:hAnsi="Times New Roman" w:cs="Times New Roman"/>
          <w:color w:val="auto"/>
        </w:rPr>
        <w:t>PRACTICES</w:t>
      </w:r>
      <w:bookmarkEnd w:id="4"/>
    </w:p>
    <w:p w14:paraId="28A81497" w14:textId="16069340" w:rsidR="00487C78" w:rsidRPr="003143E7" w:rsidRDefault="00E34BEA"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IT service management </w:t>
      </w:r>
      <w:r w:rsidR="00176CCD" w:rsidRPr="003143E7">
        <w:rPr>
          <w:rFonts w:ascii="Times New Roman" w:hAnsi="Times New Roman" w:cs="Times New Roman"/>
          <w:color w:val="auto"/>
        </w:rPr>
        <w:t>practices can benefit</w:t>
      </w:r>
      <w:r w:rsidRPr="003143E7">
        <w:rPr>
          <w:rFonts w:ascii="Times New Roman" w:hAnsi="Times New Roman" w:cs="Times New Roman"/>
          <w:color w:val="auto"/>
        </w:rPr>
        <w:t xml:space="preserve"> Southwest Airlines. The </w:t>
      </w:r>
      <w:r w:rsidR="00176CCD" w:rsidRPr="003143E7">
        <w:rPr>
          <w:rFonts w:ascii="Times New Roman" w:hAnsi="Times New Roman" w:cs="Times New Roman"/>
          <w:color w:val="auto"/>
        </w:rPr>
        <w:t xml:space="preserve">practices include general, </w:t>
      </w:r>
      <w:r w:rsidR="005C2FC1" w:rsidRPr="003143E7">
        <w:rPr>
          <w:rFonts w:ascii="Times New Roman" w:hAnsi="Times New Roman" w:cs="Times New Roman"/>
          <w:color w:val="auto"/>
        </w:rPr>
        <w:t>service,</w:t>
      </w:r>
      <w:r w:rsidR="00176CCD" w:rsidRPr="003143E7">
        <w:rPr>
          <w:rFonts w:ascii="Times New Roman" w:hAnsi="Times New Roman" w:cs="Times New Roman"/>
          <w:color w:val="auto"/>
        </w:rPr>
        <w:t xml:space="preserve"> and technical management. </w:t>
      </w:r>
      <w:r w:rsidR="00675812" w:rsidRPr="003143E7">
        <w:rPr>
          <w:rFonts w:ascii="Times New Roman" w:hAnsi="Times New Roman" w:cs="Times New Roman"/>
          <w:color w:val="auto"/>
        </w:rPr>
        <w:t>These practice areas will each be able to help address and resolve problems for the company.</w:t>
      </w:r>
    </w:p>
    <w:p w14:paraId="1841D9A2" w14:textId="7513FC74" w:rsidR="00487C78" w:rsidRPr="003143E7" w:rsidRDefault="00487C78" w:rsidP="00952B9F">
      <w:pPr>
        <w:pStyle w:val="ListParagraph"/>
        <w:numPr>
          <w:ilvl w:val="0"/>
          <w:numId w:val="25"/>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t>General Management Practices</w:t>
      </w:r>
    </w:p>
    <w:p w14:paraId="1EFEE545" w14:textId="67D71BDD" w:rsidR="00C44640" w:rsidRPr="003143E7" w:rsidRDefault="00487C78"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general management practices </w:t>
      </w:r>
      <w:r w:rsidR="004B1B33" w:rsidRPr="003143E7">
        <w:rPr>
          <w:rFonts w:ascii="Times New Roman" w:hAnsi="Times New Roman" w:cs="Times New Roman"/>
          <w:color w:val="auto"/>
        </w:rPr>
        <w:t xml:space="preserve">can help Southwest Airlines to </w:t>
      </w:r>
      <w:r w:rsidR="00C82D67" w:rsidRPr="003143E7">
        <w:rPr>
          <w:rFonts w:ascii="Times New Roman" w:hAnsi="Times New Roman" w:cs="Times New Roman"/>
          <w:color w:val="auto"/>
        </w:rPr>
        <w:t xml:space="preserve">resolve its strategic </w:t>
      </w:r>
      <w:r w:rsidR="00C44640" w:rsidRPr="003143E7">
        <w:rPr>
          <w:rFonts w:ascii="Times New Roman" w:hAnsi="Times New Roman" w:cs="Times New Roman"/>
          <w:color w:val="auto"/>
        </w:rPr>
        <w:t>and governance</w:t>
      </w:r>
      <w:r w:rsidR="00C82D67" w:rsidRPr="003143E7">
        <w:rPr>
          <w:rFonts w:ascii="Times New Roman" w:hAnsi="Times New Roman" w:cs="Times New Roman"/>
          <w:color w:val="auto"/>
        </w:rPr>
        <w:t xml:space="preserve"> issues</w:t>
      </w:r>
      <w:r w:rsidR="005C2FC1" w:rsidRPr="003143E7">
        <w:rPr>
          <w:rFonts w:ascii="Times New Roman" w:hAnsi="Times New Roman" w:cs="Times New Roman"/>
          <w:color w:val="auto"/>
        </w:rPr>
        <w:t>.</w:t>
      </w:r>
      <w:r w:rsidR="000F6FF2" w:rsidRPr="003143E7">
        <w:rPr>
          <w:rFonts w:ascii="Times New Roman" w:hAnsi="Times New Roman" w:cs="Times New Roman"/>
          <w:color w:val="auto"/>
        </w:rPr>
        <w:t xml:space="preserve"> </w:t>
      </w:r>
      <w:r w:rsidR="004A7989" w:rsidRPr="003143E7">
        <w:rPr>
          <w:rFonts w:ascii="Times New Roman" w:hAnsi="Times New Roman" w:cs="Times New Roman"/>
          <w:color w:val="auto"/>
        </w:rPr>
        <w:t xml:space="preserve">These practices will </w:t>
      </w:r>
      <w:r w:rsidR="00DB0DA7" w:rsidRPr="003143E7">
        <w:rPr>
          <w:rFonts w:ascii="Times New Roman" w:hAnsi="Times New Roman" w:cs="Times New Roman"/>
          <w:color w:val="auto"/>
        </w:rPr>
        <w:t xml:space="preserve">address and resolve issues for company’s strategic drift, </w:t>
      </w:r>
      <w:r w:rsidR="00CA5754" w:rsidRPr="003143E7">
        <w:rPr>
          <w:rFonts w:ascii="Times New Roman" w:hAnsi="Times New Roman" w:cs="Times New Roman"/>
          <w:color w:val="auto"/>
        </w:rPr>
        <w:t xml:space="preserve">and </w:t>
      </w:r>
      <w:r w:rsidR="00DB0DA7" w:rsidRPr="003143E7">
        <w:rPr>
          <w:rFonts w:ascii="Times New Roman" w:hAnsi="Times New Roman" w:cs="Times New Roman"/>
          <w:color w:val="auto"/>
        </w:rPr>
        <w:t>risk toleran</w:t>
      </w:r>
      <w:r w:rsidR="00CA5754" w:rsidRPr="003143E7">
        <w:rPr>
          <w:rFonts w:ascii="Times New Roman" w:hAnsi="Times New Roman" w:cs="Times New Roman"/>
          <w:color w:val="auto"/>
        </w:rPr>
        <w:t>ce.</w:t>
      </w:r>
    </w:p>
    <w:p w14:paraId="25E4E4FE" w14:textId="14B9D1F8" w:rsidR="007B23E6" w:rsidRPr="003143E7" w:rsidRDefault="003C0B57"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Continual Improvement (CSI)</w:t>
      </w:r>
    </w:p>
    <w:p w14:paraId="36B8F0BB" w14:textId="17FC2FEA" w:rsidR="007B23E6" w:rsidRPr="003143E7" w:rsidRDefault="00CD2216"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CSI model provides </w:t>
      </w:r>
      <w:r w:rsidR="006855A6" w:rsidRPr="003143E7">
        <w:rPr>
          <w:rFonts w:ascii="Times New Roman" w:hAnsi="Times New Roman" w:cs="Times New Roman"/>
          <w:color w:val="auto"/>
        </w:rPr>
        <w:t xml:space="preserve">a needed action plan for the company’s problems and failures. </w:t>
      </w:r>
      <w:r w:rsidR="00296CD9" w:rsidRPr="003143E7">
        <w:rPr>
          <w:rFonts w:ascii="Times New Roman" w:hAnsi="Times New Roman" w:cs="Times New Roman"/>
          <w:color w:val="auto"/>
        </w:rPr>
        <w:t>The CSI requires a review of the company’s business continuity and disaster recovery plans</w:t>
      </w:r>
      <w:r w:rsidR="00B244EF" w:rsidRPr="003143E7">
        <w:rPr>
          <w:rFonts w:ascii="Times New Roman" w:hAnsi="Times New Roman" w:cs="Times New Roman"/>
          <w:color w:val="auto"/>
        </w:rPr>
        <w:t xml:space="preserve"> each year, with focus on its technology. The CSI </w:t>
      </w:r>
      <w:r w:rsidR="00D35A2C" w:rsidRPr="003143E7">
        <w:rPr>
          <w:rFonts w:ascii="Times New Roman" w:hAnsi="Times New Roman" w:cs="Times New Roman"/>
          <w:color w:val="auto"/>
        </w:rPr>
        <w:t>step</w:t>
      </w:r>
      <w:r w:rsidR="00277CAC" w:rsidRPr="003143E7">
        <w:rPr>
          <w:rFonts w:ascii="Times New Roman" w:hAnsi="Times New Roman" w:cs="Times New Roman"/>
          <w:color w:val="auto"/>
        </w:rPr>
        <w:t>s help the company</w:t>
      </w:r>
      <w:r w:rsidR="00B628C4" w:rsidRPr="003143E7">
        <w:rPr>
          <w:rFonts w:ascii="Times New Roman" w:hAnsi="Times New Roman" w:cs="Times New Roman"/>
          <w:color w:val="auto"/>
        </w:rPr>
        <w:t xml:space="preserve"> by </w:t>
      </w:r>
      <w:r w:rsidR="004307BC" w:rsidRPr="003143E7">
        <w:rPr>
          <w:rFonts w:ascii="Times New Roman" w:hAnsi="Times New Roman" w:cs="Times New Roman"/>
          <w:color w:val="auto"/>
        </w:rPr>
        <w:t>requiring</w:t>
      </w:r>
      <w:r w:rsidR="00CD7521" w:rsidRPr="003143E7">
        <w:rPr>
          <w:rFonts w:ascii="Times New Roman" w:hAnsi="Times New Roman" w:cs="Times New Roman"/>
          <w:color w:val="auto"/>
        </w:rPr>
        <w:t xml:space="preserve"> the company to go through each step, make assessments and evaluations, along with a roadmap</w:t>
      </w:r>
      <w:r w:rsidR="004307BC" w:rsidRPr="003143E7">
        <w:rPr>
          <w:rFonts w:ascii="Times New Roman" w:hAnsi="Times New Roman" w:cs="Times New Roman"/>
          <w:color w:val="auto"/>
        </w:rPr>
        <w:t xml:space="preserve"> to reach its end goals of improvement. </w:t>
      </w:r>
    </w:p>
    <w:p w14:paraId="66F307E1" w14:textId="0A9A0D9D" w:rsidR="00F912C7" w:rsidRPr="003143E7" w:rsidRDefault="007F23B6"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Organizational </w:t>
      </w:r>
      <w:r w:rsidR="00C84A4B" w:rsidRPr="003143E7">
        <w:rPr>
          <w:rFonts w:ascii="Times New Roman" w:hAnsi="Times New Roman" w:cs="Times New Roman"/>
          <w:color w:val="auto"/>
        </w:rPr>
        <w:t xml:space="preserve">Change </w:t>
      </w:r>
      <w:r w:rsidR="00B6576D" w:rsidRPr="003143E7">
        <w:rPr>
          <w:rFonts w:ascii="Times New Roman" w:hAnsi="Times New Roman" w:cs="Times New Roman"/>
          <w:color w:val="auto"/>
        </w:rPr>
        <w:t>M</w:t>
      </w:r>
      <w:r w:rsidR="00C84A4B" w:rsidRPr="003143E7">
        <w:rPr>
          <w:rFonts w:ascii="Times New Roman" w:hAnsi="Times New Roman" w:cs="Times New Roman"/>
          <w:color w:val="auto"/>
        </w:rPr>
        <w:t>anagement</w:t>
      </w:r>
      <w:r w:rsidR="00D357FB" w:rsidRPr="003143E7">
        <w:rPr>
          <w:rFonts w:ascii="Times New Roman" w:hAnsi="Times New Roman" w:cs="Times New Roman"/>
          <w:color w:val="auto"/>
        </w:rPr>
        <w:t xml:space="preserve"> (OCM)</w:t>
      </w:r>
    </w:p>
    <w:p w14:paraId="1AFF8743" w14:textId="3D59D7BE" w:rsidR="00D357FB" w:rsidRPr="003143E7" w:rsidRDefault="00533CF6"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The organizational change management</w:t>
      </w:r>
      <w:r w:rsidR="00526208" w:rsidRPr="003143E7">
        <w:rPr>
          <w:rFonts w:ascii="Times New Roman" w:hAnsi="Times New Roman" w:cs="Times New Roman"/>
          <w:color w:val="auto"/>
        </w:rPr>
        <w:t xml:space="preserve"> practices will address the business culture</w:t>
      </w:r>
      <w:r w:rsidR="00EC11C5" w:rsidRPr="003143E7">
        <w:rPr>
          <w:rFonts w:ascii="Times New Roman" w:hAnsi="Times New Roman" w:cs="Times New Roman"/>
          <w:color w:val="auto"/>
        </w:rPr>
        <w:t xml:space="preserve">, including both changes to technology and employee roles and responsibilities. </w:t>
      </w:r>
      <w:r w:rsidR="00E8325E" w:rsidRPr="003143E7">
        <w:rPr>
          <w:rFonts w:ascii="Times New Roman" w:hAnsi="Times New Roman" w:cs="Times New Roman"/>
          <w:color w:val="auto"/>
        </w:rPr>
        <w:t xml:space="preserve">Part of the change to </w:t>
      </w:r>
      <w:r w:rsidR="005922A9" w:rsidRPr="003143E7">
        <w:rPr>
          <w:rFonts w:ascii="Times New Roman" w:hAnsi="Times New Roman" w:cs="Times New Roman"/>
          <w:color w:val="auto"/>
        </w:rPr>
        <w:t>technology</w:t>
      </w:r>
      <w:r w:rsidR="00E8325E" w:rsidRPr="003143E7">
        <w:rPr>
          <w:rFonts w:ascii="Times New Roman" w:hAnsi="Times New Roman" w:cs="Times New Roman"/>
          <w:color w:val="auto"/>
        </w:rPr>
        <w:t xml:space="preserve"> will also involve employee training </w:t>
      </w:r>
      <w:r w:rsidR="005922A9" w:rsidRPr="003143E7">
        <w:rPr>
          <w:rFonts w:ascii="Times New Roman" w:hAnsi="Times New Roman" w:cs="Times New Roman"/>
          <w:color w:val="auto"/>
        </w:rPr>
        <w:t>in</w:t>
      </w:r>
      <w:r w:rsidR="00E8325E" w:rsidRPr="003143E7">
        <w:rPr>
          <w:rFonts w:ascii="Times New Roman" w:hAnsi="Times New Roman" w:cs="Times New Roman"/>
          <w:color w:val="auto"/>
        </w:rPr>
        <w:t xml:space="preserve"> the technology, and </w:t>
      </w:r>
      <w:r w:rsidR="005922A9" w:rsidRPr="003143E7">
        <w:rPr>
          <w:rFonts w:ascii="Times New Roman" w:hAnsi="Times New Roman" w:cs="Times New Roman"/>
          <w:color w:val="auto"/>
        </w:rPr>
        <w:t>in the new vision for value.</w:t>
      </w:r>
    </w:p>
    <w:p w14:paraId="6AFF128E" w14:textId="595CCF7B" w:rsidR="000E4C69" w:rsidRPr="003143E7" w:rsidRDefault="00D83056"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Measurement and Reporting</w:t>
      </w:r>
      <w:r w:rsidR="002700A3" w:rsidRPr="003143E7">
        <w:rPr>
          <w:rFonts w:ascii="Times New Roman" w:hAnsi="Times New Roman" w:cs="Times New Roman"/>
          <w:color w:val="auto"/>
        </w:rPr>
        <w:t xml:space="preserve"> </w:t>
      </w:r>
    </w:p>
    <w:p w14:paraId="39E08DC9" w14:textId="1168AB4E" w:rsidR="00AF1C8A" w:rsidRPr="003143E7" w:rsidRDefault="00566A5F"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This practice will help to ensure data integrity and </w:t>
      </w:r>
      <w:r w:rsidR="0038663F" w:rsidRPr="003143E7">
        <w:rPr>
          <w:rFonts w:ascii="Times New Roman" w:hAnsi="Times New Roman" w:cs="Times New Roman"/>
          <w:color w:val="auto"/>
        </w:rPr>
        <w:t>viability for reporting and analysis.</w:t>
      </w:r>
      <w:r w:rsidR="00FE00C8" w:rsidRPr="003143E7">
        <w:rPr>
          <w:rFonts w:ascii="Times New Roman" w:hAnsi="Times New Roman" w:cs="Times New Roman"/>
          <w:color w:val="auto"/>
        </w:rPr>
        <w:t xml:space="preserve"> </w:t>
      </w:r>
      <w:r w:rsidR="00B86895" w:rsidRPr="003143E7">
        <w:rPr>
          <w:rFonts w:ascii="Times New Roman" w:hAnsi="Times New Roman" w:cs="Times New Roman"/>
          <w:color w:val="auto"/>
        </w:rPr>
        <w:t xml:space="preserve">Data performance is tied to business outcomes. </w:t>
      </w:r>
      <w:r w:rsidR="00B43031" w:rsidRPr="003143E7">
        <w:rPr>
          <w:rFonts w:ascii="Times New Roman" w:hAnsi="Times New Roman" w:cs="Times New Roman"/>
          <w:color w:val="auto"/>
        </w:rPr>
        <w:t>Metrics will look at the impacts of data latency.</w:t>
      </w:r>
      <w:r w:rsidR="00063426" w:rsidRPr="003143E7">
        <w:rPr>
          <w:rFonts w:ascii="Times New Roman" w:hAnsi="Times New Roman" w:cs="Times New Roman"/>
          <w:color w:val="auto"/>
        </w:rPr>
        <w:t xml:space="preserve"> With the </w:t>
      </w:r>
      <w:r w:rsidR="00915037" w:rsidRPr="003143E7">
        <w:rPr>
          <w:rFonts w:ascii="Times New Roman" w:hAnsi="Times New Roman" w:cs="Times New Roman"/>
          <w:color w:val="auto"/>
        </w:rPr>
        <w:t>modern technology</w:t>
      </w:r>
      <w:r w:rsidR="00063426" w:rsidRPr="003143E7">
        <w:rPr>
          <w:rFonts w:ascii="Times New Roman" w:hAnsi="Times New Roman" w:cs="Times New Roman"/>
          <w:color w:val="auto"/>
        </w:rPr>
        <w:t xml:space="preserve"> and singular cloud platform system</w:t>
      </w:r>
      <w:r w:rsidR="008E1868" w:rsidRPr="003143E7">
        <w:rPr>
          <w:rFonts w:ascii="Times New Roman" w:hAnsi="Times New Roman" w:cs="Times New Roman"/>
          <w:color w:val="auto"/>
        </w:rPr>
        <w:t xml:space="preserve"> for data storage and source of truth, managers will be able to </w:t>
      </w:r>
      <w:r w:rsidR="00630E46" w:rsidRPr="003143E7">
        <w:rPr>
          <w:rFonts w:ascii="Times New Roman" w:hAnsi="Times New Roman" w:cs="Times New Roman"/>
          <w:color w:val="auto"/>
        </w:rPr>
        <w:t>see</w:t>
      </w:r>
      <w:r w:rsidR="008E1868" w:rsidRPr="003143E7">
        <w:rPr>
          <w:rFonts w:ascii="Times New Roman" w:hAnsi="Times New Roman" w:cs="Times New Roman"/>
          <w:color w:val="auto"/>
        </w:rPr>
        <w:t xml:space="preserve"> the dashboards and data points to </w:t>
      </w:r>
      <w:r w:rsidR="00630E46" w:rsidRPr="003143E7">
        <w:rPr>
          <w:rFonts w:ascii="Times New Roman" w:hAnsi="Times New Roman" w:cs="Times New Roman"/>
          <w:color w:val="auto"/>
        </w:rPr>
        <w:t>ensure KPI and benchmarks are in line.</w:t>
      </w:r>
    </w:p>
    <w:p w14:paraId="04B5AD82" w14:textId="77777777" w:rsidR="00FD100F" w:rsidRPr="003143E7" w:rsidRDefault="00F662DA"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Risk Management</w:t>
      </w:r>
      <w:r w:rsidR="00D83C8F" w:rsidRPr="003143E7">
        <w:rPr>
          <w:rFonts w:ascii="Times New Roman" w:hAnsi="Times New Roman" w:cs="Times New Roman"/>
          <w:color w:val="auto"/>
        </w:rPr>
        <w:t xml:space="preserve"> </w:t>
      </w:r>
    </w:p>
    <w:p w14:paraId="5090DB8E" w14:textId="1973B252" w:rsidR="00EE2215" w:rsidRPr="003143E7" w:rsidRDefault="00EE2215"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Risk management seeks to change business </w:t>
      </w:r>
      <w:r w:rsidR="00600369" w:rsidRPr="003143E7">
        <w:rPr>
          <w:rFonts w:ascii="Times New Roman" w:hAnsi="Times New Roman" w:cs="Times New Roman"/>
          <w:color w:val="auto"/>
        </w:rPr>
        <w:t>managers’</w:t>
      </w:r>
      <w:r w:rsidRPr="003143E7">
        <w:rPr>
          <w:rFonts w:ascii="Times New Roman" w:hAnsi="Times New Roman" w:cs="Times New Roman"/>
          <w:color w:val="auto"/>
        </w:rPr>
        <w:t xml:space="preserve"> practices from </w:t>
      </w:r>
      <w:r w:rsidR="00F03DAD" w:rsidRPr="003143E7">
        <w:rPr>
          <w:rFonts w:ascii="Times New Roman" w:hAnsi="Times New Roman" w:cs="Times New Roman"/>
          <w:color w:val="auto"/>
        </w:rPr>
        <w:t xml:space="preserve">negligence or acceptance of a risk, into risk avoidance </w:t>
      </w:r>
      <w:r w:rsidR="00600369" w:rsidRPr="003143E7">
        <w:rPr>
          <w:rFonts w:ascii="Times New Roman" w:hAnsi="Times New Roman" w:cs="Times New Roman"/>
          <w:color w:val="auto"/>
        </w:rPr>
        <w:t xml:space="preserve">or transference. This </w:t>
      </w:r>
      <w:r w:rsidR="00FD100F" w:rsidRPr="003143E7">
        <w:rPr>
          <w:rFonts w:ascii="Times New Roman" w:hAnsi="Times New Roman" w:cs="Times New Roman"/>
          <w:color w:val="auto"/>
        </w:rPr>
        <w:t>includes implementing a risk tolerance level for operational systems and required sign-off from stakeholders on it</w:t>
      </w:r>
      <w:r w:rsidR="005C2FC1" w:rsidRPr="003143E7">
        <w:rPr>
          <w:rFonts w:ascii="Times New Roman" w:hAnsi="Times New Roman" w:cs="Times New Roman"/>
          <w:color w:val="auto"/>
        </w:rPr>
        <w:t xml:space="preserve">. </w:t>
      </w:r>
      <w:r w:rsidR="00D83C8F" w:rsidRPr="003143E7">
        <w:rPr>
          <w:rFonts w:ascii="Times New Roman" w:hAnsi="Times New Roman" w:cs="Times New Roman"/>
          <w:color w:val="auto"/>
        </w:rPr>
        <w:t xml:space="preserve">This model also helps to review the risk </w:t>
      </w:r>
      <w:r w:rsidR="00212987" w:rsidRPr="003143E7">
        <w:rPr>
          <w:rFonts w:ascii="Times New Roman" w:hAnsi="Times New Roman" w:cs="Times New Roman"/>
          <w:color w:val="auto"/>
        </w:rPr>
        <w:t>register.</w:t>
      </w:r>
      <w:r w:rsidR="00D83C8F" w:rsidRPr="003143E7">
        <w:rPr>
          <w:rFonts w:ascii="Times New Roman" w:hAnsi="Times New Roman" w:cs="Times New Roman"/>
          <w:color w:val="auto"/>
        </w:rPr>
        <w:t xml:space="preserve"> </w:t>
      </w:r>
    </w:p>
    <w:p w14:paraId="63C292F6" w14:textId="06A8E8B7" w:rsidR="00F662DA" w:rsidRPr="003143E7" w:rsidRDefault="00172F1B"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Strategic Management</w:t>
      </w:r>
    </w:p>
    <w:p w14:paraId="2273AA0E" w14:textId="40966449" w:rsidR="00700256" w:rsidRPr="003143E7" w:rsidRDefault="00A60AAB"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Strategic management practices will help the company by </w:t>
      </w:r>
      <w:r w:rsidR="009742CF" w:rsidRPr="003143E7">
        <w:rPr>
          <w:rFonts w:ascii="Times New Roman" w:hAnsi="Times New Roman" w:cs="Times New Roman"/>
          <w:color w:val="auto"/>
        </w:rPr>
        <w:t>ensuring business alignment and clear focus,</w:t>
      </w:r>
      <w:r w:rsidR="00D3653C" w:rsidRPr="003143E7">
        <w:rPr>
          <w:rFonts w:ascii="Times New Roman" w:hAnsi="Times New Roman" w:cs="Times New Roman"/>
          <w:color w:val="auto"/>
        </w:rPr>
        <w:t xml:space="preserve"> </w:t>
      </w:r>
      <w:r w:rsidR="00915037" w:rsidRPr="003143E7">
        <w:rPr>
          <w:rFonts w:ascii="Times New Roman" w:hAnsi="Times New Roman" w:cs="Times New Roman"/>
          <w:color w:val="auto"/>
        </w:rPr>
        <w:t>direction,</w:t>
      </w:r>
      <w:r w:rsidR="009742CF" w:rsidRPr="003143E7">
        <w:rPr>
          <w:rFonts w:ascii="Times New Roman" w:hAnsi="Times New Roman" w:cs="Times New Roman"/>
          <w:color w:val="auto"/>
        </w:rPr>
        <w:t xml:space="preserve"> and vision. </w:t>
      </w:r>
      <w:r w:rsidR="00070518" w:rsidRPr="003143E7">
        <w:rPr>
          <w:rFonts w:ascii="Times New Roman" w:hAnsi="Times New Roman" w:cs="Times New Roman"/>
          <w:color w:val="auto"/>
        </w:rPr>
        <w:t>This practice requires the technology to directly support business strategy.</w:t>
      </w:r>
      <w:r w:rsidR="00D3653C" w:rsidRPr="003143E7">
        <w:rPr>
          <w:rFonts w:ascii="Times New Roman" w:hAnsi="Times New Roman" w:cs="Times New Roman"/>
          <w:color w:val="auto"/>
        </w:rPr>
        <w:t xml:space="preserve"> Part of this will include requiring </w:t>
      </w:r>
      <w:r w:rsidR="00F6269A" w:rsidRPr="003143E7">
        <w:rPr>
          <w:rFonts w:ascii="Times New Roman" w:hAnsi="Times New Roman" w:cs="Times New Roman"/>
          <w:color w:val="auto"/>
        </w:rPr>
        <w:t xml:space="preserve">IT leaders at the executive level table. This also requires </w:t>
      </w:r>
      <w:r w:rsidR="00CE6302" w:rsidRPr="003143E7">
        <w:rPr>
          <w:rFonts w:ascii="Times New Roman" w:hAnsi="Times New Roman" w:cs="Times New Roman"/>
          <w:color w:val="auto"/>
        </w:rPr>
        <w:t xml:space="preserve">a roadmap based on </w:t>
      </w:r>
      <w:r w:rsidR="00CE6302" w:rsidRPr="003143E7">
        <w:rPr>
          <w:rFonts w:ascii="Times New Roman" w:hAnsi="Times New Roman" w:cs="Times New Roman"/>
          <w:color w:val="auto"/>
        </w:rPr>
        <w:lastRenderedPageBreak/>
        <w:t xml:space="preserve">1-5-10 years, which is tied to </w:t>
      </w:r>
      <w:r w:rsidR="00F637F0" w:rsidRPr="003143E7">
        <w:rPr>
          <w:rFonts w:ascii="Times New Roman" w:hAnsi="Times New Roman" w:cs="Times New Roman"/>
          <w:color w:val="auto"/>
        </w:rPr>
        <w:t xml:space="preserve">delivery of new products or airplanes. This also requires </w:t>
      </w:r>
      <w:r w:rsidR="00A91893" w:rsidRPr="003143E7">
        <w:rPr>
          <w:rFonts w:ascii="Times New Roman" w:hAnsi="Times New Roman" w:cs="Times New Roman"/>
          <w:color w:val="auto"/>
        </w:rPr>
        <w:t>IT capital expenditures must support and enable the business objectives for safety, performance, and efficiency.</w:t>
      </w:r>
    </w:p>
    <w:p w14:paraId="75027FA1" w14:textId="3DE7B2A7" w:rsidR="00172F1B" w:rsidRPr="003143E7" w:rsidRDefault="00172F1B"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Supplier Management</w:t>
      </w:r>
    </w:p>
    <w:p w14:paraId="13595213" w14:textId="23C08844" w:rsidR="00EA5C69" w:rsidRPr="003143E7" w:rsidRDefault="00A858C1"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Supplier management practices will </w:t>
      </w:r>
      <w:r w:rsidR="00C52176" w:rsidRPr="003143E7">
        <w:rPr>
          <w:rFonts w:ascii="Times New Roman" w:hAnsi="Times New Roman" w:cs="Times New Roman"/>
          <w:color w:val="auto"/>
        </w:rPr>
        <w:t xml:space="preserve">help ensure to address and resolve the problems with suppliant chain issues. </w:t>
      </w:r>
      <w:r w:rsidR="00391FFC" w:rsidRPr="003143E7">
        <w:rPr>
          <w:rFonts w:ascii="Times New Roman" w:hAnsi="Times New Roman" w:cs="Times New Roman"/>
          <w:color w:val="auto"/>
        </w:rPr>
        <w:t xml:space="preserve">This practice ensures the company’s </w:t>
      </w:r>
      <w:r w:rsidR="0085301D" w:rsidRPr="003143E7">
        <w:rPr>
          <w:rFonts w:ascii="Times New Roman" w:hAnsi="Times New Roman" w:cs="Times New Roman"/>
          <w:color w:val="auto"/>
        </w:rPr>
        <w:t>dependency</w:t>
      </w:r>
      <w:r w:rsidR="00391FFC" w:rsidRPr="003143E7">
        <w:rPr>
          <w:rFonts w:ascii="Times New Roman" w:hAnsi="Times New Roman" w:cs="Times New Roman"/>
          <w:color w:val="auto"/>
        </w:rPr>
        <w:t xml:space="preserve"> on external </w:t>
      </w:r>
      <w:r w:rsidR="0085301D" w:rsidRPr="003143E7">
        <w:rPr>
          <w:rFonts w:ascii="Times New Roman" w:hAnsi="Times New Roman" w:cs="Times New Roman"/>
          <w:color w:val="auto"/>
        </w:rPr>
        <w:t>vendors</w:t>
      </w:r>
      <w:r w:rsidR="00391FFC" w:rsidRPr="003143E7">
        <w:rPr>
          <w:rFonts w:ascii="Times New Roman" w:hAnsi="Times New Roman" w:cs="Times New Roman"/>
          <w:color w:val="auto"/>
        </w:rPr>
        <w:t xml:space="preserve"> </w:t>
      </w:r>
      <w:r w:rsidR="0085301D" w:rsidRPr="003143E7">
        <w:rPr>
          <w:rFonts w:ascii="Times New Roman" w:hAnsi="Times New Roman" w:cs="Times New Roman"/>
          <w:color w:val="auto"/>
        </w:rPr>
        <w:t xml:space="preserve">will not compromise its service quality or regulatory compliance. </w:t>
      </w:r>
      <w:r w:rsidR="00C52176" w:rsidRPr="003143E7">
        <w:rPr>
          <w:rFonts w:ascii="Times New Roman" w:hAnsi="Times New Roman" w:cs="Times New Roman"/>
          <w:color w:val="auto"/>
        </w:rPr>
        <w:t>It will do this by</w:t>
      </w:r>
      <w:r w:rsidR="00391FFC" w:rsidRPr="003143E7">
        <w:rPr>
          <w:rFonts w:ascii="Times New Roman" w:hAnsi="Times New Roman" w:cs="Times New Roman"/>
          <w:color w:val="auto"/>
        </w:rPr>
        <w:t xml:space="preserve"> </w:t>
      </w:r>
      <w:r w:rsidR="0085301D" w:rsidRPr="003143E7">
        <w:rPr>
          <w:rFonts w:ascii="Times New Roman" w:hAnsi="Times New Roman" w:cs="Times New Roman"/>
          <w:color w:val="auto"/>
        </w:rPr>
        <w:t xml:space="preserve">conducting full </w:t>
      </w:r>
      <w:r w:rsidR="00AA0E05" w:rsidRPr="003143E7">
        <w:rPr>
          <w:rFonts w:ascii="Times New Roman" w:hAnsi="Times New Roman" w:cs="Times New Roman"/>
          <w:color w:val="auto"/>
        </w:rPr>
        <w:t xml:space="preserve">assessments and evaluations of its suppliers or vendors. It will mark each vendor by risk category for delivery. </w:t>
      </w:r>
      <w:r w:rsidR="00A74A27" w:rsidRPr="003143E7">
        <w:rPr>
          <w:rFonts w:ascii="Times New Roman" w:hAnsi="Times New Roman" w:cs="Times New Roman"/>
          <w:color w:val="auto"/>
        </w:rPr>
        <w:t xml:space="preserve">It will also review and revise any SLAs to add </w:t>
      </w:r>
      <w:r w:rsidR="00032964" w:rsidRPr="003143E7">
        <w:rPr>
          <w:rFonts w:ascii="Times New Roman" w:hAnsi="Times New Roman" w:cs="Times New Roman"/>
          <w:color w:val="auto"/>
        </w:rPr>
        <w:t>to</w:t>
      </w:r>
      <w:r w:rsidR="00A74A27" w:rsidRPr="003143E7">
        <w:rPr>
          <w:rFonts w:ascii="Times New Roman" w:hAnsi="Times New Roman" w:cs="Times New Roman"/>
          <w:color w:val="auto"/>
        </w:rPr>
        <w:t xml:space="preserve"> </w:t>
      </w:r>
      <w:r w:rsidR="009B02CB" w:rsidRPr="003143E7">
        <w:rPr>
          <w:rFonts w:ascii="Times New Roman" w:hAnsi="Times New Roman" w:cs="Times New Roman"/>
          <w:color w:val="auto"/>
        </w:rPr>
        <w:t>service and delivery performance requirements.</w:t>
      </w:r>
    </w:p>
    <w:p w14:paraId="0DBC974F" w14:textId="2AA9EF7E" w:rsidR="00172F1B" w:rsidRPr="003143E7" w:rsidRDefault="008343CB" w:rsidP="00952B9F">
      <w:pPr>
        <w:pStyle w:val="ListParagraph"/>
        <w:numPr>
          <w:ilvl w:val="0"/>
          <w:numId w:val="26"/>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Workforce Management</w:t>
      </w:r>
    </w:p>
    <w:p w14:paraId="6CF480C1" w14:textId="5A354F7C" w:rsidR="008343CB" w:rsidRPr="003143E7" w:rsidRDefault="00583984"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The workforce management practices will address employee training and roles</w:t>
      </w:r>
      <w:r w:rsidR="003F4B31" w:rsidRPr="003143E7">
        <w:rPr>
          <w:rFonts w:ascii="Times New Roman" w:hAnsi="Times New Roman" w:cs="Times New Roman"/>
          <w:color w:val="auto"/>
        </w:rPr>
        <w:t xml:space="preserve">. The practice will review and ensure its staffing levels are sufficient to support its </w:t>
      </w:r>
      <w:r w:rsidR="00915037" w:rsidRPr="003143E7">
        <w:rPr>
          <w:rFonts w:ascii="Times New Roman" w:hAnsi="Times New Roman" w:cs="Times New Roman"/>
          <w:color w:val="auto"/>
        </w:rPr>
        <w:t>modern technology</w:t>
      </w:r>
      <w:r w:rsidR="003F4B31" w:rsidRPr="003143E7">
        <w:rPr>
          <w:rFonts w:ascii="Times New Roman" w:hAnsi="Times New Roman" w:cs="Times New Roman"/>
          <w:color w:val="auto"/>
        </w:rPr>
        <w:t xml:space="preserve"> and operations.</w:t>
      </w:r>
      <w:r w:rsidR="00032964" w:rsidRPr="003143E7">
        <w:rPr>
          <w:rFonts w:ascii="Times New Roman" w:hAnsi="Times New Roman" w:cs="Times New Roman"/>
          <w:color w:val="auto"/>
        </w:rPr>
        <w:t xml:space="preserve"> </w:t>
      </w:r>
      <w:r w:rsidR="00C749E4" w:rsidRPr="003143E7">
        <w:rPr>
          <w:rFonts w:ascii="Times New Roman" w:hAnsi="Times New Roman" w:cs="Times New Roman"/>
          <w:color w:val="auto"/>
        </w:rPr>
        <w:t xml:space="preserve">The practice will train employee </w:t>
      </w:r>
      <w:r w:rsidR="00904C20" w:rsidRPr="003143E7">
        <w:rPr>
          <w:rFonts w:ascii="Times New Roman" w:hAnsi="Times New Roman" w:cs="Times New Roman"/>
          <w:color w:val="auto"/>
        </w:rPr>
        <w:t>in</w:t>
      </w:r>
      <w:r w:rsidR="00C749E4" w:rsidRPr="003143E7">
        <w:rPr>
          <w:rFonts w:ascii="Times New Roman" w:hAnsi="Times New Roman" w:cs="Times New Roman"/>
          <w:color w:val="auto"/>
        </w:rPr>
        <w:t xml:space="preserve"> the </w:t>
      </w:r>
      <w:r w:rsidR="00915037" w:rsidRPr="003143E7">
        <w:rPr>
          <w:rFonts w:ascii="Times New Roman" w:hAnsi="Times New Roman" w:cs="Times New Roman"/>
          <w:color w:val="auto"/>
        </w:rPr>
        <w:t>modern technologies</w:t>
      </w:r>
      <w:r w:rsidR="00C749E4" w:rsidRPr="003143E7">
        <w:rPr>
          <w:rFonts w:ascii="Times New Roman" w:hAnsi="Times New Roman" w:cs="Times New Roman"/>
          <w:color w:val="auto"/>
        </w:rPr>
        <w:t xml:space="preserve">. They will also be trained </w:t>
      </w:r>
      <w:r w:rsidR="00904C20" w:rsidRPr="003143E7">
        <w:rPr>
          <w:rFonts w:ascii="Times New Roman" w:hAnsi="Times New Roman" w:cs="Times New Roman"/>
          <w:color w:val="auto"/>
        </w:rPr>
        <w:t>in the</w:t>
      </w:r>
      <w:r w:rsidR="00C749E4" w:rsidRPr="003143E7">
        <w:rPr>
          <w:rFonts w:ascii="Times New Roman" w:hAnsi="Times New Roman" w:cs="Times New Roman"/>
          <w:color w:val="auto"/>
        </w:rPr>
        <w:t xml:space="preserve"> monitoring systems, and </w:t>
      </w:r>
      <w:r w:rsidR="00CD4A2A" w:rsidRPr="003143E7">
        <w:rPr>
          <w:rFonts w:ascii="Times New Roman" w:hAnsi="Times New Roman" w:cs="Times New Roman"/>
          <w:color w:val="auto"/>
        </w:rPr>
        <w:t>in</w:t>
      </w:r>
      <w:r w:rsidR="00C749E4" w:rsidRPr="003143E7">
        <w:rPr>
          <w:rFonts w:ascii="Times New Roman" w:hAnsi="Times New Roman" w:cs="Times New Roman"/>
          <w:color w:val="auto"/>
        </w:rPr>
        <w:t xml:space="preserve"> </w:t>
      </w:r>
      <w:r w:rsidR="00904C20" w:rsidRPr="003143E7">
        <w:rPr>
          <w:rFonts w:ascii="Times New Roman" w:hAnsi="Times New Roman" w:cs="Times New Roman"/>
          <w:color w:val="auto"/>
        </w:rPr>
        <w:t xml:space="preserve">the culture of the new vision for value. </w:t>
      </w:r>
      <w:r w:rsidR="00CD4A2A" w:rsidRPr="003143E7">
        <w:rPr>
          <w:rFonts w:ascii="Times New Roman" w:hAnsi="Times New Roman" w:cs="Times New Roman"/>
          <w:color w:val="auto"/>
        </w:rPr>
        <w:t xml:space="preserve">Roles and responsibilities will be clearly established, but also with cross functional training. </w:t>
      </w:r>
    </w:p>
    <w:p w14:paraId="62D953B4" w14:textId="1C1F9660" w:rsidR="002F0A37" w:rsidRPr="003143E7" w:rsidRDefault="00485E1C" w:rsidP="00952B9F">
      <w:pPr>
        <w:pStyle w:val="ListParagraph"/>
        <w:numPr>
          <w:ilvl w:val="0"/>
          <w:numId w:val="25"/>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t>Service Management Practices</w:t>
      </w:r>
    </w:p>
    <w:p w14:paraId="1CC14EF9" w14:textId="37A07F17" w:rsidR="002F0A37" w:rsidRPr="003143E7" w:rsidRDefault="00BD16AB" w:rsidP="00952B9F">
      <w:pPr>
        <w:spacing w:before="0" w:after="0" w:line="360" w:lineRule="auto"/>
        <w:ind w:firstLine="360"/>
        <w:rPr>
          <w:rFonts w:ascii="Times New Roman" w:hAnsi="Times New Roman" w:cs="Times New Roman"/>
          <w:color w:val="auto"/>
        </w:rPr>
      </w:pPr>
      <w:r w:rsidRPr="003143E7">
        <w:rPr>
          <w:rFonts w:ascii="Times New Roman" w:hAnsi="Times New Roman" w:cs="Times New Roman"/>
          <w:color w:val="auto"/>
        </w:rPr>
        <w:t>Service management practices</w:t>
      </w:r>
      <w:r w:rsidR="0000185D" w:rsidRPr="003143E7">
        <w:rPr>
          <w:rFonts w:ascii="Times New Roman" w:hAnsi="Times New Roman" w:cs="Times New Roman"/>
          <w:color w:val="auto"/>
        </w:rPr>
        <w:t xml:space="preserve"> </w:t>
      </w:r>
      <w:r w:rsidR="000A18CE" w:rsidRPr="003143E7">
        <w:rPr>
          <w:rFonts w:ascii="Times New Roman" w:hAnsi="Times New Roman" w:cs="Times New Roman"/>
          <w:color w:val="auto"/>
        </w:rPr>
        <w:t xml:space="preserve">are critical functions for delivering value as promised to customers </w:t>
      </w:r>
      <w:r w:rsidR="00C7201E" w:rsidRPr="003143E7">
        <w:rPr>
          <w:rFonts w:ascii="Times New Roman" w:hAnsi="Times New Roman" w:cs="Times New Roman"/>
          <w:color w:val="auto"/>
        </w:rPr>
        <w:t xml:space="preserve">and business alike. The practices answer and resolve the issues </w:t>
      </w:r>
      <w:r w:rsidR="00700256" w:rsidRPr="003143E7">
        <w:rPr>
          <w:rFonts w:ascii="Times New Roman" w:hAnsi="Times New Roman" w:cs="Times New Roman"/>
          <w:color w:val="auto"/>
        </w:rPr>
        <w:t xml:space="preserve">of operational failure, </w:t>
      </w:r>
      <w:r w:rsidR="00915037" w:rsidRPr="003143E7">
        <w:rPr>
          <w:rFonts w:ascii="Times New Roman" w:hAnsi="Times New Roman" w:cs="Times New Roman"/>
          <w:color w:val="auto"/>
        </w:rPr>
        <w:t>elevated risk</w:t>
      </w:r>
      <w:r w:rsidR="00700256" w:rsidRPr="003143E7">
        <w:rPr>
          <w:rFonts w:ascii="Times New Roman" w:hAnsi="Times New Roman" w:cs="Times New Roman"/>
          <w:color w:val="auto"/>
        </w:rPr>
        <w:t xml:space="preserve"> incidents, poor service level quality, and the lack of service design.</w:t>
      </w:r>
    </w:p>
    <w:p w14:paraId="4206C6F1" w14:textId="5C6F88BE" w:rsidR="002F0A37" w:rsidRPr="003143E7" w:rsidRDefault="00485E1C"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Service-Level Management (SLM)</w:t>
      </w:r>
    </w:p>
    <w:p w14:paraId="2E05E509" w14:textId="018F2907" w:rsidR="002F0A37" w:rsidRPr="003143E7" w:rsidRDefault="009737AE"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The service level management practice will ensure the company does not compromise on its service delivery </w:t>
      </w:r>
      <w:r w:rsidR="001F46F3" w:rsidRPr="003143E7">
        <w:rPr>
          <w:rFonts w:ascii="Times New Roman" w:hAnsi="Times New Roman" w:cs="Times New Roman"/>
          <w:color w:val="auto"/>
        </w:rPr>
        <w:t xml:space="preserve">or </w:t>
      </w:r>
      <w:r w:rsidR="00C523E5" w:rsidRPr="003143E7">
        <w:rPr>
          <w:rFonts w:ascii="Times New Roman" w:hAnsi="Times New Roman" w:cs="Times New Roman"/>
          <w:color w:val="auto"/>
        </w:rPr>
        <w:t>by</w:t>
      </w:r>
      <w:r w:rsidR="001F46F3" w:rsidRPr="003143E7">
        <w:rPr>
          <w:rFonts w:ascii="Times New Roman" w:hAnsi="Times New Roman" w:cs="Times New Roman"/>
          <w:color w:val="auto"/>
        </w:rPr>
        <w:t xml:space="preserve"> meeting business needs. This practice will be done by ensuring services are </w:t>
      </w:r>
      <w:r w:rsidR="00DC7758" w:rsidRPr="003143E7">
        <w:rPr>
          <w:rFonts w:ascii="Times New Roman" w:hAnsi="Times New Roman" w:cs="Times New Roman"/>
          <w:color w:val="auto"/>
        </w:rPr>
        <w:t xml:space="preserve">measured and aligned with business outcomes. This also requires </w:t>
      </w:r>
      <w:r w:rsidR="001364D2" w:rsidRPr="003143E7">
        <w:rPr>
          <w:rFonts w:ascii="Times New Roman" w:hAnsi="Times New Roman" w:cs="Times New Roman"/>
          <w:color w:val="auto"/>
        </w:rPr>
        <w:t>a shifting focus to operational metrics</w:t>
      </w:r>
      <w:r w:rsidR="00A83F0F" w:rsidRPr="003143E7">
        <w:rPr>
          <w:rFonts w:ascii="Times New Roman" w:hAnsi="Times New Roman" w:cs="Times New Roman"/>
          <w:color w:val="auto"/>
        </w:rPr>
        <w:t xml:space="preserve"> by defining and monitoring the operational levels.</w:t>
      </w:r>
      <w:r w:rsidR="00C523E5" w:rsidRPr="003143E7">
        <w:rPr>
          <w:rFonts w:ascii="Times New Roman" w:hAnsi="Times New Roman" w:cs="Times New Roman"/>
          <w:color w:val="auto"/>
        </w:rPr>
        <w:t xml:space="preserve"> </w:t>
      </w:r>
      <w:r w:rsidR="00610FF9" w:rsidRPr="003143E7">
        <w:rPr>
          <w:rFonts w:ascii="Times New Roman" w:hAnsi="Times New Roman" w:cs="Times New Roman"/>
          <w:color w:val="auto"/>
        </w:rPr>
        <w:t xml:space="preserve">These will directly support the </w:t>
      </w:r>
      <w:r w:rsidR="00153873" w:rsidRPr="003143E7">
        <w:rPr>
          <w:rFonts w:ascii="Times New Roman" w:hAnsi="Times New Roman" w:cs="Times New Roman"/>
          <w:color w:val="auto"/>
        </w:rPr>
        <w:t xml:space="preserve">service level indicators. </w:t>
      </w:r>
    </w:p>
    <w:p w14:paraId="537C6AC1" w14:textId="6D9137C3" w:rsidR="00A96A58" w:rsidRPr="003143E7" w:rsidRDefault="00A96A58"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Business Analysis</w:t>
      </w:r>
      <w:r w:rsidR="004102CF" w:rsidRPr="003143E7">
        <w:rPr>
          <w:rFonts w:ascii="Times New Roman" w:hAnsi="Times New Roman" w:cs="Times New Roman"/>
          <w:color w:val="auto"/>
        </w:rPr>
        <w:t xml:space="preserve"> (BA) </w:t>
      </w:r>
    </w:p>
    <w:p w14:paraId="7C43D675" w14:textId="54489A9C" w:rsidR="00567AA9" w:rsidRPr="003143E7" w:rsidRDefault="00567AA9"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Business Analysis practices will help the company </w:t>
      </w:r>
      <w:r w:rsidR="009977BF" w:rsidRPr="003143E7">
        <w:rPr>
          <w:rFonts w:ascii="Times New Roman" w:hAnsi="Times New Roman" w:cs="Times New Roman"/>
          <w:color w:val="auto"/>
        </w:rPr>
        <w:t>with</w:t>
      </w:r>
      <w:r w:rsidRPr="003143E7">
        <w:rPr>
          <w:rFonts w:ascii="Times New Roman" w:hAnsi="Times New Roman" w:cs="Times New Roman"/>
          <w:color w:val="auto"/>
        </w:rPr>
        <w:t xml:space="preserve"> its lack of </w:t>
      </w:r>
      <w:r w:rsidR="009977BF" w:rsidRPr="003143E7">
        <w:rPr>
          <w:rFonts w:ascii="Times New Roman" w:hAnsi="Times New Roman" w:cs="Times New Roman"/>
          <w:color w:val="auto"/>
        </w:rPr>
        <w:t>understanding</w:t>
      </w:r>
      <w:r w:rsidR="006B751F" w:rsidRPr="003143E7">
        <w:rPr>
          <w:rFonts w:ascii="Times New Roman" w:hAnsi="Times New Roman" w:cs="Times New Roman"/>
          <w:color w:val="auto"/>
        </w:rPr>
        <w:t xml:space="preserve"> of problems and knowing how to achieve its end goals. </w:t>
      </w:r>
      <w:r w:rsidR="007663AB" w:rsidRPr="003143E7">
        <w:rPr>
          <w:rFonts w:ascii="Times New Roman" w:hAnsi="Times New Roman" w:cs="Times New Roman"/>
          <w:color w:val="auto"/>
        </w:rPr>
        <w:t xml:space="preserve">The practice helps the company to ensure </w:t>
      </w:r>
      <w:r w:rsidR="009977BF" w:rsidRPr="003143E7">
        <w:rPr>
          <w:rFonts w:ascii="Times New Roman" w:hAnsi="Times New Roman" w:cs="Times New Roman"/>
          <w:color w:val="auto"/>
        </w:rPr>
        <w:t xml:space="preserve">its business requirements are met and aligned with the </w:t>
      </w:r>
      <w:r w:rsidR="00915037" w:rsidRPr="003143E7">
        <w:rPr>
          <w:rFonts w:ascii="Times New Roman" w:hAnsi="Times New Roman" w:cs="Times New Roman"/>
          <w:color w:val="auto"/>
        </w:rPr>
        <w:t>modern technology</w:t>
      </w:r>
      <w:r w:rsidR="009977BF" w:rsidRPr="003143E7">
        <w:rPr>
          <w:rFonts w:ascii="Times New Roman" w:hAnsi="Times New Roman" w:cs="Times New Roman"/>
          <w:color w:val="auto"/>
        </w:rPr>
        <w:t>.</w:t>
      </w:r>
      <w:r w:rsidR="00894B7E" w:rsidRPr="003143E7">
        <w:rPr>
          <w:rFonts w:ascii="Times New Roman" w:hAnsi="Times New Roman" w:cs="Times New Roman"/>
          <w:color w:val="auto"/>
        </w:rPr>
        <w:t xml:space="preserve"> The BA practice involves making assessments and </w:t>
      </w:r>
      <w:r w:rsidR="00E41006" w:rsidRPr="003143E7">
        <w:rPr>
          <w:rFonts w:ascii="Times New Roman" w:hAnsi="Times New Roman" w:cs="Times New Roman"/>
          <w:color w:val="auto"/>
        </w:rPr>
        <w:t>evaluations</w:t>
      </w:r>
      <w:r w:rsidR="00894B7E" w:rsidRPr="003143E7">
        <w:rPr>
          <w:rFonts w:ascii="Times New Roman" w:hAnsi="Times New Roman" w:cs="Times New Roman"/>
          <w:color w:val="auto"/>
        </w:rPr>
        <w:t xml:space="preserve">, such as root cause analysis, </w:t>
      </w:r>
      <w:r w:rsidR="00E41006" w:rsidRPr="003143E7">
        <w:rPr>
          <w:rFonts w:ascii="Times New Roman" w:hAnsi="Times New Roman" w:cs="Times New Roman"/>
          <w:color w:val="auto"/>
        </w:rPr>
        <w:t>and roadmaps.</w:t>
      </w:r>
      <w:r w:rsidR="00917944" w:rsidRPr="003143E7">
        <w:rPr>
          <w:rFonts w:ascii="Times New Roman" w:hAnsi="Times New Roman" w:cs="Times New Roman"/>
          <w:color w:val="auto"/>
        </w:rPr>
        <w:t xml:space="preserve"> </w:t>
      </w:r>
      <w:r w:rsidR="008275F5" w:rsidRPr="003143E7">
        <w:rPr>
          <w:rFonts w:ascii="Times New Roman" w:hAnsi="Times New Roman" w:cs="Times New Roman"/>
          <w:color w:val="auto"/>
        </w:rPr>
        <w:t xml:space="preserve">BA practices will also seek to define and understand the </w:t>
      </w:r>
      <w:r w:rsidR="00915037" w:rsidRPr="003143E7">
        <w:rPr>
          <w:rFonts w:ascii="Times New Roman" w:hAnsi="Times New Roman" w:cs="Times New Roman"/>
          <w:color w:val="auto"/>
        </w:rPr>
        <w:t>innovative technologies</w:t>
      </w:r>
      <w:r w:rsidR="008275F5" w:rsidRPr="003143E7">
        <w:rPr>
          <w:rFonts w:ascii="Times New Roman" w:hAnsi="Times New Roman" w:cs="Times New Roman"/>
          <w:color w:val="auto"/>
        </w:rPr>
        <w:t xml:space="preserve">, and the functional requirements for them. </w:t>
      </w:r>
      <w:r w:rsidR="00700D5B" w:rsidRPr="003143E7">
        <w:rPr>
          <w:rFonts w:ascii="Times New Roman" w:hAnsi="Times New Roman" w:cs="Times New Roman"/>
          <w:color w:val="auto"/>
        </w:rPr>
        <w:t>BA practices will also ensure all documentation is done and polic</w:t>
      </w:r>
      <w:r w:rsidR="002458B9" w:rsidRPr="003143E7">
        <w:rPr>
          <w:rFonts w:ascii="Times New Roman" w:hAnsi="Times New Roman" w:cs="Times New Roman"/>
          <w:color w:val="auto"/>
        </w:rPr>
        <w:t>i</w:t>
      </w:r>
      <w:r w:rsidR="00700D5B" w:rsidRPr="003143E7">
        <w:rPr>
          <w:rFonts w:ascii="Times New Roman" w:hAnsi="Times New Roman" w:cs="Times New Roman"/>
          <w:color w:val="auto"/>
        </w:rPr>
        <w:t xml:space="preserve">es </w:t>
      </w:r>
      <w:r w:rsidR="00F215E1" w:rsidRPr="003143E7">
        <w:rPr>
          <w:rFonts w:ascii="Times New Roman" w:hAnsi="Times New Roman" w:cs="Times New Roman"/>
          <w:color w:val="auto"/>
        </w:rPr>
        <w:t xml:space="preserve">are revised as needed. </w:t>
      </w:r>
    </w:p>
    <w:p w14:paraId="1ED47814" w14:textId="766713EB" w:rsidR="00A96A58" w:rsidRPr="003143E7" w:rsidRDefault="00407FC6"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Capacity and performance management</w:t>
      </w:r>
    </w:p>
    <w:p w14:paraId="1CF922AC" w14:textId="4ED62B08" w:rsidR="002458B9" w:rsidRPr="003143E7" w:rsidRDefault="009F7ADA"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lastRenderedPageBreak/>
        <w:t xml:space="preserve">Capacity </w:t>
      </w:r>
      <w:r w:rsidR="005C43D0" w:rsidRPr="003143E7">
        <w:rPr>
          <w:rFonts w:ascii="Times New Roman" w:hAnsi="Times New Roman" w:cs="Times New Roman"/>
          <w:color w:val="auto"/>
        </w:rPr>
        <w:t xml:space="preserve">and performance management practices </w:t>
      </w:r>
      <w:r w:rsidR="000F18A1" w:rsidRPr="003143E7">
        <w:rPr>
          <w:rFonts w:ascii="Times New Roman" w:hAnsi="Times New Roman" w:cs="Times New Roman"/>
          <w:color w:val="auto"/>
        </w:rPr>
        <w:t>ensure</w:t>
      </w:r>
      <w:r w:rsidR="005C43D0" w:rsidRPr="003143E7">
        <w:rPr>
          <w:rFonts w:ascii="Times New Roman" w:hAnsi="Times New Roman" w:cs="Times New Roman"/>
          <w:color w:val="auto"/>
        </w:rPr>
        <w:t xml:space="preserve"> workload service demands </w:t>
      </w:r>
      <w:r w:rsidR="007273DF" w:rsidRPr="003143E7">
        <w:rPr>
          <w:rFonts w:ascii="Times New Roman" w:hAnsi="Times New Roman" w:cs="Times New Roman"/>
          <w:color w:val="auto"/>
        </w:rPr>
        <w:t>are met</w:t>
      </w:r>
      <w:r w:rsidR="000F18A1" w:rsidRPr="003143E7">
        <w:rPr>
          <w:rFonts w:ascii="Times New Roman" w:hAnsi="Times New Roman" w:cs="Times New Roman"/>
          <w:color w:val="auto"/>
        </w:rPr>
        <w:t xml:space="preserve"> without failure. This practice requires </w:t>
      </w:r>
      <w:r w:rsidR="00FE0620" w:rsidRPr="003143E7">
        <w:rPr>
          <w:rFonts w:ascii="Times New Roman" w:hAnsi="Times New Roman" w:cs="Times New Roman"/>
          <w:color w:val="auto"/>
        </w:rPr>
        <w:t xml:space="preserve">rigorous testing for the </w:t>
      </w:r>
      <w:r w:rsidR="00915037" w:rsidRPr="003143E7">
        <w:rPr>
          <w:rFonts w:ascii="Times New Roman" w:hAnsi="Times New Roman" w:cs="Times New Roman"/>
          <w:color w:val="auto"/>
        </w:rPr>
        <w:t>modern technologies</w:t>
      </w:r>
      <w:r w:rsidR="00FE0620" w:rsidRPr="003143E7">
        <w:rPr>
          <w:rFonts w:ascii="Times New Roman" w:hAnsi="Times New Roman" w:cs="Times New Roman"/>
          <w:color w:val="auto"/>
        </w:rPr>
        <w:t xml:space="preserve"> implemented and operational systems, to include stress testing. </w:t>
      </w:r>
      <w:r w:rsidR="008C2AAD" w:rsidRPr="003143E7">
        <w:rPr>
          <w:rFonts w:ascii="Times New Roman" w:hAnsi="Times New Roman" w:cs="Times New Roman"/>
          <w:color w:val="auto"/>
        </w:rPr>
        <w:t xml:space="preserve">This practice also requires implementation of </w:t>
      </w:r>
      <w:r w:rsidR="008163B6" w:rsidRPr="003143E7">
        <w:rPr>
          <w:rFonts w:ascii="Times New Roman" w:hAnsi="Times New Roman" w:cs="Times New Roman"/>
          <w:color w:val="auto"/>
        </w:rPr>
        <w:t>an</w:t>
      </w:r>
      <w:r w:rsidR="008C2AAD" w:rsidRPr="003143E7">
        <w:rPr>
          <w:rFonts w:ascii="Times New Roman" w:hAnsi="Times New Roman" w:cs="Times New Roman"/>
          <w:color w:val="auto"/>
        </w:rPr>
        <w:t xml:space="preserve"> ongoing </w:t>
      </w:r>
      <w:r w:rsidR="008163B6" w:rsidRPr="003143E7">
        <w:rPr>
          <w:rFonts w:ascii="Times New Roman" w:hAnsi="Times New Roman" w:cs="Times New Roman"/>
          <w:color w:val="auto"/>
        </w:rPr>
        <w:t xml:space="preserve">performance monitoring system that </w:t>
      </w:r>
      <w:r w:rsidR="00D235E7" w:rsidRPr="003143E7">
        <w:rPr>
          <w:rFonts w:ascii="Times New Roman" w:hAnsi="Times New Roman" w:cs="Times New Roman"/>
          <w:color w:val="auto"/>
        </w:rPr>
        <w:t xml:space="preserve">tracks resources usage and </w:t>
      </w:r>
      <w:r w:rsidR="005F14ED" w:rsidRPr="003143E7">
        <w:rPr>
          <w:rFonts w:ascii="Times New Roman" w:hAnsi="Times New Roman" w:cs="Times New Roman"/>
          <w:color w:val="auto"/>
        </w:rPr>
        <w:t>scales up or down based</w:t>
      </w:r>
      <w:r w:rsidR="000818E9" w:rsidRPr="003143E7">
        <w:rPr>
          <w:rFonts w:ascii="Times New Roman" w:hAnsi="Times New Roman" w:cs="Times New Roman"/>
          <w:color w:val="auto"/>
        </w:rPr>
        <w:t xml:space="preserve"> as needed. </w:t>
      </w:r>
    </w:p>
    <w:p w14:paraId="20DDCD16" w14:textId="46D67F39" w:rsidR="00766C52" w:rsidRPr="003143E7" w:rsidRDefault="00407FC6"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Change Control</w:t>
      </w:r>
      <w:r w:rsidR="00BD16AB" w:rsidRPr="003143E7">
        <w:rPr>
          <w:rFonts w:ascii="Times New Roman" w:hAnsi="Times New Roman" w:cs="Times New Roman"/>
          <w:color w:val="auto"/>
        </w:rPr>
        <w:t xml:space="preserve"> and Enablement</w:t>
      </w:r>
    </w:p>
    <w:p w14:paraId="0ECFFD22" w14:textId="1502DA5B" w:rsidR="000818E9" w:rsidRPr="003143E7" w:rsidRDefault="006C7086"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This practice </w:t>
      </w:r>
      <w:r w:rsidR="001A61BF" w:rsidRPr="003143E7">
        <w:rPr>
          <w:rFonts w:ascii="Times New Roman" w:hAnsi="Times New Roman" w:cs="Times New Roman"/>
          <w:color w:val="auto"/>
        </w:rPr>
        <w:t>is</w:t>
      </w:r>
      <w:r w:rsidRPr="003143E7">
        <w:rPr>
          <w:rFonts w:ascii="Times New Roman" w:hAnsi="Times New Roman" w:cs="Times New Roman"/>
          <w:color w:val="auto"/>
        </w:rPr>
        <w:t xml:space="preserve"> </w:t>
      </w:r>
      <w:r w:rsidR="001A61BF" w:rsidRPr="003143E7">
        <w:rPr>
          <w:rFonts w:ascii="Times New Roman" w:hAnsi="Times New Roman" w:cs="Times New Roman"/>
          <w:color w:val="auto"/>
        </w:rPr>
        <w:t>designed</w:t>
      </w:r>
      <w:r w:rsidRPr="003143E7">
        <w:rPr>
          <w:rFonts w:ascii="Times New Roman" w:hAnsi="Times New Roman" w:cs="Times New Roman"/>
          <w:color w:val="auto"/>
        </w:rPr>
        <w:t xml:space="preserve"> to ensure </w:t>
      </w:r>
      <w:r w:rsidR="00D1016A" w:rsidRPr="003143E7">
        <w:rPr>
          <w:rFonts w:ascii="Times New Roman" w:hAnsi="Times New Roman" w:cs="Times New Roman"/>
          <w:color w:val="auto"/>
        </w:rPr>
        <w:t>changes are made within acceptable control levels</w:t>
      </w:r>
      <w:r w:rsidR="00DF4C55" w:rsidRPr="003143E7">
        <w:rPr>
          <w:rFonts w:ascii="Times New Roman" w:hAnsi="Times New Roman" w:cs="Times New Roman"/>
          <w:color w:val="auto"/>
        </w:rPr>
        <w:t xml:space="preserve">. It also </w:t>
      </w:r>
      <w:r w:rsidR="001A61BF" w:rsidRPr="003143E7">
        <w:rPr>
          <w:rFonts w:ascii="Times New Roman" w:hAnsi="Times New Roman" w:cs="Times New Roman"/>
          <w:color w:val="auto"/>
        </w:rPr>
        <w:t>ensures changes</w:t>
      </w:r>
      <w:r w:rsidR="003069F8" w:rsidRPr="003143E7">
        <w:rPr>
          <w:rFonts w:ascii="Times New Roman" w:hAnsi="Times New Roman" w:cs="Times New Roman"/>
          <w:color w:val="auto"/>
        </w:rPr>
        <w:t xml:space="preserve"> are continuously assessed, </w:t>
      </w:r>
      <w:r w:rsidR="00915037" w:rsidRPr="003143E7">
        <w:rPr>
          <w:rFonts w:ascii="Times New Roman" w:hAnsi="Times New Roman" w:cs="Times New Roman"/>
          <w:color w:val="auto"/>
        </w:rPr>
        <w:t>authorized,</w:t>
      </w:r>
      <w:r w:rsidR="003069F8" w:rsidRPr="003143E7">
        <w:rPr>
          <w:rFonts w:ascii="Times New Roman" w:hAnsi="Times New Roman" w:cs="Times New Roman"/>
          <w:color w:val="auto"/>
        </w:rPr>
        <w:t xml:space="preserve"> and </w:t>
      </w:r>
      <w:r w:rsidR="001A61BF" w:rsidRPr="003143E7">
        <w:rPr>
          <w:rFonts w:ascii="Times New Roman" w:hAnsi="Times New Roman" w:cs="Times New Roman"/>
          <w:color w:val="auto"/>
        </w:rPr>
        <w:t>implemented</w:t>
      </w:r>
      <w:r w:rsidR="003069F8" w:rsidRPr="003143E7">
        <w:rPr>
          <w:rFonts w:ascii="Times New Roman" w:hAnsi="Times New Roman" w:cs="Times New Roman"/>
          <w:color w:val="auto"/>
        </w:rPr>
        <w:t xml:space="preserve"> </w:t>
      </w:r>
      <w:r w:rsidR="001A61BF" w:rsidRPr="003143E7">
        <w:rPr>
          <w:rFonts w:ascii="Times New Roman" w:hAnsi="Times New Roman" w:cs="Times New Roman"/>
          <w:color w:val="auto"/>
        </w:rPr>
        <w:t>without problems, errors, or failure</w:t>
      </w:r>
      <w:r w:rsidR="00915037" w:rsidRPr="003143E7">
        <w:rPr>
          <w:rFonts w:ascii="Times New Roman" w:hAnsi="Times New Roman" w:cs="Times New Roman"/>
          <w:color w:val="auto"/>
        </w:rPr>
        <w:t xml:space="preserve">. </w:t>
      </w:r>
      <w:r w:rsidR="0027472F" w:rsidRPr="003143E7">
        <w:rPr>
          <w:rFonts w:ascii="Times New Roman" w:hAnsi="Times New Roman" w:cs="Times New Roman"/>
          <w:color w:val="auto"/>
        </w:rPr>
        <w:t xml:space="preserve">Changes also include </w:t>
      </w:r>
      <w:r w:rsidR="005C77BC" w:rsidRPr="003143E7">
        <w:rPr>
          <w:rFonts w:ascii="Times New Roman" w:hAnsi="Times New Roman" w:cs="Times New Roman"/>
          <w:color w:val="auto"/>
        </w:rPr>
        <w:t xml:space="preserve">a full peer review and validation process for the </w:t>
      </w:r>
      <w:r w:rsidR="00915037" w:rsidRPr="003143E7">
        <w:rPr>
          <w:rFonts w:ascii="Times New Roman" w:hAnsi="Times New Roman" w:cs="Times New Roman"/>
          <w:color w:val="auto"/>
        </w:rPr>
        <w:t>innovative technology</w:t>
      </w:r>
      <w:r w:rsidR="002D2457" w:rsidRPr="003143E7">
        <w:rPr>
          <w:rFonts w:ascii="Times New Roman" w:hAnsi="Times New Roman" w:cs="Times New Roman"/>
          <w:color w:val="auto"/>
        </w:rPr>
        <w:t xml:space="preserve"> changes and implementations. </w:t>
      </w:r>
    </w:p>
    <w:p w14:paraId="51E92ACF" w14:textId="32B760DA" w:rsidR="00485E1C" w:rsidRPr="003143E7" w:rsidRDefault="00485E1C"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Incident Management</w:t>
      </w:r>
    </w:p>
    <w:p w14:paraId="2B5FCECC" w14:textId="6DF1F991" w:rsidR="000818E9" w:rsidRPr="003143E7" w:rsidRDefault="00DE7042" w:rsidP="00952B9F">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Incident management practices will help the company to focus on restoring normal service operations </w:t>
      </w:r>
      <w:r w:rsidR="00960C19" w:rsidRPr="003143E7">
        <w:rPr>
          <w:rFonts w:ascii="Times New Roman" w:hAnsi="Times New Roman" w:cs="Times New Roman"/>
          <w:color w:val="auto"/>
        </w:rPr>
        <w:t xml:space="preserve">after incident, and to control impact on business </w:t>
      </w:r>
      <w:r w:rsidR="005D10C7" w:rsidRPr="003143E7">
        <w:rPr>
          <w:rFonts w:ascii="Times New Roman" w:hAnsi="Times New Roman" w:cs="Times New Roman"/>
          <w:color w:val="auto"/>
        </w:rPr>
        <w:t xml:space="preserve">operations. It will do this by </w:t>
      </w:r>
      <w:r w:rsidR="00B91F14" w:rsidRPr="003143E7">
        <w:rPr>
          <w:rFonts w:ascii="Times New Roman" w:hAnsi="Times New Roman" w:cs="Times New Roman"/>
          <w:color w:val="auto"/>
        </w:rPr>
        <w:t xml:space="preserve">considering high-risk incidents as operational failure. It will establish the </w:t>
      </w:r>
      <w:r w:rsidR="00DF1BF9" w:rsidRPr="003143E7">
        <w:rPr>
          <w:rFonts w:ascii="Times New Roman" w:hAnsi="Times New Roman" w:cs="Times New Roman"/>
          <w:color w:val="auto"/>
        </w:rPr>
        <w:t>i</w:t>
      </w:r>
      <w:r w:rsidR="00B26247" w:rsidRPr="003143E7">
        <w:rPr>
          <w:rFonts w:ascii="Times New Roman" w:hAnsi="Times New Roman" w:cs="Times New Roman"/>
          <w:color w:val="auto"/>
        </w:rPr>
        <w:t xml:space="preserve">ncident </w:t>
      </w:r>
      <w:r w:rsidR="00DF1BF9" w:rsidRPr="003143E7">
        <w:rPr>
          <w:rFonts w:ascii="Times New Roman" w:hAnsi="Times New Roman" w:cs="Times New Roman"/>
          <w:color w:val="auto"/>
        </w:rPr>
        <w:t>r</w:t>
      </w:r>
      <w:r w:rsidR="00B26247" w:rsidRPr="003143E7">
        <w:rPr>
          <w:rFonts w:ascii="Times New Roman" w:hAnsi="Times New Roman" w:cs="Times New Roman"/>
          <w:color w:val="auto"/>
        </w:rPr>
        <w:t xml:space="preserve">esponse protocol and procedures </w:t>
      </w:r>
      <w:r w:rsidR="00DF1BF9" w:rsidRPr="003143E7">
        <w:rPr>
          <w:rFonts w:ascii="Times New Roman" w:hAnsi="Times New Roman" w:cs="Times New Roman"/>
          <w:color w:val="auto"/>
        </w:rPr>
        <w:t xml:space="preserve">for responding to the </w:t>
      </w:r>
      <w:r w:rsidR="00895FD2" w:rsidRPr="003143E7">
        <w:rPr>
          <w:rFonts w:ascii="Times New Roman" w:hAnsi="Times New Roman" w:cs="Times New Roman"/>
          <w:color w:val="auto"/>
        </w:rPr>
        <w:t>incident and</w:t>
      </w:r>
      <w:r w:rsidR="00DF1BF9" w:rsidRPr="003143E7">
        <w:rPr>
          <w:rFonts w:ascii="Times New Roman" w:hAnsi="Times New Roman" w:cs="Times New Roman"/>
          <w:color w:val="auto"/>
        </w:rPr>
        <w:t xml:space="preserve"> making recovery</w:t>
      </w:r>
      <w:r w:rsidR="00915037" w:rsidRPr="003143E7">
        <w:rPr>
          <w:rFonts w:ascii="Times New Roman" w:hAnsi="Times New Roman" w:cs="Times New Roman"/>
          <w:color w:val="auto"/>
        </w:rPr>
        <w:t xml:space="preserve">. </w:t>
      </w:r>
    </w:p>
    <w:p w14:paraId="5A653D20" w14:textId="2700FD14" w:rsidR="00F301A6" w:rsidRPr="003143E7" w:rsidRDefault="00F9706F"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IT </w:t>
      </w:r>
      <w:r w:rsidR="00BD16AB" w:rsidRPr="003143E7">
        <w:rPr>
          <w:rFonts w:ascii="Times New Roman" w:hAnsi="Times New Roman" w:cs="Times New Roman"/>
          <w:color w:val="auto"/>
        </w:rPr>
        <w:t>A</w:t>
      </w:r>
      <w:r w:rsidRPr="003143E7">
        <w:rPr>
          <w:rFonts w:ascii="Times New Roman" w:hAnsi="Times New Roman" w:cs="Times New Roman"/>
          <w:color w:val="auto"/>
        </w:rPr>
        <w:t>sset management</w:t>
      </w:r>
      <w:r w:rsidR="00BD16AB" w:rsidRPr="003143E7">
        <w:rPr>
          <w:rFonts w:ascii="Times New Roman" w:hAnsi="Times New Roman" w:cs="Times New Roman"/>
          <w:color w:val="auto"/>
        </w:rPr>
        <w:t xml:space="preserve"> </w:t>
      </w:r>
    </w:p>
    <w:p w14:paraId="47FE7D92" w14:textId="5D3C7C48" w:rsidR="000818E9" w:rsidRPr="003143E7" w:rsidRDefault="00B86B14"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IT asset management practices </w:t>
      </w:r>
      <w:r w:rsidR="00047058" w:rsidRPr="003143E7">
        <w:rPr>
          <w:rFonts w:ascii="Times New Roman" w:hAnsi="Times New Roman" w:cs="Times New Roman"/>
          <w:color w:val="auto"/>
        </w:rPr>
        <w:t>seek</w:t>
      </w:r>
      <w:r w:rsidR="00CF1A42" w:rsidRPr="003143E7">
        <w:rPr>
          <w:rFonts w:ascii="Times New Roman" w:hAnsi="Times New Roman" w:cs="Times New Roman"/>
          <w:color w:val="auto"/>
        </w:rPr>
        <w:t xml:space="preserve"> to manage the full lifecycle for the IT </w:t>
      </w:r>
      <w:r w:rsidR="006E5B50" w:rsidRPr="003143E7">
        <w:rPr>
          <w:rFonts w:ascii="Times New Roman" w:hAnsi="Times New Roman" w:cs="Times New Roman"/>
          <w:color w:val="auto"/>
        </w:rPr>
        <w:t>assets and technology. The practice</w:t>
      </w:r>
      <w:r w:rsidR="00047058" w:rsidRPr="003143E7">
        <w:rPr>
          <w:rFonts w:ascii="Times New Roman" w:hAnsi="Times New Roman" w:cs="Times New Roman"/>
          <w:color w:val="auto"/>
        </w:rPr>
        <w:t>s</w:t>
      </w:r>
      <w:r w:rsidR="006E5B50" w:rsidRPr="003143E7">
        <w:rPr>
          <w:rFonts w:ascii="Times New Roman" w:hAnsi="Times New Roman" w:cs="Times New Roman"/>
          <w:color w:val="auto"/>
        </w:rPr>
        <w:t xml:space="preserve"> </w:t>
      </w:r>
      <w:r w:rsidR="00047058" w:rsidRPr="003143E7">
        <w:rPr>
          <w:rFonts w:ascii="Times New Roman" w:hAnsi="Times New Roman" w:cs="Times New Roman"/>
          <w:color w:val="auto"/>
        </w:rPr>
        <w:t>seek</w:t>
      </w:r>
      <w:r w:rsidR="00E44295" w:rsidRPr="003143E7">
        <w:rPr>
          <w:rFonts w:ascii="Times New Roman" w:hAnsi="Times New Roman" w:cs="Times New Roman"/>
          <w:color w:val="auto"/>
        </w:rPr>
        <w:t xml:space="preserve"> to maximize asset value, control its costs, and </w:t>
      </w:r>
      <w:r w:rsidR="00047058" w:rsidRPr="003143E7">
        <w:rPr>
          <w:rFonts w:ascii="Times New Roman" w:hAnsi="Times New Roman" w:cs="Times New Roman"/>
          <w:color w:val="auto"/>
        </w:rPr>
        <w:t>manage</w:t>
      </w:r>
      <w:r w:rsidR="00E44295" w:rsidRPr="003143E7">
        <w:rPr>
          <w:rFonts w:ascii="Times New Roman" w:hAnsi="Times New Roman" w:cs="Times New Roman"/>
          <w:color w:val="auto"/>
        </w:rPr>
        <w:t xml:space="preserve"> risk </w:t>
      </w:r>
      <w:r w:rsidR="00047058" w:rsidRPr="003143E7">
        <w:rPr>
          <w:rFonts w:ascii="Times New Roman" w:hAnsi="Times New Roman" w:cs="Times New Roman"/>
          <w:color w:val="auto"/>
        </w:rPr>
        <w:t>to support business decisions.</w:t>
      </w:r>
      <w:r w:rsidR="00F554E4" w:rsidRPr="003143E7">
        <w:rPr>
          <w:rFonts w:ascii="Times New Roman" w:hAnsi="Times New Roman" w:cs="Times New Roman"/>
          <w:color w:val="auto"/>
        </w:rPr>
        <w:t xml:space="preserve"> By flagging technologies out of control or end of life cycle, </w:t>
      </w:r>
      <w:r w:rsidR="00237CCD" w:rsidRPr="003143E7">
        <w:rPr>
          <w:rFonts w:ascii="Times New Roman" w:hAnsi="Times New Roman" w:cs="Times New Roman"/>
          <w:color w:val="auto"/>
        </w:rPr>
        <w:t>the practices seek to best manage the assets.</w:t>
      </w:r>
      <w:r w:rsidR="005E6210" w:rsidRPr="003143E7">
        <w:rPr>
          <w:rFonts w:ascii="Times New Roman" w:hAnsi="Times New Roman" w:cs="Times New Roman"/>
          <w:color w:val="auto"/>
        </w:rPr>
        <w:t xml:space="preserve"> This </w:t>
      </w:r>
      <w:r w:rsidR="00B44B1B" w:rsidRPr="003143E7">
        <w:rPr>
          <w:rFonts w:ascii="Times New Roman" w:hAnsi="Times New Roman" w:cs="Times New Roman"/>
          <w:color w:val="auto"/>
        </w:rPr>
        <w:t>includes</w:t>
      </w:r>
      <w:r w:rsidR="005E6210" w:rsidRPr="003143E7">
        <w:rPr>
          <w:rFonts w:ascii="Times New Roman" w:hAnsi="Times New Roman" w:cs="Times New Roman"/>
          <w:color w:val="auto"/>
        </w:rPr>
        <w:t xml:space="preserve"> tracking all asset inventories, licenses, warranties</w:t>
      </w:r>
      <w:r w:rsidR="00B44B1B" w:rsidRPr="003143E7">
        <w:rPr>
          <w:rFonts w:ascii="Times New Roman" w:hAnsi="Times New Roman" w:cs="Times New Roman"/>
          <w:color w:val="auto"/>
        </w:rPr>
        <w:t>, and usage</w:t>
      </w:r>
      <w:r w:rsidR="00915037" w:rsidRPr="003143E7">
        <w:rPr>
          <w:rFonts w:ascii="Times New Roman" w:hAnsi="Times New Roman" w:cs="Times New Roman"/>
          <w:color w:val="auto"/>
        </w:rPr>
        <w:t xml:space="preserve">. </w:t>
      </w:r>
    </w:p>
    <w:p w14:paraId="2A3C0830" w14:textId="41A77564" w:rsidR="00F301A6" w:rsidRPr="003143E7" w:rsidRDefault="00485E1C"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Problem Management</w:t>
      </w:r>
    </w:p>
    <w:p w14:paraId="26230712" w14:textId="51294109" w:rsidR="000818E9" w:rsidRPr="003143E7" w:rsidRDefault="003B16C3"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Problem management practice seeks to </w:t>
      </w:r>
      <w:r w:rsidR="00AD55A3" w:rsidRPr="003143E7">
        <w:rPr>
          <w:rFonts w:ascii="Times New Roman" w:hAnsi="Times New Roman" w:cs="Times New Roman"/>
          <w:color w:val="auto"/>
        </w:rPr>
        <w:t xml:space="preserve">identify and resolve the incidents and to manage problems </w:t>
      </w:r>
      <w:r w:rsidR="00E66466" w:rsidRPr="003143E7">
        <w:rPr>
          <w:rFonts w:ascii="Times New Roman" w:hAnsi="Times New Roman" w:cs="Times New Roman"/>
          <w:color w:val="auto"/>
        </w:rPr>
        <w:t>to</w:t>
      </w:r>
      <w:r w:rsidR="00AD55A3" w:rsidRPr="003143E7">
        <w:rPr>
          <w:rFonts w:ascii="Times New Roman" w:hAnsi="Times New Roman" w:cs="Times New Roman"/>
          <w:color w:val="auto"/>
        </w:rPr>
        <w:t xml:space="preserve"> minimize the risk and impact on the business and its customers. It does this by </w:t>
      </w:r>
      <w:r w:rsidR="00A4269E" w:rsidRPr="003143E7">
        <w:rPr>
          <w:rFonts w:ascii="Times New Roman" w:hAnsi="Times New Roman" w:cs="Times New Roman"/>
          <w:color w:val="auto"/>
        </w:rPr>
        <w:t xml:space="preserve">evaluating incidents and trends related to the technology. It also seeks to identify </w:t>
      </w:r>
      <w:r w:rsidR="00E66466" w:rsidRPr="003143E7">
        <w:rPr>
          <w:rFonts w:ascii="Times New Roman" w:hAnsi="Times New Roman" w:cs="Times New Roman"/>
          <w:color w:val="auto"/>
        </w:rPr>
        <w:t xml:space="preserve">errors or bugs in the system or in the process. </w:t>
      </w:r>
    </w:p>
    <w:p w14:paraId="2F071A29" w14:textId="719E167B" w:rsidR="00F301A6" w:rsidRPr="003143E7" w:rsidRDefault="00485E1C"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Service Request Management</w:t>
      </w:r>
    </w:p>
    <w:p w14:paraId="0A2167AF" w14:textId="3AE75CA4" w:rsidR="000818E9" w:rsidRPr="003143E7" w:rsidRDefault="00E66466"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Service request management practice seeks to </w:t>
      </w:r>
      <w:r w:rsidR="00323570" w:rsidRPr="003143E7">
        <w:rPr>
          <w:rFonts w:ascii="Times New Roman" w:hAnsi="Times New Roman" w:cs="Times New Roman"/>
          <w:color w:val="auto"/>
        </w:rPr>
        <w:t>support service by having a</w:t>
      </w:r>
      <w:r w:rsidR="0090311E" w:rsidRPr="003143E7">
        <w:rPr>
          <w:rFonts w:ascii="Times New Roman" w:hAnsi="Times New Roman" w:cs="Times New Roman"/>
          <w:color w:val="auto"/>
        </w:rPr>
        <w:t xml:space="preserve"> regular channel for user requests. </w:t>
      </w:r>
      <w:r w:rsidR="00A63CB4" w:rsidRPr="003143E7">
        <w:rPr>
          <w:rFonts w:ascii="Times New Roman" w:hAnsi="Times New Roman" w:cs="Times New Roman"/>
          <w:color w:val="auto"/>
        </w:rPr>
        <w:t>This involves streamlining the process</w:t>
      </w:r>
      <w:r w:rsidR="00F34919" w:rsidRPr="003143E7">
        <w:rPr>
          <w:rFonts w:ascii="Times New Roman" w:hAnsi="Times New Roman" w:cs="Times New Roman"/>
          <w:color w:val="auto"/>
        </w:rPr>
        <w:t xml:space="preserve">, such </w:t>
      </w:r>
      <w:r w:rsidR="007B2C61" w:rsidRPr="003143E7">
        <w:rPr>
          <w:rFonts w:ascii="Times New Roman" w:hAnsi="Times New Roman" w:cs="Times New Roman"/>
          <w:color w:val="auto"/>
        </w:rPr>
        <w:t>as</w:t>
      </w:r>
      <w:r w:rsidR="00F34919" w:rsidRPr="003143E7">
        <w:rPr>
          <w:rFonts w:ascii="Times New Roman" w:hAnsi="Times New Roman" w:cs="Times New Roman"/>
          <w:color w:val="auto"/>
        </w:rPr>
        <w:t xml:space="preserve"> maintenance issues. </w:t>
      </w:r>
      <w:r w:rsidR="00A80F82" w:rsidRPr="003143E7">
        <w:rPr>
          <w:rFonts w:ascii="Times New Roman" w:hAnsi="Times New Roman" w:cs="Times New Roman"/>
          <w:color w:val="auto"/>
        </w:rPr>
        <w:t xml:space="preserve">This also includes a self-service portal that can </w:t>
      </w:r>
      <w:r w:rsidR="007B2C61" w:rsidRPr="003143E7">
        <w:rPr>
          <w:rFonts w:ascii="Times New Roman" w:hAnsi="Times New Roman" w:cs="Times New Roman"/>
          <w:color w:val="auto"/>
        </w:rPr>
        <w:t>provide requests</w:t>
      </w:r>
      <w:r w:rsidR="00EF7293" w:rsidRPr="003143E7">
        <w:rPr>
          <w:rFonts w:ascii="Times New Roman" w:hAnsi="Times New Roman" w:cs="Times New Roman"/>
          <w:color w:val="auto"/>
        </w:rPr>
        <w:t xml:space="preserve">. </w:t>
      </w:r>
    </w:p>
    <w:p w14:paraId="28B4F167" w14:textId="63BEF901" w:rsidR="00485E1C" w:rsidRPr="003143E7" w:rsidRDefault="00485E1C"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Service Desk Management</w:t>
      </w:r>
    </w:p>
    <w:p w14:paraId="7E10A4E8" w14:textId="5EF123F6" w:rsidR="00CB5EBE" w:rsidRPr="003143E7" w:rsidRDefault="00EF7293"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Service desk management </w:t>
      </w:r>
      <w:r w:rsidR="00BB0CE5" w:rsidRPr="003143E7">
        <w:rPr>
          <w:rFonts w:ascii="Times New Roman" w:hAnsi="Times New Roman" w:cs="Times New Roman"/>
          <w:color w:val="auto"/>
        </w:rPr>
        <w:t xml:space="preserve">practice seeks to have a </w:t>
      </w:r>
      <w:r w:rsidRPr="003143E7">
        <w:rPr>
          <w:rFonts w:ascii="Times New Roman" w:hAnsi="Times New Roman" w:cs="Times New Roman"/>
          <w:color w:val="auto"/>
        </w:rPr>
        <w:t xml:space="preserve">singular point of contact </w:t>
      </w:r>
      <w:r w:rsidR="00BB0CE5" w:rsidRPr="003143E7">
        <w:rPr>
          <w:rFonts w:ascii="Times New Roman" w:hAnsi="Times New Roman" w:cs="Times New Roman"/>
          <w:color w:val="auto"/>
        </w:rPr>
        <w:t>for service providers and user issues.</w:t>
      </w:r>
      <w:r w:rsidR="00B826A7" w:rsidRPr="003143E7">
        <w:rPr>
          <w:rFonts w:ascii="Times New Roman" w:hAnsi="Times New Roman" w:cs="Times New Roman"/>
          <w:color w:val="auto"/>
        </w:rPr>
        <w:t xml:space="preserve"> The service desk provides the operational communications</w:t>
      </w:r>
      <w:r w:rsidR="00D56E58" w:rsidRPr="003143E7">
        <w:rPr>
          <w:rFonts w:ascii="Times New Roman" w:hAnsi="Times New Roman" w:cs="Times New Roman"/>
          <w:color w:val="auto"/>
        </w:rPr>
        <w:t xml:space="preserve"> for service requests and service issues. </w:t>
      </w:r>
      <w:r w:rsidR="00F27F20" w:rsidRPr="003143E7">
        <w:rPr>
          <w:rFonts w:ascii="Times New Roman" w:hAnsi="Times New Roman" w:cs="Times New Roman"/>
          <w:color w:val="auto"/>
        </w:rPr>
        <w:t xml:space="preserve">The practice ensures the service desk is operational, functional, with proper staffing and training. </w:t>
      </w:r>
      <w:r w:rsidR="007F2A2C" w:rsidRPr="003143E7">
        <w:rPr>
          <w:rFonts w:ascii="Times New Roman" w:hAnsi="Times New Roman" w:cs="Times New Roman"/>
          <w:color w:val="auto"/>
        </w:rPr>
        <w:lastRenderedPageBreak/>
        <w:t xml:space="preserve">It </w:t>
      </w:r>
      <w:r w:rsidR="00DB29B9" w:rsidRPr="003143E7">
        <w:rPr>
          <w:rFonts w:ascii="Times New Roman" w:hAnsi="Times New Roman" w:cs="Times New Roman"/>
          <w:color w:val="auto"/>
        </w:rPr>
        <w:t>can</w:t>
      </w:r>
      <w:r w:rsidR="007F2A2C" w:rsidRPr="003143E7">
        <w:rPr>
          <w:rFonts w:ascii="Times New Roman" w:hAnsi="Times New Roman" w:cs="Times New Roman"/>
          <w:color w:val="auto"/>
        </w:rPr>
        <w:t xml:space="preserve"> respond to operational and technical requests or issues. </w:t>
      </w:r>
      <w:r w:rsidR="00320534" w:rsidRPr="003143E7">
        <w:rPr>
          <w:rFonts w:ascii="Times New Roman" w:hAnsi="Times New Roman" w:cs="Times New Roman"/>
          <w:color w:val="auto"/>
        </w:rPr>
        <w:t xml:space="preserve">The practice also seeks to empower the </w:t>
      </w:r>
      <w:r w:rsidR="00DB29B9" w:rsidRPr="003143E7">
        <w:rPr>
          <w:rFonts w:ascii="Times New Roman" w:hAnsi="Times New Roman" w:cs="Times New Roman"/>
          <w:color w:val="auto"/>
        </w:rPr>
        <w:t xml:space="preserve">service desk </w:t>
      </w:r>
      <w:r w:rsidR="009C6520" w:rsidRPr="003143E7">
        <w:rPr>
          <w:rFonts w:ascii="Times New Roman" w:hAnsi="Times New Roman" w:cs="Times New Roman"/>
          <w:color w:val="auto"/>
        </w:rPr>
        <w:t xml:space="preserve">by using monitoring events in real-time, and </w:t>
      </w:r>
      <w:r w:rsidR="00CB5EBE" w:rsidRPr="003143E7">
        <w:rPr>
          <w:rFonts w:ascii="Times New Roman" w:hAnsi="Times New Roman" w:cs="Times New Roman"/>
          <w:color w:val="auto"/>
        </w:rPr>
        <w:t>providing</w:t>
      </w:r>
      <w:r w:rsidR="009C6520" w:rsidRPr="003143E7">
        <w:rPr>
          <w:rFonts w:ascii="Times New Roman" w:hAnsi="Times New Roman" w:cs="Times New Roman"/>
          <w:color w:val="auto"/>
        </w:rPr>
        <w:t xml:space="preserve"> </w:t>
      </w:r>
      <w:r w:rsidR="00CB5EBE" w:rsidRPr="003143E7">
        <w:rPr>
          <w:rFonts w:ascii="Times New Roman" w:hAnsi="Times New Roman" w:cs="Times New Roman"/>
          <w:color w:val="auto"/>
        </w:rPr>
        <w:t xml:space="preserve">feedback to providers, and staff users. </w:t>
      </w:r>
    </w:p>
    <w:p w14:paraId="22565D28" w14:textId="77777777" w:rsidR="00F85FD4" w:rsidRPr="003143E7" w:rsidRDefault="009B027C"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Service Validation and Testing</w:t>
      </w:r>
    </w:p>
    <w:p w14:paraId="24392B48" w14:textId="0D7BE8AB" w:rsidR="000818E9" w:rsidRPr="003143E7" w:rsidRDefault="00D323A3"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Service validation and testing practice ensures </w:t>
      </w:r>
      <w:r w:rsidR="00733E28" w:rsidRPr="003143E7">
        <w:rPr>
          <w:rFonts w:ascii="Times New Roman" w:hAnsi="Times New Roman" w:cs="Times New Roman"/>
          <w:color w:val="auto"/>
        </w:rPr>
        <w:t xml:space="preserve">that all </w:t>
      </w:r>
      <w:r w:rsidR="00915037" w:rsidRPr="003143E7">
        <w:rPr>
          <w:rFonts w:ascii="Times New Roman" w:hAnsi="Times New Roman" w:cs="Times New Roman"/>
          <w:color w:val="auto"/>
        </w:rPr>
        <w:t>modern technologies</w:t>
      </w:r>
      <w:r w:rsidR="00733E28" w:rsidRPr="003143E7">
        <w:rPr>
          <w:rFonts w:ascii="Times New Roman" w:hAnsi="Times New Roman" w:cs="Times New Roman"/>
          <w:color w:val="auto"/>
        </w:rPr>
        <w:t xml:space="preserve"> having been added, updated, upgraded, </w:t>
      </w:r>
      <w:r w:rsidR="005C11EE" w:rsidRPr="003143E7">
        <w:rPr>
          <w:rFonts w:ascii="Times New Roman" w:hAnsi="Times New Roman" w:cs="Times New Roman"/>
          <w:color w:val="auto"/>
        </w:rPr>
        <w:t>or otherwise in production level, are</w:t>
      </w:r>
      <w:r w:rsidR="009C7BCC" w:rsidRPr="003143E7">
        <w:rPr>
          <w:rFonts w:ascii="Times New Roman" w:hAnsi="Times New Roman" w:cs="Times New Roman"/>
          <w:color w:val="auto"/>
        </w:rPr>
        <w:t xml:space="preserve"> </w:t>
      </w:r>
      <w:r w:rsidR="00FD4CB6" w:rsidRPr="003143E7">
        <w:rPr>
          <w:rFonts w:ascii="Times New Roman" w:hAnsi="Times New Roman" w:cs="Times New Roman"/>
          <w:color w:val="auto"/>
        </w:rPr>
        <w:t>satisfactory to the business standards</w:t>
      </w:r>
      <w:r w:rsidR="007112DC" w:rsidRPr="003143E7">
        <w:rPr>
          <w:rFonts w:ascii="Times New Roman" w:hAnsi="Times New Roman" w:cs="Times New Roman"/>
          <w:color w:val="auto"/>
        </w:rPr>
        <w:t xml:space="preserve"> and</w:t>
      </w:r>
      <w:r w:rsidR="00FD4CB6" w:rsidRPr="003143E7">
        <w:rPr>
          <w:rFonts w:ascii="Times New Roman" w:hAnsi="Times New Roman" w:cs="Times New Roman"/>
          <w:color w:val="auto"/>
        </w:rPr>
        <w:t xml:space="preserve"> requirements</w:t>
      </w:r>
      <w:r w:rsidR="007112DC" w:rsidRPr="003143E7">
        <w:rPr>
          <w:rFonts w:ascii="Times New Roman" w:hAnsi="Times New Roman" w:cs="Times New Roman"/>
          <w:color w:val="auto"/>
        </w:rPr>
        <w:t xml:space="preserve">. </w:t>
      </w:r>
      <w:r w:rsidR="00831B2C" w:rsidRPr="003143E7">
        <w:rPr>
          <w:rFonts w:ascii="Times New Roman" w:hAnsi="Times New Roman" w:cs="Times New Roman"/>
          <w:color w:val="auto"/>
        </w:rPr>
        <w:t xml:space="preserve">Crucial is the </w:t>
      </w:r>
      <w:r w:rsidR="00915037" w:rsidRPr="003143E7">
        <w:rPr>
          <w:rFonts w:ascii="Times New Roman" w:hAnsi="Times New Roman" w:cs="Times New Roman"/>
          <w:color w:val="auto"/>
        </w:rPr>
        <w:t>innovative technologies</w:t>
      </w:r>
      <w:r w:rsidR="00831B2C" w:rsidRPr="003143E7">
        <w:rPr>
          <w:rFonts w:ascii="Times New Roman" w:hAnsi="Times New Roman" w:cs="Times New Roman"/>
          <w:color w:val="auto"/>
        </w:rPr>
        <w:t xml:space="preserve"> that will be added and integrated </w:t>
      </w:r>
      <w:r w:rsidR="00915037" w:rsidRPr="003143E7">
        <w:rPr>
          <w:rFonts w:ascii="Times New Roman" w:hAnsi="Times New Roman" w:cs="Times New Roman"/>
          <w:color w:val="auto"/>
        </w:rPr>
        <w:t xml:space="preserve">in. </w:t>
      </w:r>
      <w:r w:rsidR="00831B2C" w:rsidRPr="003143E7">
        <w:rPr>
          <w:rFonts w:ascii="Times New Roman" w:hAnsi="Times New Roman" w:cs="Times New Roman"/>
          <w:color w:val="auto"/>
        </w:rPr>
        <w:t xml:space="preserve">This </w:t>
      </w:r>
      <w:r w:rsidR="00AF1837" w:rsidRPr="003143E7">
        <w:rPr>
          <w:rFonts w:ascii="Times New Roman" w:hAnsi="Times New Roman" w:cs="Times New Roman"/>
          <w:color w:val="auto"/>
        </w:rPr>
        <w:t>ensures all systems are running normally and without any system errors or issues</w:t>
      </w:r>
      <w:r w:rsidR="00493F9B" w:rsidRPr="003143E7">
        <w:rPr>
          <w:rFonts w:ascii="Times New Roman" w:hAnsi="Times New Roman" w:cs="Times New Roman"/>
          <w:color w:val="auto"/>
        </w:rPr>
        <w:t>.</w:t>
      </w:r>
      <w:r w:rsidR="00C9672B" w:rsidRPr="003143E7">
        <w:rPr>
          <w:rFonts w:ascii="Times New Roman" w:hAnsi="Times New Roman" w:cs="Times New Roman"/>
          <w:color w:val="auto"/>
        </w:rPr>
        <w:t xml:space="preserve"> Testing </w:t>
      </w:r>
      <w:r w:rsidR="00F46C8D" w:rsidRPr="003143E7">
        <w:rPr>
          <w:rFonts w:ascii="Times New Roman" w:hAnsi="Times New Roman" w:cs="Times New Roman"/>
          <w:color w:val="auto"/>
        </w:rPr>
        <w:t>is to include end-to-end and point-to-point</w:t>
      </w:r>
      <w:r w:rsidR="00B3361C" w:rsidRPr="003143E7">
        <w:rPr>
          <w:rFonts w:ascii="Times New Roman" w:hAnsi="Times New Roman" w:cs="Times New Roman"/>
          <w:color w:val="auto"/>
        </w:rPr>
        <w:t xml:space="preserve"> testing</w:t>
      </w:r>
      <w:r w:rsidR="00AB62BA" w:rsidRPr="003143E7">
        <w:rPr>
          <w:rFonts w:ascii="Times New Roman" w:hAnsi="Times New Roman" w:cs="Times New Roman"/>
          <w:color w:val="auto"/>
        </w:rPr>
        <w:t>.</w:t>
      </w:r>
      <w:r w:rsidR="00B95D3D" w:rsidRPr="003143E7">
        <w:rPr>
          <w:rFonts w:ascii="Times New Roman" w:hAnsi="Times New Roman" w:cs="Times New Roman"/>
          <w:color w:val="auto"/>
        </w:rPr>
        <w:t xml:space="preserve"> Testing will be done during </w:t>
      </w:r>
      <w:r w:rsidR="000833DA" w:rsidRPr="003143E7">
        <w:rPr>
          <w:rFonts w:ascii="Times New Roman" w:hAnsi="Times New Roman" w:cs="Times New Roman"/>
          <w:color w:val="auto"/>
        </w:rPr>
        <w:t>implementation</w:t>
      </w:r>
      <w:r w:rsidR="00B95D3D" w:rsidRPr="003143E7">
        <w:rPr>
          <w:rFonts w:ascii="Times New Roman" w:hAnsi="Times New Roman" w:cs="Times New Roman"/>
          <w:color w:val="auto"/>
        </w:rPr>
        <w:t xml:space="preserve">, </w:t>
      </w:r>
      <w:r w:rsidR="000833DA" w:rsidRPr="003143E7">
        <w:rPr>
          <w:rFonts w:ascii="Times New Roman" w:hAnsi="Times New Roman" w:cs="Times New Roman"/>
          <w:color w:val="auto"/>
        </w:rPr>
        <w:t xml:space="preserve">deployment, and ongoing monitoring phases. Testing will be done </w:t>
      </w:r>
      <w:r w:rsidR="00124F0E" w:rsidRPr="003143E7">
        <w:rPr>
          <w:rFonts w:ascii="Times New Roman" w:hAnsi="Times New Roman" w:cs="Times New Roman"/>
          <w:color w:val="auto"/>
        </w:rPr>
        <w:t>with a</w:t>
      </w:r>
      <w:r w:rsidR="000833DA" w:rsidRPr="003143E7">
        <w:rPr>
          <w:rFonts w:ascii="Times New Roman" w:hAnsi="Times New Roman" w:cs="Times New Roman"/>
          <w:color w:val="auto"/>
        </w:rPr>
        <w:t xml:space="preserve"> test version, so that live production will not be disrupted. Updates will be run </w:t>
      </w:r>
      <w:r w:rsidR="00915037" w:rsidRPr="003143E7">
        <w:rPr>
          <w:rFonts w:ascii="Times New Roman" w:hAnsi="Times New Roman" w:cs="Times New Roman"/>
          <w:color w:val="auto"/>
        </w:rPr>
        <w:t>during</w:t>
      </w:r>
      <w:r w:rsidR="000833DA" w:rsidRPr="003143E7">
        <w:rPr>
          <w:rFonts w:ascii="Times New Roman" w:hAnsi="Times New Roman" w:cs="Times New Roman"/>
          <w:color w:val="auto"/>
        </w:rPr>
        <w:t xml:space="preserve"> </w:t>
      </w:r>
      <w:r w:rsidR="00124F0E" w:rsidRPr="003143E7">
        <w:rPr>
          <w:rFonts w:ascii="Times New Roman" w:hAnsi="Times New Roman" w:cs="Times New Roman"/>
          <w:color w:val="auto"/>
        </w:rPr>
        <w:t>downtime</w:t>
      </w:r>
      <w:r w:rsidR="000833DA" w:rsidRPr="003143E7">
        <w:rPr>
          <w:rFonts w:ascii="Times New Roman" w:hAnsi="Times New Roman" w:cs="Times New Roman"/>
          <w:color w:val="auto"/>
        </w:rPr>
        <w:t xml:space="preserve"> or </w:t>
      </w:r>
      <w:r w:rsidR="00124F0E" w:rsidRPr="003143E7">
        <w:rPr>
          <w:rFonts w:ascii="Times New Roman" w:hAnsi="Times New Roman" w:cs="Times New Roman"/>
          <w:color w:val="auto"/>
        </w:rPr>
        <w:t xml:space="preserve">off-peak hours. </w:t>
      </w:r>
    </w:p>
    <w:p w14:paraId="63E02F79" w14:textId="4564CE53" w:rsidR="00FF3609" w:rsidRPr="003143E7" w:rsidRDefault="00FF3609"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Service </w:t>
      </w:r>
      <w:r w:rsidR="00BD16AB" w:rsidRPr="003143E7">
        <w:rPr>
          <w:rFonts w:ascii="Times New Roman" w:hAnsi="Times New Roman" w:cs="Times New Roman"/>
          <w:color w:val="auto"/>
        </w:rPr>
        <w:t>C</w:t>
      </w:r>
      <w:r w:rsidRPr="003143E7">
        <w:rPr>
          <w:rFonts w:ascii="Times New Roman" w:hAnsi="Times New Roman" w:cs="Times New Roman"/>
          <w:color w:val="auto"/>
        </w:rPr>
        <w:t xml:space="preserve">onfiguration </w:t>
      </w:r>
      <w:r w:rsidR="00BD16AB" w:rsidRPr="003143E7">
        <w:rPr>
          <w:rFonts w:ascii="Times New Roman" w:hAnsi="Times New Roman" w:cs="Times New Roman"/>
          <w:color w:val="auto"/>
        </w:rPr>
        <w:t>M</w:t>
      </w:r>
      <w:r w:rsidR="005C2FC1" w:rsidRPr="003143E7">
        <w:rPr>
          <w:rFonts w:ascii="Times New Roman" w:hAnsi="Times New Roman" w:cs="Times New Roman"/>
          <w:color w:val="auto"/>
        </w:rPr>
        <w:t>anagement.</w:t>
      </w:r>
      <w:r w:rsidR="00BD16AB" w:rsidRPr="003143E7">
        <w:rPr>
          <w:rFonts w:ascii="Times New Roman" w:hAnsi="Times New Roman" w:cs="Times New Roman"/>
          <w:color w:val="auto"/>
        </w:rPr>
        <w:t xml:space="preserve"> </w:t>
      </w:r>
    </w:p>
    <w:p w14:paraId="1D57E6C5" w14:textId="440E8F8C" w:rsidR="000818E9" w:rsidRPr="003143E7" w:rsidRDefault="00300573"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Service configuration management practice</w:t>
      </w:r>
      <w:r w:rsidR="00AC0EC8" w:rsidRPr="003143E7">
        <w:rPr>
          <w:rFonts w:ascii="Times New Roman" w:hAnsi="Times New Roman" w:cs="Times New Roman"/>
          <w:color w:val="auto"/>
        </w:rPr>
        <w:t xml:space="preserve"> ensures proper configuration and reliable data information</w:t>
      </w:r>
      <w:r w:rsidR="005345C9" w:rsidRPr="003143E7">
        <w:rPr>
          <w:rFonts w:ascii="Times New Roman" w:hAnsi="Times New Roman" w:cs="Times New Roman"/>
          <w:color w:val="auto"/>
        </w:rPr>
        <w:t>. This support</w:t>
      </w:r>
      <w:r w:rsidR="00653B80" w:rsidRPr="003143E7">
        <w:rPr>
          <w:rFonts w:ascii="Times New Roman" w:hAnsi="Times New Roman" w:cs="Times New Roman"/>
          <w:color w:val="auto"/>
        </w:rPr>
        <w:t xml:space="preserve">s infrastructure and operational systems. </w:t>
      </w:r>
      <w:r w:rsidR="00B217B8" w:rsidRPr="003143E7">
        <w:rPr>
          <w:rFonts w:ascii="Times New Roman" w:hAnsi="Times New Roman" w:cs="Times New Roman"/>
          <w:color w:val="auto"/>
        </w:rPr>
        <w:t xml:space="preserve">All components of the system are documented and </w:t>
      </w:r>
      <w:r w:rsidR="00B65C2E" w:rsidRPr="003143E7">
        <w:rPr>
          <w:rFonts w:ascii="Times New Roman" w:hAnsi="Times New Roman" w:cs="Times New Roman"/>
          <w:color w:val="auto"/>
        </w:rPr>
        <w:t xml:space="preserve">set properly in the configuration management system (CMS). This practice also </w:t>
      </w:r>
      <w:r w:rsidR="0063361F" w:rsidRPr="003143E7">
        <w:rPr>
          <w:rFonts w:ascii="Times New Roman" w:hAnsi="Times New Roman" w:cs="Times New Roman"/>
          <w:color w:val="auto"/>
        </w:rPr>
        <w:t>establishes</w:t>
      </w:r>
      <w:r w:rsidR="00B65C2E" w:rsidRPr="003143E7">
        <w:rPr>
          <w:rFonts w:ascii="Times New Roman" w:hAnsi="Times New Roman" w:cs="Times New Roman"/>
          <w:color w:val="auto"/>
        </w:rPr>
        <w:t xml:space="preserve"> a </w:t>
      </w:r>
      <w:r w:rsidR="0034650A" w:rsidRPr="003143E7">
        <w:rPr>
          <w:rFonts w:ascii="Times New Roman" w:hAnsi="Times New Roman" w:cs="Times New Roman"/>
          <w:color w:val="auto"/>
        </w:rPr>
        <w:t xml:space="preserve">centralized platform system, with properly </w:t>
      </w:r>
      <w:r w:rsidR="000D7F35" w:rsidRPr="003143E7">
        <w:rPr>
          <w:rFonts w:ascii="Times New Roman" w:hAnsi="Times New Roman" w:cs="Times New Roman"/>
          <w:color w:val="auto"/>
        </w:rPr>
        <w:t xml:space="preserve">configured API and backed connections. </w:t>
      </w:r>
      <w:r w:rsidR="0063361F" w:rsidRPr="003143E7">
        <w:rPr>
          <w:rFonts w:ascii="Times New Roman" w:hAnsi="Times New Roman" w:cs="Times New Roman"/>
          <w:color w:val="auto"/>
        </w:rPr>
        <w:t>Having</w:t>
      </w:r>
      <w:r w:rsidR="000D7F35" w:rsidRPr="003143E7">
        <w:rPr>
          <w:rFonts w:ascii="Times New Roman" w:hAnsi="Times New Roman" w:cs="Times New Roman"/>
          <w:color w:val="auto"/>
        </w:rPr>
        <w:t xml:space="preserve"> a singular </w:t>
      </w:r>
      <w:r w:rsidR="00EE3D0F" w:rsidRPr="003143E7">
        <w:rPr>
          <w:rFonts w:ascii="Times New Roman" w:hAnsi="Times New Roman" w:cs="Times New Roman"/>
          <w:color w:val="auto"/>
        </w:rPr>
        <w:t xml:space="preserve">system to manage the operations ensures that any changes will be </w:t>
      </w:r>
      <w:r w:rsidR="0063361F" w:rsidRPr="003143E7">
        <w:rPr>
          <w:rFonts w:ascii="Times New Roman" w:hAnsi="Times New Roman" w:cs="Times New Roman"/>
          <w:color w:val="auto"/>
        </w:rPr>
        <w:t xml:space="preserve">cross referenced against the dependencies and applications. </w:t>
      </w:r>
    </w:p>
    <w:p w14:paraId="4EABADA7" w14:textId="1209BE66" w:rsidR="00FF3609" w:rsidRPr="003143E7" w:rsidRDefault="00F85FD4"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Service </w:t>
      </w:r>
      <w:r w:rsidR="00BD16AB" w:rsidRPr="003143E7">
        <w:rPr>
          <w:rFonts w:ascii="Times New Roman" w:hAnsi="Times New Roman" w:cs="Times New Roman"/>
          <w:color w:val="auto"/>
        </w:rPr>
        <w:t>C</w:t>
      </w:r>
      <w:r w:rsidRPr="003143E7">
        <w:rPr>
          <w:rFonts w:ascii="Times New Roman" w:hAnsi="Times New Roman" w:cs="Times New Roman"/>
          <w:color w:val="auto"/>
        </w:rPr>
        <w:t xml:space="preserve">ontinuity </w:t>
      </w:r>
      <w:r w:rsidR="00BD16AB" w:rsidRPr="003143E7">
        <w:rPr>
          <w:rFonts w:ascii="Times New Roman" w:hAnsi="Times New Roman" w:cs="Times New Roman"/>
          <w:color w:val="auto"/>
        </w:rPr>
        <w:t>M</w:t>
      </w:r>
      <w:r w:rsidR="005C2FC1" w:rsidRPr="003143E7">
        <w:rPr>
          <w:rFonts w:ascii="Times New Roman" w:hAnsi="Times New Roman" w:cs="Times New Roman"/>
          <w:color w:val="auto"/>
        </w:rPr>
        <w:t>anagement.</w:t>
      </w:r>
    </w:p>
    <w:p w14:paraId="4E1F2702" w14:textId="07510945" w:rsidR="000818E9" w:rsidRPr="003143E7" w:rsidRDefault="0063361F"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Service continuity management practice ensures </w:t>
      </w:r>
      <w:r w:rsidR="00F441EE" w:rsidRPr="003143E7">
        <w:rPr>
          <w:rFonts w:ascii="Times New Roman" w:hAnsi="Times New Roman" w:cs="Times New Roman"/>
          <w:color w:val="auto"/>
        </w:rPr>
        <w:t xml:space="preserve">business continuity and disaster recovery. </w:t>
      </w:r>
      <w:r w:rsidR="000F47BE" w:rsidRPr="003143E7">
        <w:rPr>
          <w:rFonts w:ascii="Times New Roman" w:hAnsi="Times New Roman" w:cs="Times New Roman"/>
          <w:color w:val="auto"/>
        </w:rPr>
        <w:t xml:space="preserve">It does this by reviewing, updating such plans and </w:t>
      </w:r>
      <w:r w:rsidR="003E5948" w:rsidRPr="003143E7">
        <w:rPr>
          <w:rFonts w:ascii="Times New Roman" w:hAnsi="Times New Roman" w:cs="Times New Roman"/>
          <w:color w:val="auto"/>
        </w:rPr>
        <w:t>its service level agreements.</w:t>
      </w:r>
      <w:r w:rsidR="00AD21A6" w:rsidRPr="003143E7">
        <w:rPr>
          <w:rFonts w:ascii="Times New Roman" w:hAnsi="Times New Roman" w:cs="Times New Roman"/>
          <w:color w:val="auto"/>
        </w:rPr>
        <w:t xml:space="preserve"> </w:t>
      </w:r>
      <w:r w:rsidR="000C0185" w:rsidRPr="003143E7">
        <w:rPr>
          <w:rFonts w:ascii="Times New Roman" w:hAnsi="Times New Roman" w:cs="Times New Roman"/>
          <w:color w:val="auto"/>
        </w:rPr>
        <w:t xml:space="preserve">Annual testing will be </w:t>
      </w:r>
      <w:r w:rsidR="005408AF" w:rsidRPr="003143E7">
        <w:rPr>
          <w:rFonts w:ascii="Times New Roman" w:hAnsi="Times New Roman" w:cs="Times New Roman"/>
          <w:color w:val="auto"/>
        </w:rPr>
        <w:t>done and</w:t>
      </w:r>
      <w:r w:rsidR="000C0185" w:rsidRPr="003143E7">
        <w:rPr>
          <w:rFonts w:ascii="Times New Roman" w:hAnsi="Times New Roman" w:cs="Times New Roman"/>
          <w:color w:val="auto"/>
        </w:rPr>
        <w:t xml:space="preserve"> fail</w:t>
      </w:r>
      <w:r w:rsidR="00B30B2B" w:rsidRPr="003143E7">
        <w:rPr>
          <w:rFonts w:ascii="Times New Roman" w:hAnsi="Times New Roman" w:cs="Times New Roman"/>
          <w:color w:val="auto"/>
        </w:rPr>
        <w:t>over</w:t>
      </w:r>
      <w:r w:rsidR="000C0185" w:rsidRPr="003143E7">
        <w:rPr>
          <w:rFonts w:ascii="Times New Roman" w:hAnsi="Times New Roman" w:cs="Times New Roman"/>
          <w:color w:val="auto"/>
        </w:rPr>
        <w:t xml:space="preserve"> drills</w:t>
      </w:r>
      <w:r w:rsidR="00612298" w:rsidRPr="003143E7">
        <w:rPr>
          <w:rFonts w:ascii="Times New Roman" w:hAnsi="Times New Roman" w:cs="Times New Roman"/>
          <w:color w:val="auto"/>
        </w:rPr>
        <w:t xml:space="preserve">, </w:t>
      </w:r>
      <w:r w:rsidR="00915037" w:rsidRPr="003143E7">
        <w:rPr>
          <w:rFonts w:ascii="Times New Roman" w:hAnsi="Times New Roman" w:cs="Times New Roman"/>
          <w:color w:val="auto"/>
        </w:rPr>
        <w:t>which</w:t>
      </w:r>
      <w:r w:rsidR="00612298" w:rsidRPr="003143E7">
        <w:rPr>
          <w:rFonts w:ascii="Times New Roman" w:hAnsi="Times New Roman" w:cs="Times New Roman"/>
          <w:color w:val="auto"/>
        </w:rPr>
        <w:t xml:space="preserve"> </w:t>
      </w:r>
      <w:r w:rsidR="005408AF" w:rsidRPr="003143E7">
        <w:rPr>
          <w:rFonts w:ascii="Times New Roman" w:hAnsi="Times New Roman" w:cs="Times New Roman"/>
          <w:color w:val="auto"/>
        </w:rPr>
        <w:t>include</w:t>
      </w:r>
      <w:r w:rsidR="00612298" w:rsidRPr="003143E7">
        <w:rPr>
          <w:rFonts w:ascii="Times New Roman" w:hAnsi="Times New Roman" w:cs="Times New Roman"/>
          <w:color w:val="auto"/>
        </w:rPr>
        <w:t xml:space="preserve"> both testing the systems but also the </w:t>
      </w:r>
      <w:r w:rsidR="005408AF" w:rsidRPr="003143E7">
        <w:rPr>
          <w:rFonts w:ascii="Times New Roman" w:hAnsi="Times New Roman" w:cs="Times New Roman"/>
          <w:color w:val="auto"/>
        </w:rPr>
        <w:t>employees’</w:t>
      </w:r>
      <w:r w:rsidR="00612298" w:rsidRPr="003143E7">
        <w:rPr>
          <w:rFonts w:ascii="Times New Roman" w:hAnsi="Times New Roman" w:cs="Times New Roman"/>
          <w:color w:val="auto"/>
        </w:rPr>
        <w:t xml:space="preserve"> </w:t>
      </w:r>
      <w:r w:rsidR="0097490A" w:rsidRPr="003143E7">
        <w:rPr>
          <w:rFonts w:ascii="Times New Roman" w:hAnsi="Times New Roman" w:cs="Times New Roman"/>
          <w:color w:val="auto"/>
        </w:rPr>
        <w:t xml:space="preserve">abilities to respond fast and appropriately as well. This can also be integrated into the </w:t>
      </w:r>
      <w:r w:rsidR="005408AF" w:rsidRPr="003143E7">
        <w:rPr>
          <w:rFonts w:ascii="Times New Roman" w:hAnsi="Times New Roman" w:cs="Times New Roman"/>
          <w:color w:val="auto"/>
        </w:rPr>
        <w:t xml:space="preserve">testing that terminal and onboard staff do normally. </w:t>
      </w:r>
    </w:p>
    <w:p w14:paraId="532348BE" w14:textId="391E6763" w:rsidR="00F85FD4" w:rsidRPr="003143E7" w:rsidRDefault="00FF3609" w:rsidP="00952B9F">
      <w:pPr>
        <w:pStyle w:val="ListParagraph"/>
        <w:numPr>
          <w:ilvl w:val="0"/>
          <w:numId w:val="27"/>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Monitoring and Event </w:t>
      </w:r>
      <w:r w:rsidR="00BD16AB" w:rsidRPr="003143E7">
        <w:rPr>
          <w:rFonts w:ascii="Times New Roman" w:hAnsi="Times New Roman" w:cs="Times New Roman"/>
          <w:color w:val="auto"/>
        </w:rPr>
        <w:t>M</w:t>
      </w:r>
      <w:r w:rsidRPr="003143E7">
        <w:rPr>
          <w:rFonts w:ascii="Times New Roman" w:hAnsi="Times New Roman" w:cs="Times New Roman"/>
          <w:color w:val="auto"/>
        </w:rPr>
        <w:t>anagement</w:t>
      </w:r>
    </w:p>
    <w:p w14:paraId="4AF6D144" w14:textId="41D40546" w:rsidR="000818E9" w:rsidRPr="003143E7" w:rsidRDefault="00B30B2B"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Monitoring and event management practice </w:t>
      </w:r>
      <w:r w:rsidR="007F3C4B" w:rsidRPr="003143E7">
        <w:rPr>
          <w:rFonts w:ascii="Times New Roman" w:hAnsi="Times New Roman" w:cs="Times New Roman"/>
          <w:color w:val="auto"/>
        </w:rPr>
        <w:t xml:space="preserve">seeks to monitor and control systems and events. </w:t>
      </w:r>
      <w:r w:rsidR="0038532D" w:rsidRPr="003143E7">
        <w:rPr>
          <w:rFonts w:ascii="Times New Roman" w:hAnsi="Times New Roman" w:cs="Times New Roman"/>
          <w:color w:val="auto"/>
        </w:rPr>
        <w:t>First,</w:t>
      </w:r>
      <w:r w:rsidR="007F3C4B" w:rsidRPr="003143E7">
        <w:rPr>
          <w:rFonts w:ascii="Times New Roman" w:hAnsi="Times New Roman" w:cs="Times New Roman"/>
          <w:color w:val="auto"/>
        </w:rPr>
        <w:t xml:space="preserve"> by ensuring that proper monitoring of the systems </w:t>
      </w:r>
      <w:r w:rsidR="00FC1AAA" w:rsidRPr="003143E7">
        <w:rPr>
          <w:rFonts w:ascii="Times New Roman" w:hAnsi="Times New Roman" w:cs="Times New Roman"/>
          <w:color w:val="auto"/>
        </w:rPr>
        <w:t>is functional</w:t>
      </w:r>
      <w:r w:rsidR="004D0441" w:rsidRPr="003143E7">
        <w:rPr>
          <w:rFonts w:ascii="Times New Roman" w:hAnsi="Times New Roman" w:cs="Times New Roman"/>
          <w:color w:val="auto"/>
        </w:rPr>
        <w:t xml:space="preserve"> and universal</w:t>
      </w:r>
      <w:r w:rsidR="00FC1AAA" w:rsidRPr="003143E7">
        <w:rPr>
          <w:rFonts w:ascii="Times New Roman" w:hAnsi="Times New Roman" w:cs="Times New Roman"/>
          <w:color w:val="auto"/>
        </w:rPr>
        <w:t>. Second, by ensuring that proper notifications and alerts go out for incidents and events</w:t>
      </w:r>
      <w:r w:rsidR="0038532D" w:rsidRPr="003143E7">
        <w:rPr>
          <w:rFonts w:ascii="Times New Roman" w:hAnsi="Times New Roman" w:cs="Times New Roman"/>
          <w:color w:val="auto"/>
        </w:rPr>
        <w:t>.</w:t>
      </w:r>
    </w:p>
    <w:p w14:paraId="59737CF6" w14:textId="27680B51" w:rsidR="00485E1C" w:rsidRPr="003143E7" w:rsidRDefault="00485E1C" w:rsidP="00952B9F">
      <w:pPr>
        <w:pStyle w:val="ListParagraph"/>
        <w:numPr>
          <w:ilvl w:val="0"/>
          <w:numId w:val="25"/>
        </w:numPr>
        <w:spacing w:before="0" w:after="0" w:line="360" w:lineRule="auto"/>
        <w:jc w:val="center"/>
        <w:rPr>
          <w:rFonts w:ascii="Times New Roman" w:hAnsi="Times New Roman" w:cs="Times New Roman"/>
          <w:color w:val="auto"/>
        </w:rPr>
      </w:pPr>
      <w:r w:rsidRPr="003143E7">
        <w:rPr>
          <w:rFonts w:ascii="Times New Roman" w:hAnsi="Times New Roman" w:cs="Times New Roman"/>
          <w:color w:val="auto"/>
        </w:rPr>
        <w:t>Technical Management Practices</w:t>
      </w:r>
    </w:p>
    <w:p w14:paraId="1803FECB" w14:textId="1808FDF2" w:rsidR="005F4A32" w:rsidRPr="003143E7" w:rsidRDefault="005F4A32"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Technical Management practices </w:t>
      </w:r>
      <w:r w:rsidR="00196E84" w:rsidRPr="003143E7">
        <w:rPr>
          <w:rFonts w:ascii="Times New Roman" w:hAnsi="Times New Roman" w:cs="Times New Roman"/>
          <w:color w:val="auto"/>
        </w:rPr>
        <w:t>seek</w:t>
      </w:r>
      <w:r w:rsidR="00DB7EA0" w:rsidRPr="003143E7">
        <w:rPr>
          <w:rFonts w:ascii="Times New Roman" w:hAnsi="Times New Roman" w:cs="Times New Roman"/>
          <w:color w:val="auto"/>
        </w:rPr>
        <w:t xml:space="preserve"> to </w:t>
      </w:r>
      <w:r w:rsidR="00602038" w:rsidRPr="003143E7">
        <w:rPr>
          <w:rFonts w:ascii="Times New Roman" w:hAnsi="Times New Roman" w:cs="Times New Roman"/>
          <w:color w:val="auto"/>
        </w:rPr>
        <w:t xml:space="preserve">resolve the company’s problems by ensuring that proper technology and oversight </w:t>
      </w:r>
      <w:r w:rsidR="00196E84" w:rsidRPr="003143E7">
        <w:rPr>
          <w:rFonts w:ascii="Times New Roman" w:hAnsi="Times New Roman" w:cs="Times New Roman"/>
          <w:color w:val="auto"/>
        </w:rPr>
        <w:t>into</w:t>
      </w:r>
      <w:r w:rsidR="00602038" w:rsidRPr="003143E7">
        <w:rPr>
          <w:rFonts w:ascii="Times New Roman" w:hAnsi="Times New Roman" w:cs="Times New Roman"/>
          <w:color w:val="auto"/>
        </w:rPr>
        <w:t xml:space="preserve"> it is being done to reduce the risk of failure. </w:t>
      </w:r>
    </w:p>
    <w:p w14:paraId="13A959D2" w14:textId="77777777" w:rsidR="00B277EE" w:rsidRPr="003143E7" w:rsidRDefault="00B277EE" w:rsidP="00B0058C">
      <w:pPr>
        <w:spacing w:before="0" w:after="0" w:line="360" w:lineRule="auto"/>
        <w:ind w:firstLine="360"/>
        <w:jc w:val="both"/>
        <w:rPr>
          <w:rFonts w:ascii="Times New Roman" w:hAnsi="Times New Roman" w:cs="Times New Roman"/>
          <w:color w:val="auto"/>
        </w:rPr>
      </w:pPr>
    </w:p>
    <w:p w14:paraId="06D5CA7B" w14:textId="6499E144" w:rsidR="00235E53" w:rsidRPr="003143E7" w:rsidRDefault="000B5F7F" w:rsidP="00952B9F">
      <w:pPr>
        <w:pStyle w:val="ListParagraph"/>
        <w:numPr>
          <w:ilvl w:val="0"/>
          <w:numId w:val="28"/>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lastRenderedPageBreak/>
        <w:t>Infrastructure and Platform Management</w:t>
      </w:r>
    </w:p>
    <w:p w14:paraId="42C3F110" w14:textId="28C382EC" w:rsidR="00F301A6" w:rsidRPr="003143E7" w:rsidRDefault="00235E53" w:rsidP="00B0058C">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This practice </w:t>
      </w:r>
      <w:r w:rsidR="004D430C" w:rsidRPr="003143E7">
        <w:rPr>
          <w:rFonts w:ascii="Times New Roman" w:hAnsi="Times New Roman" w:cs="Times New Roman"/>
          <w:color w:val="auto"/>
        </w:rPr>
        <w:t xml:space="preserve">seeks to provide managerial oversight </w:t>
      </w:r>
      <w:r w:rsidR="00175FE9" w:rsidRPr="003143E7">
        <w:rPr>
          <w:rFonts w:ascii="Times New Roman" w:hAnsi="Times New Roman" w:cs="Times New Roman"/>
          <w:color w:val="auto"/>
        </w:rPr>
        <w:t>into</w:t>
      </w:r>
      <w:r w:rsidR="004D430C" w:rsidRPr="003143E7">
        <w:rPr>
          <w:rFonts w:ascii="Times New Roman" w:hAnsi="Times New Roman" w:cs="Times New Roman"/>
          <w:color w:val="auto"/>
        </w:rPr>
        <w:t xml:space="preserve"> the </w:t>
      </w:r>
      <w:r w:rsidR="00915037" w:rsidRPr="003143E7">
        <w:rPr>
          <w:rFonts w:ascii="Times New Roman" w:hAnsi="Times New Roman" w:cs="Times New Roman"/>
          <w:color w:val="auto"/>
        </w:rPr>
        <w:t>modern technologies</w:t>
      </w:r>
      <w:r w:rsidR="004D430C" w:rsidRPr="003143E7">
        <w:rPr>
          <w:rFonts w:ascii="Times New Roman" w:hAnsi="Times New Roman" w:cs="Times New Roman"/>
          <w:color w:val="auto"/>
        </w:rPr>
        <w:t xml:space="preserve"> being</w:t>
      </w:r>
      <w:r w:rsidR="005A3C3A" w:rsidRPr="003143E7">
        <w:rPr>
          <w:rFonts w:ascii="Times New Roman" w:hAnsi="Times New Roman" w:cs="Times New Roman"/>
          <w:color w:val="auto"/>
        </w:rPr>
        <w:t xml:space="preserve"> implemented, deployed into the operational</w:t>
      </w:r>
      <w:r w:rsidR="00FD2C34" w:rsidRPr="003143E7">
        <w:rPr>
          <w:rFonts w:ascii="Times New Roman" w:hAnsi="Times New Roman" w:cs="Times New Roman"/>
          <w:color w:val="auto"/>
        </w:rPr>
        <w:t xml:space="preserve"> system and platform. This practice is designed to help </w:t>
      </w:r>
      <w:r w:rsidR="001D2F48" w:rsidRPr="003143E7">
        <w:rPr>
          <w:rFonts w:ascii="Times New Roman" w:hAnsi="Times New Roman" w:cs="Times New Roman"/>
          <w:color w:val="auto"/>
        </w:rPr>
        <w:t xml:space="preserve">establish managers who are </w:t>
      </w:r>
      <w:r w:rsidR="00915037" w:rsidRPr="003143E7">
        <w:rPr>
          <w:rFonts w:ascii="Times New Roman" w:hAnsi="Times New Roman" w:cs="Times New Roman"/>
          <w:color w:val="auto"/>
        </w:rPr>
        <w:t>professionally trained</w:t>
      </w:r>
      <w:r w:rsidR="001D2F48" w:rsidRPr="003143E7">
        <w:rPr>
          <w:rFonts w:ascii="Times New Roman" w:hAnsi="Times New Roman" w:cs="Times New Roman"/>
          <w:color w:val="auto"/>
        </w:rPr>
        <w:t xml:space="preserve"> and capable of oversight, and to ensure proper monitoring and maintenance of the system. </w:t>
      </w:r>
      <w:r w:rsidR="007D5698" w:rsidRPr="003143E7">
        <w:rPr>
          <w:rFonts w:ascii="Times New Roman" w:hAnsi="Times New Roman" w:cs="Times New Roman"/>
          <w:color w:val="auto"/>
        </w:rPr>
        <w:t xml:space="preserve">The singular operational platform </w:t>
      </w:r>
      <w:r w:rsidR="00175FE9" w:rsidRPr="003143E7">
        <w:rPr>
          <w:rFonts w:ascii="Times New Roman" w:hAnsi="Times New Roman" w:cs="Times New Roman"/>
          <w:color w:val="auto"/>
        </w:rPr>
        <w:t xml:space="preserve">being cloud based. </w:t>
      </w:r>
      <w:r w:rsidR="00340DF8" w:rsidRPr="003143E7">
        <w:rPr>
          <w:rFonts w:ascii="Times New Roman" w:hAnsi="Times New Roman" w:cs="Times New Roman"/>
          <w:color w:val="auto"/>
        </w:rPr>
        <w:t xml:space="preserve">This involves platform </w:t>
      </w:r>
      <w:r w:rsidR="00371DF7" w:rsidRPr="003143E7">
        <w:rPr>
          <w:rFonts w:ascii="Times New Roman" w:hAnsi="Times New Roman" w:cs="Times New Roman"/>
          <w:color w:val="auto"/>
        </w:rPr>
        <w:t>modernization</w:t>
      </w:r>
      <w:r w:rsidR="00340DF8" w:rsidRPr="003143E7">
        <w:rPr>
          <w:rFonts w:ascii="Times New Roman" w:hAnsi="Times New Roman" w:cs="Times New Roman"/>
          <w:color w:val="auto"/>
        </w:rPr>
        <w:t xml:space="preserve"> and integration, </w:t>
      </w:r>
      <w:r w:rsidR="008D6499" w:rsidRPr="003143E7">
        <w:rPr>
          <w:rFonts w:ascii="Times New Roman" w:hAnsi="Times New Roman" w:cs="Times New Roman"/>
          <w:color w:val="auto"/>
        </w:rPr>
        <w:t>database management and integrity, and management or administrator role</w:t>
      </w:r>
      <w:r w:rsidR="00371DF7" w:rsidRPr="003143E7">
        <w:rPr>
          <w:rFonts w:ascii="Times New Roman" w:hAnsi="Times New Roman" w:cs="Times New Roman"/>
          <w:color w:val="auto"/>
        </w:rPr>
        <w:t xml:space="preserve">s and functions. Managers as administrators will need to ensure proper roles and functions in the IAM of the </w:t>
      </w:r>
      <w:r w:rsidR="00915037" w:rsidRPr="003143E7">
        <w:rPr>
          <w:rFonts w:ascii="Times New Roman" w:hAnsi="Times New Roman" w:cs="Times New Roman"/>
          <w:color w:val="auto"/>
        </w:rPr>
        <w:t>cloud-based</w:t>
      </w:r>
      <w:r w:rsidR="00371DF7" w:rsidRPr="003143E7">
        <w:rPr>
          <w:rFonts w:ascii="Times New Roman" w:hAnsi="Times New Roman" w:cs="Times New Roman"/>
          <w:color w:val="auto"/>
        </w:rPr>
        <w:t xml:space="preserve"> platform</w:t>
      </w:r>
      <w:r w:rsidR="00915037" w:rsidRPr="003143E7">
        <w:rPr>
          <w:rFonts w:ascii="Times New Roman" w:hAnsi="Times New Roman" w:cs="Times New Roman"/>
          <w:color w:val="auto"/>
        </w:rPr>
        <w:t xml:space="preserve">. </w:t>
      </w:r>
    </w:p>
    <w:p w14:paraId="0C061BFD" w14:textId="40DE9AD5" w:rsidR="000B5F7F" w:rsidRPr="003143E7" w:rsidRDefault="000B5F7F" w:rsidP="00952B9F">
      <w:pPr>
        <w:pStyle w:val="ListParagraph"/>
        <w:numPr>
          <w:ilvl w:val="0"/>
          <w:numId w:val="28"/>
        </w:numPr>
        <w:spacing w:before="0" w:after="0" w:line="360" w:lineRule="auto"/>
        <w:jc w:val="both"/>
        <w:rPr>
          <w:rFonts w:ascii="Times New Roman" w:hAnsi="Times New Roman" w:cs="Times New Roman"/>
          <w:color w:val="auto"/>
        </w:rPr>
      </w:pPr>
      <w:r w:rsidRPr="003143E7">
        <w:rPr>
          <w:rFonts w:ascii="Times New Roman" w:hAnsi="Times New Roman" w:cs="Times New Roman"/>
          <w:color w:val="auto"/>
        </w:rPr>
        <w:t xml:space="preserve">Software Development </w:t>
      </w:r>
      <w:r w:rsidR="00F301A6" w:rsidRPr="003143E7">
        <w:rPr>
          <w:rFonts w:ascii="Times New Roman" w:hAnsi="Times New Roman" w:cs="Times New Roman"/>
          <w:color w:val="auto"/>
        </w:rPr>
        <w:t>Management</w:t>
      </w:r>
    </w:p>
    <w:p w14:paraId="4BF8B20D" w14:textId="012B3908" w:rsidR="00F301A6" w:rsidRPr="003143E7" w:rsidRDefault="00E776B2" w:rsidP="00B277EE">
      <w:pPr>
        <w:spacing w:before="0" w:after="0" w:line="360" w:lineRule="auto"/>
        <w:ind w:firstLine="360"/>
        <w:jc w:val="both"/>
        <w:rPr>
          <w:rFonts w:ascii="Times New Roman" w:hAnsi="Times New Roman" w:cs="Times New Roman"/>
          <w:color w:val="auto"/>
        </w:rPr>
      </w:pPr>
      <w:r w:rsidRPr="003143E7">
        <w:rPr>
          <w:rFonts w:ascii="Times New Roman" w:hAnsi="Times New Roman" w:cs="Times New Roman"/>
          <w:color w:val="auto"/>
        </w:rPr>
        <w:t xml:space="preserve">This practice ensures all required </w:t>
      </w:r>
      <w:r w:rsidR="00B86BBA" w:rsidRPr="003143E7">
        <w:rPr>
          <w:rFonts w:ascii="Times New Roman" w:hAnsi="Times New Roman" w:cs="Times New Roman"/>
          <w:color w:val="auto"/>
        </w:rPr>
        <w:t>software is</w:t>
      </w:r>
      <w:r w:rsidR="00DB46FC" w:rsidRPr="003143E7">
        <w:rPr>
          <w:rFonts w:ascii="Times New Roman" w:hAnsi="Times New Roman" w:cs="Times New Roman"/>
          <w:color w:val="auto"/>
        </w:rPr>
        <w:t xml:space="preserve"> properly</w:t>
      </w:r>
      <w:r w:rsidR="00B86BBA" w:rsidRPr="003143E7">
        <w:rPr>
          <w:rFonts w:ascii="Times New Roman" w:hAnsi="Times New Roman" w:cs="Times New Roman"/>
          <w:color w:val="auto"/>
        </w:rPr>
        <w:t xml:space="preserve"> built, maintained, and deployed</w:t>
      </w:r>
      <w:r w:rsidR="00DB46FC" w:rsidRPr="003143E7">
        <w:rPr>
          <w:rFonts w:ascii="Times New Roman" w:hAnsi="Times New Roman" w:cs="Times New Roman"/>
          <w:color w:val="auto"/>
        </w:rPr>
        <w:t xml:space="preserve">. Such software is to be effective, </w:t>
      </w:r>
      <w:r w:rsidR="00043F3B" w:rsidRPr="003143E7">
        <w:rPr>
          <w:rFonts w:ascii="Times New Roman" w:hAnsi="Times New Roman" w:cs="Times New Roman"/>
          <w:color w:val="auto"/>
        </w:rPr>
        <w:t xml:space="preserve">efficient, and without bugs or errors. Outdated software </w:t>
      </w:r>
      <w:r w:rsidR="005E61E6" w:rsidRPr="003143E7">
        <w:rPr>
          <w:rFonts w:ascii="Times New Roman" w:hAnsi="Times New Roman" w:cs="Times New Roman"/>
          <w:color w:val="auto"/>
        </w:rPr>
        <w:t xml:space="preserve">shall be put into end of </w:t>
      </w:r>
      <w:r w:rsidR="00915037" w:rsidRPr="003143E7">
        <w:rPr>
          <w:rFonts w:ascii="Times New Roman" w:hAnsi="Times New Roman" w:cs="Times New Roman"/>
          <w:color w:val="auto"/>
        </w:rPr>
        <w:t>lifecycle and</w:t>
      </w:r>
      <w:r w:rsidR="005E61E6" w:rsidRPr="003143E7">
        <w:rPr>
          <w:rFonts w:ascii="Times New Roman" w:hAnsi="Times New Roman" w:cs="Times New Roman"/>
          <w:color w:val="auto"/>
        </w:rPr>
        <w:t xml:space="preserve"> decommissioned from service. </w:t>
      </w:r>
      <w:r w:rsidR="00CB3338" w:rsidRPr="003143E7">
        <w:rPr>
          <w:rFonts w:ascii="Times New Roman" w:hAnsi="Times New Roman" w:cs="Times New Roman"/>
          <w:color w:val="auto"/>
        </w:rPr>
        <w:t xml:space="preserve">To ensure proper software development lifecycle, the practice will shift to agile methods and DevOps </w:t>
      </w:r>
      <w:r w:rsidR="00152ACC" w:rsidRPr="003143E7">
        <w:rPr>
          <w:rFonts w:ascii="Times New Roman" w:hAnsi="Times New Roman" w:cs="Times New Roman"/>
          <w:color w:val="auto"/>
        </w:rPr>
        <w:t xml:space="preserve">practices. </w:t>
      </w:r>
      <w:r w:rsidR="0017440D" w:rsidRPr="003143E7">
        <w:rPr>
          <w:rFonts w:ascii="Times New Roman" w:hAnsi="Times New Roman" w:cs="Times New Roman"/>
          <w:color w:val="auto"/>
        </w:rPr>
        <w:t>Backend</w:t>
      </w:r>
      <w:r w:rsidR="00152ACC" w:rsidRPr="003143E7">
        <w:rPr>
          <w:rFonts w:ascii="Times New Roman" w:hAnsi="Times New Roman" w:cs="Times New Roman"/>
          <w:color w:val="auto"/>
        </w:rPr>
        <w:t xml:space="preserve"> </w:t>
      </w:r>
      <w:r w:rsidR="0017440D" w:rsidRPr="003143E7">
        <w:rPr>
          <w:rFonts w:ascii="Times New Roman" w:hAnsi="Times New Roman" w:cs="Times New Roman"/>
          <w:color w:val="auto"/>
        </w:rPr>
        <w:t>API</w:t>
      </w:r>
      <w:r w:rsidR="00152ACC" w:rsidRPr="003143E7">
        <w:rPr>
          <w:rFonts w:ascii="Times New Roman" w:hAnsi="Times New Roman" w:cs="Times New Roman"/>
          <w:color w:val="auto"/>
        </w:rPr>
        <w:t xml:space="preserve"> for integrations will be </w:t>
      </w:r>
      <w:r w:rsidR="003F020A" w:rsidRPr="003143E7">
        <w:rPr>
          <w:rFonts w:ascii="Times New Roman" w:hAnsi="Times New Roman" w:cs="Times New Roman"/>
          <w:color w:val="auto"/>
        </w:rPr>
        <w:t xml:space="preserve">carefully reviewed for correct code, </w:t>
      </w:r>
      <w:r w:rsidR="00915037" w:rsidRPr="003143E7">
        <w:rPr>
          <w:rFonts w:ascii="Times New Roman" w:hAnsi="Times New Roman" w:cs="Times New Roman"/>
          <w:color w:val="auto"/>
        </w:rPr>
        <w:t>design,</w:t>
      </w:r>
      <w:r w:rsidR="003F020A" w:rsidRPr="003143E7">
        <w:rPr>
          <w:rFonts w:ascii="Times New Roman" w:hAnsi="Times New Roman" w:cs="Times New Roman"/>
          <w:color w:val="auto"/>
        </w:rPr>
        <w:t xml:space="preserve"> and proper </w:t>
      </w:r>
      <w:r w:rsidR="0017440D" w:rsidRPr="003143E7">
        <w:rPr>
          <w:rFonts w:ascii="Times New Roman" w:hAnsi="Times New Roman" w:cs="Times New Roman"/>
          <w:color w:val="auto"/>
        </w:rPr>
        <w:t xml:space="preserve">usage. Software will also be </w:t>
      </w:r>
      <w:r w:rsidR="009E2AEA" w:rsidRPr="003143E7">
        <w:rPr>
          <w:rFonts w:ascii="Times New Roman" w:hAnsi="Times New Roman" w:cs="Times New Roman"/>
          <w:color w:val="auto"/>
        </w:rPr>
        <w:t xml:space="preserve">reviewed for clean code, security, and </w:t>
      </w:r>
      <w:r w:rsidR="00915037" w:rsidRPr="003143E7">
        <w:rPr>
          <w:rFonts w:ascii="Times New Roman" w:hAnsi="Times New Roman" w:cs="Times New Roman"/>
          <w:color w:val="auto"/>
        </w:rPr>
        <w:t>proper integration.</w:t>
      </w:r>
    </w:p>
    <w:p w14:paraId="33E4FBD3" w14:textId="00158766" w:rsidR="00906292" w:rsidRPr="003143E7" w:rsidRDefault="00906292" w:rsidP="003C0B57">
      <w:pPr>
        <w:jc w:val="both"/>
        <w:rPr>
          <w:rFonts w:ascii="Times New Roman" w:hAnsi="Times New Roman" w:cs="Times New Roman"/>
          <w:color w:val="auto"/>
        </w:rPr>
        <w:sectPr w:rsidR="00906292" w:rsidRPr="003143E7" w:rsidSect="00846351">
          <w:pgSz w:w="12240" w:h="15840" w:code="1"/>
          <w:pgMar w:top="2016" w:right="1080" w:bottom="720" w:left="1080" w:header="648" w:footer="432" w:gutter="0"/>
          <w:cols w:space="708"/>
          <w:docGrid w:linePitch="360"/>
        </w:sectPr>
      </w:pPr>
    </w:p>
    <w:p w14:paraId="729D9668" w14:textId="6493C4E4" w:rsidR="006F7B2D" w:rsidRPr="003143E7" w:rsidRDefault="00B351B3" w:rsidP="0006623D">
      <w:pPr>
        <w:pStyle w:val="Heading1"/>
        <w:jc w:val="center"/>
        <w:rPr>
          <w:rFonts w:ascii="Times New Roman" w:hAnsi="Times New Roman" w:cs="Times New Roman"/>
          <w:color w:val="auto"/>
        </w:rPr>
      </w:pPr>
      <w:bookmarkStart w:id="5" w:name="_Toc215498505"/>
      <w:r w:rsidRPr="003143E7">
        <w:rPr>
          <w:rFonts w:ascii="Times New Roman" w:hAnsi="Times New Roman" w:cs="Times New Roman"/>
          <w:color w:val="auto"/>
        </w:rPr>
        <w:lastRenderedPageBreak/>
        <w:t>CONCLUSION</w:t>
      </w:r>
      <w:bookmarkEnd w:id="5"/>
    </w:p>
    <w:p w14:paraId="173651FA" w14:textId="797E1AB9" w:rsidR="000A4900" w:rsidRPr="003143E7" w:rsidRDefault="000A4900"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In conclusion, the </w:t>
      </w:r>
      <w:r w:rsidR="001701BA" w:rsidRPr="003143E7">
        <w:rPr>
          <w:rFonts w:ascii="Times New Roman" w:hAnsi="Times New Roman" w:cs="Times New Roman"/>
          <w:color w:val="auto"/>
        </w:rPr>
        <w:t>issues facing Southwest Airlines are</w:t>
      </w:r>
      <w:r w:rsidR="0044781C" w:rsidRPr="003143E7">
        <w:rPr>
          <w:rFonts w:ascii="Times New Roman" w:hAnsi="Times New Roman" w:cs="Times New Roman"/>
          <w:color w:val="auto"/>
        </w:rPr>
        <w:t xml:space="preserve"> </w:t>
      </w:r>
      <w:r w:rsidR="007D2751" w:rsidRPr="003143E7">
        <w:rPr>
          <w:rFonts w:ascii="Times New Roman" w:hAnsi="Times New Roman" w:cs="Times New Roman"/>
          <w:color w:val="auto"/>
        </w:rPr>
        <w:t>systematic, costly</w:t>
      </w:r>
      <w:r w:rsidR="0044781C" w:rsidRPr="003143E7">
        <w:rPr>
          <w:rFonts w:ascii="Times New Roman" w:hAnsi="Times New Roman" w:cs="Times New Roman"/>
          <w:color w:val="auto"/>
        </w:rPr>
        <w:t xml:space="preserve"> issues</w:t>
      </w:r>
      <w:r w:rsidR="007D2751" w:rsidRPr="003143E7">
        <w:rPr>
          <w:rFonts w:ascii="Times New Roman" w:hAnsi="Times New Roman" w:cs="Times New Roman"/>
          <w:color w:val="auto"/>
        </w:rPr>
        <w:t xml:space="preserve"> </w:t>
      </w:r>
      <w:r w:rsidR="007F3DCC" w:rsidRPr="003143E7">
        <w:rPr>
          <w:rFonts w:ascii="Times New Roman" w:hAnsi="Times New Roman" w:cs="Times New Roman"/>
          <w:color w:val="auto"/>
        </w:rPr>
        <w:t>which</w:t>
      </w:r>
      <w:r w:rsidR="0044781C" w:rsidRPr="003143E7">
        <w:rPr>
          <w:rFonts w:ascii="Times New Roman" w:hAnsi="Times New Roman" w:cs="Times New Roman"/>
          <w:color w:val="auto"/>
        </w:rPr>
        <w:t xml:space="preserve"> are </w:t>
      </w:r>
      <w:r w:rsidR="007175C2" w:rsidRPr="003143E7">
        <w:rPr>
          <w:rFonts w:ascii="Times New Roman" w:hAnsi="Times New Roman" w:cs="Times New Roman"/>
          <w:color w:val="auto"/>
        </w:rPr>
        <w:t>preventable</w:t>
      </w:r>
      <w:r w:rsidR="00D61147" w:rsidRPr="003143E7">
        <w:rPr>
          <w:rFonts w:ascii="Times New Roman" w:hAnsi="Times New Roman" w:cs="Times New Roman"/>
          <w:color w:val="auto"/>
        </w:rPr>
        <w:t xml:space="preserve">. Current problems include </w:t>
      </w:r>
      <w:r w:rsidR="007F3DCC" w:rsidRPr="003143E7">
        <w:rPr>
          <w:rFonts w:ascii="Times New Roman" w:hAnsi="Times New Roman" w:cs="Times New Roman"/>
          <w:color w:val="auto"/>
        </w:rPr>
        <w:t xml:space="preserve">failures in all areas of </w:t>
      </w:r>
      <w:r w:rsidR="00FE6CC4" w:rsidRPr="003143E7">
        <w:rPr>
          <w:rFonts w:ascii="Times New Roman" w:hAnsi="Times New Roman" w:cs="Times New Roman"/>
          <w:color w:val="auto"/>
        </w:rPr>
        <w:t xml:space="preserve">general, service and technology management. This includes </w:t>
      </w:r>
      <w:r w:rsidR="00D61147" w:rsidRPr="003143E7">
        <w:rPr>
          <w:rFonts w:ascii="Times New Roman" w:hAnsi="Times New Roman" w:cs="Times New Roman"/>
          <w:color w:val="auto"/>
        </w:rPr>
        <w:t xml:space="preserve">strategic misalignment, </w:t>
      </w:r>
      <w:r w:rsidR="00FA2475" w:rsidRPr="003143E7">
        <w:rPr>
          <w:rFonts w:ascii="Times New Roman" w:hAnsi="Times New Roman" w:cs="Times New Roman"/>
          <w:color w:val="auto"/>
        </w:rPr>
        <w:t xml:space="preserve">organizational </w:t>
      </w:r>
      <w:r w:rsidR="00FE6CC4" w:rsidRPr="003143E7">
        <w:rPr>
          <w:rFonts w:ascii="Times New Roman" w:hAnsi="Times New Roman" w:cs="Times New Roman"/>
          <w:color w:val="auto"/>
        </w:rPr>
        <w:t>structure</w:t>
      </w:r>
      <w:r w:rsidR="00FA2475" w:rsidRPr="003143E7">
        <w:rPr>
          <w:rFonts w:ascii="Times New Roman" w:hAnsi="Times New Roman" w:cs="Times New Roman"/>
          <w:color w:val="auto"/>
        </w:rPr>
        <w:t xml:space="preserve">, critical failures of software and systems, fragmented </w:t>
      </w:r>
      <w:r w:rsidR="0044781C" w:rsidRPr="003143E7">
        <w:rPr>
          <w:rFonts w:ascii="Times New Roman" w:hAnsi="Times New Roman" w:cs="Times New Roman"/>
          <w:color w:val="auto"/>
        </w:rPr>
        <w:t>infrastructure and platforms,</w:t>
      </w:r>
      <w:r w:rsidR="009F3093" w:rsidRPr="003143E7">
        <w:rPr>
          <w:rFonts w:ascii="Times New Roman" w:hAnsi="Times New Roman" w:cs="Times New Roman"/>
          <w:color w:val="auto"/>
        </w:rPr>
        <w:t xml:space="preserve"> and supply chain delivery </w:t>
      </w:r>
      <w:r w:rsidR="003E5921" w:rsidRPr="003143E7">
        <w:rPr>
          <w:rFonts w:ascii="Times New Roman" w:hAnsi="Times New Roman" w:cs="Times New Roman"/>
          <w:color w:val="auto"/>
        </w:rPr>
        <w:t>failures. The</w:t>
      </w:r>
      <w:r w:rsidR="0006682E" w:rsidRPr="003143E7">
        <w:rPr>
          <w:rFonts w:ascii="Times New Roman" w:hAnsi="Times New Roman" w:cs="Times New Roman"/>
          <w:color w:val="auto"/>
        </w:rPr>
        <w:t xml:space="preserve"> company’s financial cost</w:t>
      </w:r>
      <w:r w:rsidR="003E5921" w:rsidRPr="003143E7">
        <w:rPr>
          <w:rFonts w:ascii="Times New Roman" w:hAnsi="Times New Roman" w:cs="Times New Roman"/>
          <w:color w:val="auto"/>
        </w:rPr>
        <w:t xml:space="preserve"> and public safety issues</w:t>
      </w:r>
      <w:r w:rsidR="0006682E" w:rsidRPr="003143E7">
        <w:rPr>
          <w:rFonts w:ascii="Times New Roman" w:hAnsi="Times New Roman" w:cs="Times New Roman"/>
          <w:color w:val="auto"/>
        </w:rPr>
        <w:t xml:space="preserve"> </w:t>
      </w:r>
      <w:r w:rsidR="003E5921" w:rsidRPr="003143E7">
        <w:rPr>
          <w:rFonts w:ascii="Times New Roman" w:hAnsi="Times New Roman" w:cs="Times New Roman"/>
          <w:color w:val="auto"/>
        </w:rPr>
        <w:t>because of</w:t>
      </w:r>
      <w:r w:rsidR="0006682E" w:rsidRPr="003143E7">
        <w:rPr>
          <w:rFonts w:ascii="Times New Roman" w:hAnsi="Times New Roman" w:cs="Times New Roman"/>
          <w:color w:val="auto"/>
        </w:rPr>
        <w:t xml:space="preserve"> these failures have alerted </w:t>
      </w:r>
      <w:r w:rsidR="00312394" w:rsidRPr="003143E7">
        <w:rPr>
          <w:rFonts w:ascii="Times New Roman" w:hAnsi="Times New Roman" w:cs="Times New Roman"/>
          <w:color w:val="auto"/>
        </w:rPr>
        <w:t xml:space="preserve">all stakeholders to the need for immediate and significant reforms. </w:t>
      </w:r>
    </w:p>
    <w:p w14:paraId="2DC3075E" w14:textId="4F9C3D8C" w:rsidR="00584735" w:rsidRPr="003143E7" w:rsidRDefault="000D686F"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This ITIL framework and proposed model answer</w:t>
      </w:r>
      <w:r w:rsidR="00C65013" w:rsidRPr="003143E7">
        <w:rPr>
          <w:rFonts w:ascii="Times New Roman" w:hAnsi="Times New Roman" w:cs="Times New Roman"/>
          <w:color w:val="auto"/>
        </w:rPr>
        <w:t>s</w:t>
      </w:r>
      <w:r w:rsidRPr="003143E7">
        <w:rPr>
          <w:rFonts w:ascii="Times New Roman" w:hAnsi="Times New Roman" w:cs="Times New Roman"/>
          <w:color w:val="auto"/>
        </w:rPr>
        <w:t xml:space="preserve"> and addresses the </w:t>
      </w:r>
      <w:r w:rsidR="00E17229" w:rsidRPr="003143E7">
        <w:rPr>
          <w:rFonts w:ascii="Times New Roman" w:hAnsi="Times New Roman" w:cs="Times New Roman"/>
          <w:color w:val="auto"/>
        </w:rPr>
        <w:t>problems and issues the company currently has. It seeks to</w:t>
      </w:r>
      <w:r w:rsidR="00C65013" w:rsidRPr="003143E7">
        <w:rPr>
          <w:rFonts w:ascii="Times New Roman" w:hAnsi="Times New Roman" w:cs="Times New Roman"/>
          <w:color w:val="auto"/>
        </w:rPr>
        <w:t xml:space="preserve"> </w:t>
      </w:r>
      <w:r w:rsidR="00F80BB2" w:rsidRPr="003143E7">
        <w:rPr>
          <w:rFonts w:ascii="Times New Roman" w:hAnsi="Times New Roman" w:cs="Times New Roman"/>
          <w:color w:val="auto"/>
        </w:rPr>
        <w:t xml:space="preserve">resolve the issues within </w:t>
      </w:r>
      <w:r w:rsidR="00D3385F" w:rsidRPr="003143E7">
        <w:rPr>
          <w:rFonts w:ascii="Times New Roman" w:hAnsi="Times New Roman" w:cs="Times New Roman"/>
          <w:color w:val="auto"/>
        </w:rPr>
        <w:t xml:space="preserve">each area of where the problems </w:t>
      </w:r>
      <w:r w:rsidR="00A92253" w:rsidRPr="003143E7">
        <w:rPr>
          <w:rFonts w:ascii="Times New Roman" w:hAnsi="Times New Roman" w:cs="Times New Roman"/>
          <w:color w:val="auto"/>
        </w:rPr>
        <w:t>are</w:t>
      </w:r>
      <w:r w:rsidR="00584735" w:rsidRPr="003143E7">
        <w:rPr>
          <w:rFonts w:ascii="Times New Roman" w:hAnsi="Times New Roman" w:cs="Times New Roman"/>
          <w:color w:val="auto"/>
        </w:rPr>
        <w:t>. The proposed ITSM strategy for Southwest Airlines seeks to address the problems as stated herein. The focus on this strategy is on digital and operational resilience in the value system. The goal of the ITSV strategy for Southwest Airlines is to consider technology not as another cost, but as an asset value. The IT service management practices can benefit Southwest Airlines. The practices include general, service, and technical management. These practice areas will each be able to help address and resolve problems for the company.</w:t>
      </w:r>
    </w:p>
    <w:p w14:paraId="43328550" w14:textId="28D4966E" w:rsidR="00B351B3" w:rsidRPr="003143E7" w:rsidRDefault="002744CC"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The immediate need </w:t>
      </w:r>
      <w:r w:rsidR="00440267" w:rsidRPr="003143E7">
        <w:rPr>
          <w:rFonts w:ascii="Times New Roman" w:hAnsi="Times New Roman" w:cs="Times New Roman"/>
          <w:color w:val="auto"/>
        </w:rPr>
        <w:t>to implement</w:t>
      </w:r>
      <w:r w:rsidRPr="003143E7">
        <w:rPr>
          <w:rFonts w:ascii="Times New Roman" w:hAnsi="Times New Roman" w:cs="Times New Roman"/>
          <w:color w:val="auto"/>
        </w:rPr>
        <w:t xml:space="preserve"> the proposed IT</w:t>
      </w:r>
      <w:r w:rsidR="005B104A" w:rsidRPr="003143E7">
        <w:rPr>
          <w:rFonts w:ascii="Times New Roman" w:hAnsi="Times New Roman" w:cs="Times New Roman"/>
          <w:color w:val="auto"/>
        </w:rPr>
        <w:t xml:space="preserve">IL plan and changes </w:t>
      </w:r>
      <w:r w:rsidR="006172AD" w:rsidRPr="003143E7">
        <w:rPr>
          <w:rFonts w:ascii="Times New Roman" w:hAnsi="Times New Roman" w:cs="Times New Roman"/>
          <w:color w:val="auto"/>
        </w:rPr>
        <w:t xml:space="preserve">is not a small </w:t>
      </w:r>
      <w:r w:rsidR="00440267" w:rsidRPr="003143E7">
        <w:rPr>
          <w:rFonts w:ascii="Times New Roman" w:hAnsi="Times New Roman" w:cs="Times New Roman"/>
          <w:color w:val="auto"/>
        </w:rPr>
        <w:t>matter but</w:t>
      </w:r>
      <w:r w:rsidR="006172AD" w:rsidRPr="003143E7">
        <w:rPr>
          <w:rFonts w:ascii="Times New Roman" w:hAnsi="Times New Roman" w:cs="Times New Roman"/>
          <w:color w:val="auto"/>
        </w:rPr>
        <w:t xml:space="preserve"> is a business imperative </w:t>
      </w:r>
      <w:r w:rsidR="00440267" w:rsidRPr="003143E7">
        <w:rPr>
          <w:rFonts w:ascii="Times New Roman" w:hAnsi="Times New Roman" w:cs="Times New Roman"/>
          <w:color w:val="auto"/>
        </w:rPr>
        <w:t xml:space="preserve">to regain operational continuity, control, and value. </w:t>
      </w:r>
      <w:r w:rsidR="001A461C" w:rsidRPr="003143E7">
        <w:rPr>
          <w:rFonts w:ascii="Times New Roman" w:hAnsi="Times New Roman" w:cs="Times New Roman"/>
          <w:color w:val="auto"/>
        </w:rPr>
        <w:t xml:space="preserve">The proposed new ITIL model seeks to bring value </w:t>
      </w:r>
      <w:r w:rsidR="00F87378" w:rsidRPr="003143E7">
        <w:rPr>
          <w:rFonts w:ascii="Times New Roman" w:hAnsi="Times New Roman" w:cs="Times New Roman"/>
          <w:color w:val="auto"/>
        </w:rPr>
        <w:t xml:space="preserve">back to the company and its customers, through changes in general management, service delivery, and </w:t>
      </w:r>
      <w:r w:rsidR="00BE1669" w:rsidRPr="003143E7">
        <w:rPr>
          <w:rFonts w:ascii="Times New Roman" w:hAnsi="Times New Roman" w:cs="Times New Roman"/>
          <w:color w:val="auto"/>
        </w:rPr>
        <w:t>modern technology</w:t>
      </w:r>
      <w:r w:rsidR="00F87378" w:rsidRPr="003143E7">
        <w:rPr>
          <w:rFonts w:ascii="Times New Roman" w:hAnsi="Times New Roman" w:cs="Times New Roman"/>
          <w:color w:val="auto"/>
        </w:rPr>
        <w:t>.</w:t>
      </w:r>
      <w:r w:rsidR="00EE5489" w:rsidRPr="003143E7">
        <w:rPr>
          <w:rFonts w:ascii="Times New Roman" w:hAnsi="Times New Roman" w:cs="Times New Roman"/>
          <w:color w:val="auto"/>
        </w:rPr>
        <w:t xml:space="preserve"> In making these changes, Southwest will be more resilient to recovery, </w:t>
      </w:r>
      <w:r w:rsidR="00BE1669" w:rsidRPr="003143E7">
        <w:rPr>
          <w:rFonts w:ascii="Times New Roman" w:hAnsi="Times New Roman" w:cs="Times New Roman"/>
          <w:color w:val="auto"/>
        </w:rPr>
        <w:t xml:space="preserve">to regain its business success and profitability, and win back customers for the near future. </w:t>
      </w:r>
    </w:p>
    <w:p w14:paraId="3B558E6E" w14:textId="26B4D715" w:rsidR="00BE1669" w:rsidRPr="003143E7" w:rsidRDefault="00210744" w:rsidP="00952B9F">
      <w:pPr>
        <w:spacing w:before="0" w:after="0" w:line="360" w:lineRule="auto"/>
        <w:ind w:firstLine="720"/>
        <w:jc w:val="both"/>
        <w:rPr>
          <w:rFonts w:ascii="Times New Roman" w:hAnsi="Times New Roman" w:cs="Times New Roman"/>
          <w:color w:val="auto"/>
        </w:rPr>
      </w:pPr>
      <w:r w:rsidRPr="003143E7">
        <w:rPr>
          <w:rFonts w:ascii="Times New Roman" w:hAnsi="Times New Roman" w:cs="Times New Roman"/>
          <w:color w:val="auto"/>
        </w:rPr>
        <w:t xml:space="preserve">By Southwest </w:t>
      </w:r>
      <w:r w:rsidR="00B43436" w:rsidRPr="003143E7">
        <w:rPr>
          <w:rFonts w:ascii="Times New Roman" w:hAnsi="Times New Roman" w:cs="Times New Roman"/>
          <w:color w:val="auto"/>
        </w:rPr>
        <w:t xml:space="preserve">adopting this new ITIL framework, they will be able to successfully transition from </w:t>
      </w:r>
      <w:r w:rsidR="001633B3" w:rsidRPr="003143E7">
        <w:rPr>
          <w:rFonts w:ascii="Times New Roman" w:hAnsi="Times New Roman" w:cs="Times New Roman"/>
          <w:color w:val="auto"/>
        </w:rPr>
        <w:t xml:space="preserve">problems and failures in </w:t>
      </w:r>
      <w:r w:rsidR="00486EF9" w:rsidRPr="003143E7">
        <w:rPr>
          <w:rFonts w:ascii="Times New Roman" w:hAnsi="Times New Roman" w:cs="Times New Roman"/>
          <w:color w:val="auto"/>
        </w:rPr>
        <w:t xml:space="preserve">culture and </w:t>
      </w:r>
      <w:r w:rsidR="00EC10A9" w:rsidRPr="003143E7">
        <w:rPr>
          <w:rFonts w:ascii="Times New Roman" w:hAnsi="Times New Roman" w:cs="Times New Roman"/>
          <w:color w:val="auto"/>
        </w:rPr>
        <w:t>technology</w:t>
      </w:r>
      <w:r w:rsidR="00486EF9" w:rsidRPr="003143E7">
        <w:rPr>
          <w:rFonts w:ascii="Times New Roman" w:hAnsi="Times New Roman" w:cs="Times New Roman"/>
          <w:color w:val="auto"/>
        </w:rPr>
        <w:t xml:space="preserve"> to proactively producing real value</w:t>
      </w:r>
      <w:r w:rsidR="00E056C1" w:rsidRPr="003143E7">
        <w:rPr>
          <w:rFonts w:ascii="Times New Roman" w:hAnsi="Times New Roman" w:cs="Times New Roman"/>
          <w:color w:val="auto"/>
        </w:rPr>
        <w:t xml:space="preserve"> for all stakeholders</w:t>
      </w:r>
      <w:r w:rsidR="005D2394" w:rsidRPr="003143E7">
        <w:rPr>
          <w:rFonts w:ascii="Times New Roman" w:hAnsi="Times New Roman" w:cs="Times New Roman"/>
          <w:color w:val="auto"/>
        </w:rPr>
        <w:t xml:space="preserve">. </w:t>
      </w:r>
      <w:r w:rsidR="00E056C1" w:rsidRPr="003143E7">
        <w:rPr>
          <w:rFonts w:ascii="Times New Roman" w:hAnsi="Times New Roman" w:cs="Times New Roman"/>
          <w:color w:val="auto"/>
        </w:rPr>
        <w:t xml:space="preserve">This framework strategy provides a roadmap for the company </w:t>
      </w:r>
      <w:r w:rsidR="00CB05AE" w:rsidRPr="003143E7">
        <w:rPr>
          <w:rFonts w:ascii="Times New Roman" w:hAnsi="Times New Roman" w:cs="Times New Roman"/>
          <w:color w:val="auto"/>
        </w:rPr>
        <w:t xml:space="preserve">to push beyond simple compliance </w:t>
      </w:r>
      <w:r w:rsidR="00AB3A96" w:rsidRPr="003143E7">
        <w:rPr>
          <w:rFonts w:ascii="Times New Roman" w:hAnsi="Times New Roman" w:cs="Times New Roman"/>
          <w:color w:val="auto"/>
        </w:rPr>
        <w:t xml:space="preserve">or negligence, into a creditable competitor </w:t>
      </w:r>
      <w:r w:rsidR="000E5DA9" w:rsidRPr="003143E7">
        <w:rPr>
          <w:rFonts w:ascii="Times New Roman" w:hAnsi="Times New Roman" w:cs="Times New Roman"/>
          <w:color w:val="auto"/>
        </w:rPr>
        <w:t xml:space="preserve">in the industry with resilience and respect. A total adoption of this ITIL framework and proposal </w:t>
      </w:r>
      <w:r w:rsidR="003C106E" w:rsidRPr="003143E7">
        <w:rPr>
          <w:rFonts w:ascii="Times New Roman" w:hAnsi="Times New Roman" w:cs="Times New Roman"/>
          <w:color w:val="auto"/>
        </w:rPr>
        <w:t xml:space="preserve">is necessary for the business viable now and in </w:t>
      </w:r>
      <w:r w:rsidR="00EC10A9" w:rsidRPr="003143E7">
        <w:rPr>
          <w:rFonts w:ascii="Times New Roman" w:hAnsi="Times New Roman" w:cs="Times New Roman"/>
          <w:color w:val="auto"/>
        </w:rPr>
        <w:t xml:space="preserve">its future. </w:t>
      </w:r>
    </w:p>
    <w:p w14:paraId="0BA05996" w14:textId="77777777" w:rsidR="00210744" w:rsidRPr="003143E7" w:rsidRDefault="00210744" w:rsidP="00440267">
      <w:pPr>
        <w:jc w:val="both"/>
        <w:rPr>
          <w:rFonts w:ascii="Times New Roman" w:hAnsi="Times New Roman" w:cs="Times New Roman"/>
          <w:color w:val="auto"/>
        </w:rPr>
      </w:pPr>
    </w:p>
    <w:p w14:paraId="6842FE58" w14:textId="77777777" w:rsidR="00210744" w:rsidRPr="003143E7" w:rsidRDefault="00210744" w:rsidP="00440267">
      <w:pPr>
        <w:jc w:val="both"/>
        <w:rPr>
          <w:rFonts w:ascii="Times New Roman" w:hAnsi="Times New Roman" w:cs="Times New Roman"/>
          <w:color w:val="auto"/>
        </w:rPr>
      </w:pPr>
    </w:p>
    <w:p w14:paraId="79B2D124" w14:textId="77777777" w:rsidR="00440267" w:rsidRPr="003143E7" w:rsidRDefault="00440267" w:rsidP="00440267">
      <w:pPr>
        <w:jc w:val="both"/>
        <w:rPr>
          <w:rFonts w:ascii="Times New Roman" w:hAnsi="Times New Roman" w:cs="Times New Roman"/>
          <w:color w:val="auto"/>
        </w:rPr>
      </w:pPr>
    </w:p>
    <w:p w14:paraId="65CA482E" w14:textId="77777777" w:rsidR="00440267" w:rsidRPr="003143E7" w:rsidRDefault="00440267" w:rsidP="00B351B3">
      <w:pPr>
        <w:rPr>
          <w:rFonts w:ascii="Times New Roman" w:hAnsi="Times New Roman" w:cs="Times New Roman"/>
          <w:color w:val="auto"/>
        </w:rPr>
      </w:pPr>
    </w:p>
    <w:p w14:paraId="47419E05" w14:textId="77777777" w:rsidR="002744CC" w:rsidRPr="003143E7" w:rsidRDefault="002744CC" w:rsidP="003D0FFF">
      <w:pPr>
        <w:rPr>
          <w:rFonts w:ascii="Times New Roman" w:hAnsi="Times New Roman" w:cs="Times New Roman"/>
        </w:rPr>
        <w:sectPr w:rsidR="002744CC" w:rsidRPr="003143E7" w:rsidSect="00B87503">
          <w:pgSz w:w="12240" w:h="15840" w:code="1"/>
          <w:pgMar w:top="2016" w:right="1080" w:bottom="360" w:left="1080" w:header="648" w:footer="432" w:gutter="0"/>
          <w:cols w:space="708"/>
          <w:docGrid w:linePitch="360"/>
        </w:sectPr>
      </w:pPr>
    </w:p>
    <w:p w14:paraId="3B580906" w14:textId="298281C4" w:rsidR="006F7B2D" w:rsidRPr="003143E7" w:rsidRDefault="00B351B3" w:rsidP="0006623D">
      <w:pPr>
        <w:pStyle w:val="Heading1"/>
        <w:jc w:val="center"/>
        <w:rPr>
          <w:rFonts w:ascii="Times New Roman" w:hAnsi="Times New Roman" w:cs="Times New Roman"/>
        </w:rPr>
      </w:pPr>
      <w:bookmarkStart w:id="6" w:name="_Toc215498506"/>
      <w:r w:rsidRPr="003143E7">
        <w:rPr>
          <w:rFonts w:ascii="Times New Roman" w:hAnsi="Times New Roman" w:cs="Times New Roman"/>
        </w:rPr>
        <w:lastRenderedPageBreak/>
        <w:t>REFERENCES</w:t>
      </w:r>
      <w:bookmarkEnd w:id="6"/>
    </w:p>
    <w:p w14:paraId="6A3EA601" w14:textId="77777777" w:rsidR="00952B9F" w:rsidRPr="003143E7" w:rsidRDefault="00952B9F" w:rsidP="00952B9F">
      <w:pPr>
        <w:spacing w:before="0" w:after="0" w:line="360" w:lineRule="auto"/>
        <w:ind w:firstLine="720"/>
        <w:rPr>
          <w:rFonts w:ascii="Times New Roman" w:hAnsi="Times New Roman" w:cs="Times New Roman"/>
        </w:rPr>
      </w:pPr>
      <w:r w:rsidRPr="003143E7">
        <w:rPr>
          <w:rFonts w:ascii="Times New Roman" w:hAnsi="Times New Roman" w:cs="Times New Roman"/>
          <w:color w:val="auto"/>
          <w:szCs w:val="24"/>
        </w:rPr>
        <w:t xml:space="preserve">Bacon, J. (2018, April 18). 22 minutes of terror on Southwest Flight 1380: How an ordinary trip turned tragic. </w:t>
      </w:r>
      <w:r w:rsidRPr="003143E7">
        <w:rPr>
          <w:rFonts w:ascii="Times New Roman" w:hAnsi="Times New Roman" w:cs="Times New Roman"/>
          <w:i/>
          <w:iCs/>
          <w:color w:val="auto"/>
          <w:szCs w:val="24"/>
        </w:rPr>
        <w:t>USA TODAY</w:t>
      </w:r>
      <w:r w:rsidRPr="003143E7">
        <w:rPr>
          <w:rFonts w:ascii="Times New Roman" w:hAnsi="Times New Roman" w:cs="Times New Roman"/>
          <w:color w:val="auto"/>
          <w:szCs w:val="24"/>
        </w:rPr>
        <w:t xml:space="preserve">. </w:t>
      </w:r>
      <w:hyperlink r:id="rId23" w:tgtFrame="_blank" w:history="1">
        <w:r w:rsidRPr="003143E7">
          <w:rPr>
            <w:rFonts w:ascii="Times New Roman" w:hAnsi="Times New Roman" w:cs="Times New Roman"/>
            <w:color w:val="0070C0"/>
            <w:szCs w:val="24"/>
            <w:u w:val="single"/>
          </w:rPr>
          <w:t>https://www.usatoday.com/story/news/nation/2018/04/18/southwest-flight-1380-how-ordinary-trip-turned-tragic/527830002/</w:t>
        </w:r>
      </w:hyperlink>
    </w:p>
    <w:p w14:paraId="6AA34A0A" w14:textId="3F70E7D9" w:rsidR="00952B9F" w:rsidRPr="003143E7" w:rsidRDefault="00D54269" w:rsidP="00952B9F">
      <w:pPr>
        <w:spacing w:before="0" w:after="0" w:line="360" w:lineRule="auto"/>
        <w:ind w:firstLine="720"/>
        <w:rPr>
          <w:rFonts w:ascii="Times New Roman" w:hAnsi="Times New Roman" w:cs="Times New Roman"/>
          <w:color w:val="0070C0"/>
          <w:szCs w:val="24"/>
        </w:rPr>
      </w:pPr>
      <w:r w:rsidRPr="003143E7">
        <w:rPr>
          <w:rFonts w:ascii="Times New Roman" w:hAnsi="Times New Roman" w:cs="Times New Roman"/>
          <w:color w:val="auto"/>
          <w:szCs w:val="24"/>
        </w:rPr>
        <w:t xml:space="preserve">Brisbin, S. (2023, January 5). How penny-pinching and outdated software kept Southwest planes on the ground. Texas Standard. </w:t>
      </w:r>
      <w:hyperlink r:id="rId24" w:history="1">
        <w:r w:rsidRPr="003143E7">
          <w:rPr>
            <w:rStyle w:val="Hyperlink"/>
            <w:rFonts w:ascii="Times New Roman" w:hAnsi="Times New Roman" w:cs="Times New Roman"/>
            <w:color w:val="0070C0"/>
            <w:szCs w:val="24"/>
          </w:rPr>
          <w:t>https://www.texasstandard.org/stories/southwest-airlines-breakdown-technology-skysolver-software/</w:t>
        </w:r>
      </w:hyperlink>
      <w:r w:rsidRPr="003143E7">
        <w:rPr>
          <w:rFonts w:ascii="Times New Roman" w:hAnsi="Times New Roman" w:cs="Times New Roman"/>
          <w:color w:val="0070C0"/>
          <w:szCs w:val="24"/>
        </w:rPr>
        <w:t xml:space="preserve"> </w:t>
      </w:r>
    </w:p>
    <w:p w14:paraId="5E1BEA1B" w14:textId="15850C05" w:rsidR="00D95D18" w:rsidRPr="003143E7" w:rsidRDefault="00D95D18"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CBS News. (2018, April 17). 1 dead in Southwest Airlines flight emergency landing in Philadelphia. CBS News. </w:t>
      </w:r>
      <w:hyperlink r:id="rId25" w:history="1">
        <w:r w:rsidRPr="003143E7">
          <w:rPr>
            <w:rStyle w:val="Hyperlink"/>
            <w:rFonts w:ascii="Times New Roman" w:hAnsi="Times New Roman" w:cs="Times New Roman"/>
            <w:color w:val="0070C0"/>
            <w:szCs w:val="24"/>
          </w:rPr>
          <w:t>https://www.cbsnews.com/news/southwest-airlines-flight-emergency-landing-today-2018-04-17-live-stream-updates/</w:t>
        </w:r>
      </w:hyperlink>
    </w:p>
    <w:p w14:paraId="227A3066" w14:textId="6FF0ECE4" w:rsidR="009E05ED" w:rsidRPr="003143E7" w:rsidRDefault="009E05ED"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Cohen, A. (2014, September 8). Southwest's logo change and other airline paint job overhauls. Seattle Post-Intelligencer. </w:t>
      </w:r>
      <w:hyperlink r:id="rId26" w:history="1">
        <w:r w:rsidRPr="003143E7">
          <w:rPr>
            <w:rStyle w:val="Hyperlink"/>
            <w:rFonts w:ascii="Times New Roman" w:hAnsi="Times New Roman" w:cs="Times New Roman"/>
            <w:color w:val="0070C0"/>
            <w:szCs w:val="24"/>
          </w:rPr>
          <w:t>https://www.seattlepi.com/business/boeing/article/Southwest-s-logo-change-and-other-airline-paint-5741988.php</w:t>
        </w:r>
      </w:hyperlink>
      <w:r w:rsidRPr="003143E7">
        <w:rPr>
          <w:rFonts w:ascii="Times New Roman" w:hAnsi="Times New Roman" w:cs="Times New Roman"/>
          <w:color w:val="0070C0"/>
          <w:szCs w:val="24"/>
        </w:rPr>
        <w:t xml:space="preserve"> </w:t>
      </w:r>
    </w:p>
    <w:p w14:paraId="4267497C" w14:textId="77777777" w:rsidR="00952B9F" w:rsidRPr="003143E7" w:rsidRDefault="00952B9F" w:rsidP="00952B9F">
      <w:pPr>
        <w:spacing w:before="0" w:after="0" w:line="360" w:lineRule="auto"/>
        <w:ind w:firstLine="720"/>
        <w:rPr>
          <w:rFonts w:ascii="Times New Roman" w:hAnsi="Times New Roman" w:cs="Times New Roman"/>
          <w:color w:val="0070C0"/>
          <w:szCs w:val="24"/>
        </w:rPr>
      </w:pPr>
      <w:r w:rsidRPr="003143E7">
        <w:rPr>
          <w:rFonts w:ascii="Times New Roman" w:hAnsi="Times New Roman" w:cs="Times New Roman"/>
          <w:color w:val="auto"/>
          <w:szCs w:val="24"/>
        </w:rPr>
        <w:t xml:space="preserve">Day, S. (2024, August 21). Air Safety Incidents For Southwest Airlines: Is It Safe To Fly? </w:t>
      </w:r>
      <w:r w:rsidRPr="003143E7">
        <w:rPr>
          <w:rFonts w:ascii="Times New Roman" w:hAnsi="Times New Roman" w:cs="Times New Roman"/>
          <w:i/>
          <w:iCs/>
          <w:color w:val="auto"/>
          <w:szCs w:val="24"/>
        </w:rPr>
        <w:t>Airline Guidelines</w:t>
      </w:r>
      <w:r w:rsidRPr="003143E7">
        <w:rPr>
          <w:rFonts w:ascii="Times New Roman" w:hAnsi="Times New Roman" w:cs="Times New Roman"/>
          <w:color w:val="auto"/>
          <w:szCs w:val="24"/>
        </w:rPr>
        <w:t xml:space="preserve">. </w:t>
      </w:r>
      <w:hyperlink r:id="rId27" w:tgtFrame="_blank" w:history="1">
        <w:r w:rsidRPr="003143E7">
          <w:rPr>
            <w:rFonts w:ascii="Times New Roman" w:hAnsi="Times New Roman" w:cs="Times New Roman"/>
            <w:color w:val="0070C0"/>
            <w:szCs w:val="24"/>
            <w:u w:val="single"/>
          </w:rPr>
          <w:t>https://www.airlineguidelines.com/blog/is-southwest-airlines-safe/</w:t>
        </w:r>
      </w:hyperlink>
    </w:p>
    <w:p w14:paraId="215AA01C" w14:textId="6A49124C" w:rsidR="00DA05B3" w:rsidRPr="003143E7" w:rsidRDefault="00DA05B3"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Department of Transportation, Office of Inspector General. (2020, February 11). FAA Has Not Effectively Overseen Southwest Airlines’ Systems for Managing Safety Risks (Report No. AV2020019). </w:t>
      </w:r>
      <w:hyperlink r:id="rId28" w:history="1">
        <w:r w:rsidRPr="003143E7">
          <w:rPr>
            <w:rStyle w:val="Hyperlink"/>
            <w:rFonts w:ascii="Times New Roman" w:hAnsi="Times New Roman" w:cs="Times New Roman"/>
            <w:color w:val="0070C0"/>
            <w:szCs w:val="24"/>
          </w:rPr>
          <w:t>https://www.oig.dot.gov/sites/default/files/FAA%20Oversight%20of%20Southwest%20Airlines%20Final%20Report%5E02.11.2020.pdf</w:t>
        </w:r>
      </w:hyperlink>
      <w:r w:rsidRPr="003143E7">
        <w:rPr>
          <w:rFonts w:ascii="Times New Roman" w:hAnsi="Times New Roman" w:cs="Times New Roman"/>
          <w:color w:val="0070C0"/>
          <w:szCs w:val="24"/>
        </w:rPr>
        <w:t xml:space="preserve"> </w:t>
      </w:r>
    </w:p>
    <w:p w14:paraId="6A0F18DA" w14:textId="6C3300BB" w:rsidR="003E2DED" w:rsidRPr="003143E7" w:rsidRDefault="003E2DED"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Gajanan, M. (2018, April 17). Passenger Killed On Southwest Flight Is the First U.S. Commercial Airline Fatality In 9 Years. Time.</w:t>
      </w:r>
      <w:r w:rsidRPr="003143E7">
        <w:rPr>
          <w:rFonts w:ascii="Times New Roman" w:hAnsi="Times New Roman" w:cs="Times New Roman"/>
          <w:color w:val="0070C0"/>
          <w:szCs w:val="24"/>
        </w:rPr>
        <w:t xml:space="preserve"> </w:t>
      </w:r>
      <w:hyperlink r:id="rId29" w:history="1">
        <w:r w:rsidRPr="003143E7">
          <w:rPr>
            <w:rStyle w:val="Hyperlink"/>
            <w:rFonts w:ascii="Times New Roman" w:hAnsi="Times New Roman" w:cs="Times New Roman"/>
            <w:color w:val="0070C0"/>
            <w:szCs w:val="24"/>
          </w:rPr>
          <w:t>https://time.com/5243733/southwest-passenger-commercial-airline-death/</w:t>
        </w:r>
      </w:hyperlink>
      <w:r w:rsidRPr="003143E7">
        <w:rPr>
          <w:rFonts w:ascii="Times New Roman" w:hAnsi="Times New Roman" w:cs="Times New Roman"/>
          <w:color w:val="0070C0"/>
          <w:szCs w:val="24"/>
        </w:rPr>
        <w:t xml:space="preserve"> </w:t>
      </w:r>
    </w:p>
    <w:p w14:paraId="29C19ADE" w14:textId="77777777" w:rsidR="00952B9F" w:rsidRPr="003143E7" w:rsidRDefault="00952B9F" w:rsidP="00952B9F">
      <w:pPr>
        <w:spacing w:before="0" w:after="0" w:line="360" w:lineRule="auto"/>
        <w:ind w:firstLine="720"/>
        <w:rPr>
          <w:rFonts w:ascii="Times New Roman" w:hAnsi="Times New Roman" w:cs="Times New Roman"/>
          <w:color w:val="0070C0"/>
          <w:szCs w:val="24"/>
        </w:rPr>
      </w:pPr>
      <w:r w:rsidRPr="003143E7">
        <w:rPr>
          <w:rFonts w:ascii="Times New Roman" w:hAnsi="Times New Roman" w:cs="Times New Roman"/>
          <w:color w:val="auto"/>
          <w:szCs w:val="24"/>
        </w:rPr>
        <w:t xml:space="preserve">Karki, S. (2022, December 21). </w:t>
      </w:r>
      <w:r w:rsidRPr="003143E7">
        <w:rPr>
          <w:rFonts w:ascii="Times New Roman" w:hAnsi="Times New Roman" w:cs="Times New Roman"/>
          <w:i/>
          <w:iCs/>
          <w:color w:val="auto"/>
          <w:szCs w:val="24"/>
        </w:rPr>
        <w:t>Where are Southwest Airlines Hubs?</w:t>
      </w:r>
      <w:r w:rsidRPr="003143E7">
        <w:rPr>
          <w:rFonts w:ascii="Times New Roman" w:hAnsi="Times New Roman" w:cs="Times New Roman"/>
          <w:color w:val="auto"/>
          <w:szCs w:val="24"/>
        </w:rPr>
        <w:t xml:space="preserve"> </w:t>
      </w:r>
      <w:proofErr w:type="spellStart"/>
      <w:r w:rsidRPr="003143E7">
        <w:rPr>
          <w:rFonts w:ascii="Times New Roman" w:hAnsi="Times New Roman" w:cs="Times New Roman"/>
          <w:i/>
          <w:iCs/>
          <w:color w:val="auto"/>
          <w:szCs w:val="24"/>
        </w:rPr>
        <w:t>Aviatech</w:t>
      </w:r>
      <w:proofErr w:type="spellEnd"/>
      <w:r w:rsidRPr="003143E7">
        <w:rPr>
          <w:rFonts w:ascii="Times New Roman" w:hAnsi="Times New Roman" w:cs="Times New Roman"/>
          <w:i/>
          <w:iCs/>
          <w:color w:val="auto"/>
          <w:szCs w:val="24"/>
        </w:rPr>
        <w:t xml:space="preserve"> Channel</w:t>
      </w:r>
      <w:r w:rsidRPr="003143E7">
        <w:rPr>
          <w:rFonts w:ascii="Times New Roman" w:hAnsi="Times New Roman" w:cs="Times New Roman"/>
          <w:color w:val="auto"/>
          <w:szCs w:val="24"/>
        </w:rPr>
        <w:t xml:space="preserve">. </w:t>
      </w:r>
      <w:hyperlink r:id="rId30" w:tgtFrame="_blank" w:history="1">
        <w:r w:rsidRPr="003143E7">
          <w:rPr>
            <w:rFonts w:ascii="Times New Roman" w:hAnsi="Times New Roman" w:cs="Times New Roman"/>
            <w:color w:val="0070C0"/>
            <w:szCs w:val="24"/>
            <w:u w:val="single"/>
          </w:rPr>
          <w:t>https://aviatechchannel.com/where-are-the-southwest-airlines-hubs/</w:t>
        </w:r>
      </w:hyperlink>
    </w:p>
    <w:p w14:paraId="697D7B37" w14:textId="0962ADE5" w:rsidR="00952B9F" w:rsidRPr="003143E7" w:rsidRDefault="00952B9F"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McLaughlin, E. C. (2018, April 23). 22 minutes of terror. </w:t>
      </w:r>
      <w:r w:rsidRPr="003143E7">
        <w:rPr>
          <w:rFonts w:ascii="Times New Roman" w:hAnsi="Times New Roman" w:cs="Times New Roman"/>
          <w:i/>
          <w:iCs/>
          <w:color w:val="auto"/>
          <w:szCs w:val="24"/>
        </w:rPr>
        <w:t>CNN</w:t>
      </w:r>
      <w:r w:rsidRPr="003143E7">
        <w:rPr>
          <w:rFonts w:ascii="Times New Roman" w:hAnsi="Times New Roman" w:cs="Times New Roman"/>
          <w:color w:val="auto"/>
          <w:szCs w:val="24"/>
        </w:rPr>
        <w:t xml:space="preserve">. </w:t>
      </w:r>
      <w:hyperlink r:id="rId31" w:tgtFrame="_blank" w:history="1">
        <w:r w:rsidRPr="003143E7">
          <w:rPr>
            <w:rFonts w:ascii="Times New Roman" w:hAnsi="Times New Roman" w:cs="Times New Roman"/>
            <w:color w:val="0070C0"/>
            <w:szCs w:val="24"/>
            <w:u w:val="single"/>
          </w:rPr>
          <w:t>https://www.cnn.com/2018/04/22/us/southwest-1380-emergency-landing-moments</w:t>
        </w:r>
      </w:hyperlink>
    </w:p>
    <w:p w14:paraId="0F480286" w14:textId="77777777" w:rsidR="00952B9F" w:rsidRPr="003143E7" w:rsidRDefault="00952B9F" w:rsidP="00952B9F">
      <w:pPr>
        <w:spacing w:before="0" w:after="0" w:line="360" w:lineRule="auto"/>
        <w:ind w:firstLine="720"/>
        <w:rPr>
          <w:rFonts w:ascii="Times New Roman" w:hAnsi="Times New Roman" w:cs="Times New Roman"/>
          <w:color w:val="0070C0"/>
          <w:szCs w:val="24"/>
        </w:rPr>
      </w:pPr>
      <w:r w:rsidRPr="003143E7">
        <w:rPr>
          <w:rFonts w:ascii="Times New Roman" w:hAnsi="Times New Roman" w:cs="Times New Roman"/>
          <w:color w:val="auto"/>
          <w:szCs w:val="24"/>
        </w:rPr>
        <w:t xml:space="preserve">Memon, O. (2024, September 27). Southwest Airlines: 5 Defining Milestones From The Carrier's History. </w:t>
      </w:r>
      <w:r w:rsidRPr="003143E7">
        <w:rPr>
          <w:rFonts w:ascii="Times New Roman" w:hAnsi="Times New Roman" w:cs="Times New Roman"/>
          <w:i/>
          <w:iCs/>
          <w:color w:val="auto"/>
          <w:szCs w:val="24"/>
        </w:rPr>
        <w:t>Simple Flying</w:t>
      </w:r>
      <w:r w:rsidRPr="003143E7">
        <w:rPr>
          <w:rFonts w:ascii="Times New Roman" w:hAnsi="Times New Roman" w:cs="Times New Roman"/>
          <w:color w:val="auto"/>
          <w:szCs w:val="24"/>
        </w:rPr>
        <w:t>.</w:t>
      </w:r>
      <w:r w:rsidRPr="003143E7">
        <w:rPr>
          <w:rFonts w:ascii="Times New Roman" w:hAnsi="Times New Roman" w:cs="Times New Roman"/>
          <w:color w:val="0070C0"/>
          <w:szCs w:val="24"/>
        </w:rPr>
        <w:t xml:space="preserve"> </w:t>
      </w:r>
      <w:hyperlink r:id="rId32" w:tgtFrame="_blank" w:history="1">
        <w:r w:rsidRPr="003143E7">
          <w:rPr>
            <w:rFonts w:ascii="Times New Roman" w:hAnsi="Times New Roman" w:cs="Times New Roman"/>
            <w:color w:val="0070C0"/>
            <w:szCs w:val="24"/>
            <w:u w:val="single"/>
          </w:rPr>
          <w:t>https://simpleflying.com/southwest-airlines-historical-milestones-list/</w:t>
        </w:r>
      </w:hyperlink>
    </w:p>
    <w:p w14:paraId="300222F1" w14:textId="3EE36F58" w:rsidR="00952B9F" w:rsidRPr="003143E7" w:rsidRDefault="00952B9F" w:rsidP="00952B9F">
      <w:pPr>
        <w:spacing w:before="0" w:after="0" w:line="360" w:lineRule="auto"/>
        <w:ind w:firstLine="720"/>
        <w:rPr>
          <w:rFonts w:ascii="Times New Roman" w:hAnsi="Times New Roman" w:cs="Times New Roman"/>
        </w:rPr>
      </w:pPr>
      <w:r w:rsidRPr="003143E7">
        <w:rPr>
          <w:rFonts w:ascii="Times New Roman" w:hAnsi="Times New Roman" w:cs="Times New Roman"/>
          <w:color w:val="auto"/>
          <w:szCs w:val="24"/>
        </w:rPr>
        <w:lastRenderedPageBreak/>
        <w:t xml:space="preserve">Pitchbook. (2025). </w:t>
      </w:r>
      <w:r w:rsidRPr="003143E7">
        <w:rPr>
          <w:rFonts w:ascii="Times New Roman" w:hAnsi="Times New Roman" w:cs="Times New Roman"/>
          <w:i/>
          <w:iCs/>
          <w:color w:val="auto"/>
          <w:szCs w:val="24"/>
        </w:rPr>
        <w:t>Southwest airlines</w:t>
      </w:r>
      <w:r w:rsidRPr="003143E7">
        <w:rPr>
          <w:rFonts w:ascii="Times New Roman" w:hAnsi="Times New Roman" w:cs="Times New Roman"/>
          <w:color w:val="auto"/>
          <w:szCs w:val="24"/>
        </w:rPr>
        <w:t xml:space="preserve">. </w:t>
      </w:r>
      <w:hyperlink r:id="rId33" w:anchor="overview" w:tgtFrame="_blank" w:history="1">
        <w:r w:rsidRPr="003143E7">
          <w:rPr>
            <w:rFonts w:ascii="Times New Roman" w:hAnsi="Times New Roman" w:cs="Times New Roman"/>
            <w:color w:val="0070C0"/>
            <w:szCs w:val="24"/>
            <w:u w:val="single"/>
          </w:rPr>
          <w:t>https://pitchbook.com/profiles/company/30732-94#overview</w:t>
        </w:r>
      </w:hyperlink>
    </w:p>
    <w:p w14:paraId="601C3604" w14:textId="77777777" w:rsidR="00952B9F" w:rsidRPr="003143E7" w:rsidRDefault="00952B9F" w:rsidP="00952B9F">
      <w:pPr>
        <w:spacing w:before="0" w:after="0" w:line="360" w:lineRule="auto"/>
        <w:ind w:firstLine="720"/>
        <w:rPr>
          <w:rFonts w:ascii="Times New Roman" w:hAnsi="Times New Roman" w:cs="Times New Roman"/>
          <w:color w:val="0070C0"/>
          <w:szCs w:val="24"/>
        </w:rPr>
      </w:pPr>
      <w:bookmarkStart w:id="7" w:name="_Hlk214193448"/>
      <w:r w:rsidRPr="003143E7">
        <w:rPr>
          <w:rFonts w:ascii="Times New Roman" w:hAnsi="Times New Roman" w:cs="Times New Roman"/>
          <w:color w:val="auto"/>
          <w:szCs w:val="24"/>
        </w:rPr>
        <w:t xml:space="preserve">Rakoczy, C. (2025, </w:t>
      </w:r>
      <w:bookmarkEnd w:id="7"/>
      <w:r w:rsidRPr="003143E7">
        <w:rPr>
          <w:rFonts w:ascii="Times New Roman" w:hAnsi="Times New Roman" w:cs="Times New Roman"/>
          <w:color w:val="auto"/>
          <w:szCs w:val="24"/>
        </w:rPr>
        <w:t xml:space="preserve">June 27). Southwest Airlines' CEO says positive changes are coming soon. </w:t>
      </w:r>
      <w:r w:rsidRPr="003143E7">
        <w:rPr>
          <w:rFonts w:ascii="Times New Roman" w:hAnsi="Times New Roman" w:cs="Times New Roman"/>
          <w:i/>
          <w:iCs/>
          <w:color w:val="auto"/>
          <w:szCs w:val="24"/>
        </w:rPr>
        <w:t>The Street</w:t>
      </w:r>
      <w:r w:rsidRPr="003143E7">
        <w:rPr>
          <w:rFonts w:ascii="Times New Roman" w:hAnsi="Times New Roman" w:cs="Times New Roman"/>
          <w:color w:val="auto"/>
          <w:szCs w:val="24"/>
        </w:rPr>
        <w:t xml:space="preserve">. </w:t>
      </w:r>
      <w:hyperlink r:id="rId34" w:tgtFrame="_blank" w:history="1">
        <w:r w:rsidRPr="003143E7">
          <w:rPr>
            <w:rFonts w:ascii="Times New Roman" w:hAnsi="Times New Roman" w:cs="Times New Roman"/>
            <w:color w:val="0070C0"/>
            <w:szCs w:val="24"/>
            <w:u w:val="single"/>
          </w:rPr>
          <w:t>https://www.thestreet.com/travel/southwest-ceo-says-drastic-changes-could-lure-flyers-back</w:t>
        </w:r>
      </w:hyperlink>
    </w:p>
    <w:p w14:paraId="31352D6B" w14:textId="3D925D14" w:rsidR="00952B9F" w:rsidRPr="003143E7" w:rsidRDefault="00952B9F" w:rsidP="00952B9F">
      <w:pPr>
        <w:spacing w:before="0" w:after="0" w:line="360" w:lineRule="auto"/>
        <w:ind w:firstLine="720"/>
        <w:rPr>
          <w:rFonts w:ascii="Times New Roman" w:hAnsi="Times New Roman" w:cs="Times New Roman"/>
          <w:color w:val="0070C0"/>
          <w:szCs w:val="24"/>
        </w:rPr>
      </w:pPr>
      <w:r w:rsidRPr="003143E7">
        <w:rPr>
          <w:rFonts w:ascii="Times New Roman" w:hAnsi="Times New Roman" w:cs="Times New Roman"/>
          <w:color w:val="auto"/>
          <w:szCs w:val="24"/>
        </w:rPr>
        <w:t>Roberts, M. (2025, March 11). Why Southwest Airlines' Newest Aircraft Will Be Several Years Old When They Get Delivered. Simple Flying.</w:t>
      </w:r>
      <w:r w:rsidRPr="003143E7">
        <w:rPr>
          <w:rFonts w:ascii="Times New Roman" w:hAnsi="Times New Roman" w:cs="Times New Roman"/>
          <w:color w:val="0070C0"/>
          <w:szCs w:val="24"/>
        </w:rPr>
        <w:t xml:space="preserve"> </w:t>
      </w:r>
      <w:hyperlink r:id="rId35" w:history="1">
        <w:r w:rsidRPr="003143E7">
          <w:rPr>
            <w:rStyle w:val="Hyperlink"/>
            <w:rFonts w:ascii="Times New Roman" w:hAnsi="Times New Roman" w:cs="Times New Roman"/>
            <w:color w:val="0070C0"/>
            <w:szCs w:val="24"/>
          </w:rPr>
          <w:t>https://simpleflying.com/southwest-airlines-newest-aircraft-older-few-years/</w:t>
        </w:r>
      </w:hyperlink>
      <w:r w:rsidRPr="003143E7">
        <w:rPr>
          <w:rFonts w:ascii="Times New Roman" w:hAnsi="Times New Roman" w:cs="Times New Roman"/>
          <w:color w:val="0070C0"/>
          <w:szCs w:val="24"/>
        </w:rPr>
        <w:t xml:space="preserve"> </w:t>
      </w:r>
    </w:p>
    <w:p w14:paraId="13E7E0D8" w14:textId="7E3ACF71" w:rsidR="00952B9F" w:rsidRPr="003143E7" w:rsidRDefault="00952B9F" w:rsidP="00952B9F">
      <w:pPr>
        <w:spacing w:before="0" w:after="0" w:line="360" w:lineRule="auto"/>
        <w:ind w:firstLine="720"/>
        <w:rPr>
          <w:rFonts w:ascii="Times New Roman" w:hAnsi="Times New Roman" w:cs="Times New Roman"/>
        </w:rPr>
      </w:pPr>
      <w:r w:rsidRPr="003143E7">
        <w:rPr>
          <w:rFonts w:ascii="Times New Roman" w:hAnsi="Times New Roman" w:cs="Times New Roman"/>
          <w:color w:val="auto"/>
          <w:szCs w:val="24"/>
        </w:rPr>
        <w:t xml:space="preserve">Seck, H. H. (2018, April 18). Navy Releases Service Details for Hero Captain Who Landed Southwest 1380. </w:t>
      </w:r>
      <w:r w:rsidRPr="003143E7">
        <w:rPr>
          <w:rFonts w:ascii="Times New Roman" w:hAnsi="Times New Roman" w:cs="Times New Roman"/>
          <w:i/>
          <w:iCs/>
          <w:color w:val="auto"/>
          <w:szCs w:val="24"/>
        </w:rPr>
        <w:t>Military.com</w:t>
      </w:r>
      <w:r w:rsidRPr="003143E7">
        <w:rPr>
          <w:rFonts w:ascii="Times New Roman" w:hAnsi="Times New Roman" w:cs="Times New Roman"/>
          <w:color w:val="auto"/>
          <w:szCs w:val="24"/>
        </w:rPr>
        <w:t xml:space="preserve">. </w:t>
      </w:r>
      <w:hyperlink r:id="rId36" w:tgtFrame="_blank" w:history="1">
        <w:r w:rsidRPr="003143E7">
          <w:rPr>
            <w:rFonts w:ascii="Times New Roman" w:hAnsi="Times New Roman" w:cs="Times New Roman"/>
            <w:color w:val="0070C0"/>
            <w:szCs w:val="24"/>
            <w:u w:val="single"/>
          </w:rPr>
          <w:t>https://www.military.com/daily-news/2018/04/18/navy-releases-service-record-hero-captain-who-landed-southwest-1380.html</w:t>
        </w:r>
      </w:hyperlink>
    </w:p>
    <w:p w14:paraId="291DF52A" w14:textId="50279D69" w:rsidR="00952B9F" w:rsidRPr="003143E7" w:rsidRDefault="00952B9F"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Sheridan, N. (2025). Southwest Airlines Branding Strategy 2025: Building Loyalty Through Customer Experience. </w:t>
      </w:r>
      <w:r w:rsidRPr="003143E7">
        <w:rPr>
          <w:rFonts w:ascii="Times New Roman" w:hAnsi="Times New Roman" w:cs="Times New Roman"/>
          <w:i/>
          <w:iCs/>
          <w:color w:val="auto"/>
          <w:szCs w:val="24"/>
        </w:rPr>
        <w:t>Latterly.org</w:t>
      </w:r>
      <w:r w:rsidRPr="003143E7">
        <w:rPr>
          <w:rFonts w:ascii="Times New Roman" w:hAnsi="Times New Roman" w:cs="Times New Roman"/>
          <w:color w:val="auto"/>
          <w:szCs w:val="24"/>
        </w:rPr>
        <w:t xml:space="preserve">. </w:t>
      </w:r>
      <w:hyperlink r:id="rId37" w:anchor="History_and_Evolution_of_Southwest_Airlines" w:tgtFrame="_blank" w:history="1">
        <w:r w:rsidRPr="003143E7">
          <w:rPr>
            <w:rFonts w:ascii="Times New Roman" w:hAnsi="Times New Roman" w:cs="Times New Roman"/>
            <w:color w:val="0070C0"/>
            <w:szCs w:val="24"/>
            <w:u w:val="single"/>
          </w:rPr>
          <w:t>https://www.latterly.org/southwest-airlines-branding-strategy/#History_and_Evolution_of_Southwest_Airlines</w:t>
        </w:r>
      </w:hyperlink>
    </w:p>
    <w:p w14:paraId="01D56D93" w14:textId="22558CB9" w:rsidR="00D64B78" w:rsidRPr="003143E7" w:rsidRDefault="00D465AC"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Southwest Airlines. (2025). </w:t>
      </w:r>
      <w:r w:rsidRPr="003143E7">
        <w:rPr>
          <w:rFonts w:ascii="Times New Roman" w:hAnsi="Times New Roman" w:cs="Times New Roman"/>
          <w:i/>
          <w:iCs/>
          <w:color w:val="auto"/>
          <w:szCs w:val="24"/>
        </w:rPr>
        <w:t>About Southwest Airlines</w:t>
      </w:r>
      <w:r w:rsidRPr="003143E7">
        <w:rPr>
          <w:rFonts w:ascii="Times New Roman" w:hAnsi="Times New Roman" w:cs="Times New Roman"/>
          <w:color w:val="auto"/>
          <w:szCs w:val="24"/>
        </w:rPr>
        <w:t xml:space="preserve">. </w:t>
      </w:r>
      <w:hyperlink r:id="rId38" w:tgtFrame="_blank" w:history="1">
        <w:r w:rsidRPr="003143E7">
          <w:rPr>
            <w:rFonts w:ascii="Times New Roman" w:hAnsi="Times New Roman" w:cs="Times New Roman"/>
            <w:color w:val="0070C0"/>
            <w:szCs w:val="24"/>
            <w:u w:val="single"/>
          </w:rPr>
          <w:t>https://www.southwest.com/about-southwest/?clk=GFOOTER-ABOUT-ABOUT</w:t>
        </w:r>
      </w:hyperlink>
    </w:p>
    <w:p w14:paraId="7384EFA2" w14:textId="0A09CA26" w:rsidR="00D64B78" w:rsidRPr="003143E7" w:rsidRDefault="000000E2"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Southwest Airlines. (2021). Herb &amp; Rollin: The Birth of Southwest Airlines®. </w:t>
      </w:r>
      <w:hyperlink r:id="rId39" w:tgtFrame="_blank" w:history="1">
        <w:r w:rsidRPr="003143E7">
          <w:rPr>
            <w:rFonts w:ascii="Times New Roman" w:hAnsi="Times New Roman" w:cs="Times New Roman"/>
            <w:color w:val="0070C0"/>
            <w:szCs w:val="24"/>
            <w:u w:val="single"/>
          </w:rPr>
          <w:t>https://southwest50.com/our-stories/when-herb-met-rollin-the-birth-of-southwest-airlines/</w:t>
        </w:r>
      </w:hyperlink>
    </w:p>
    <w:p w14:paraId="125CE090" w14:textId="0E80515C" w:rsidR="000000E2" w:rsidRPr="003143E7" w:rsidRDefault="00AC02C5"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Southwest Airlines. (2021). 2020 Flying Through a Pandemic. Southwest 50 Years. One Heart. </w:t>
      </w:r>
      <w:hyperlink r:id="rId40" w:history="1">
        <w:r w:rsidRPr="003143E7">
          <w:rPr>
            <w:rStyle w:val="Hyperlink"/>
            <w:rFonts w:ascii="Times New Roman" w:hAnsi="Times New Roman" w:cs="Times New Roman"/>
            <w:color w:val="0070C0"/>
            <w:szCs w:val="24"/>
          </w:rPr>
          <w:t>https://southwest50.com/our-stories/flying-through-a-pandemic/</w:t>
        </w:r>
      </w:hyperlink>
      <w:r w:rsidRPr="003143E7">
        <w:rPr>
          <w:rFonts w:ascii="Times New Roman" w:hAnsi="Times New Roman" w:cs="Times New Roman"/>
          <w:color w:val="0070C0"/>
          <w:szCs w:val="24"/>
        </w:rPr>
        <w:t xml:space="preserve"> </w:t>
      </w:r>
    </w:p>
    <w:p w14:paraId="5D18B2F3" w14:textId="7C08D46C" w:rsidR="00952B9F" w:rsidRPr="003143E7" w:rsidRDefault="00952B9F" w:rsidP="00952B9F">
      <w:pPr>
        <w:tabs>
          <w:tab w:val="left" w:pos="0"/>
        </w:tabs>
        <w:spacing w:before="0" w:after="0" w:line="360" w:lineRule="auto"/>
        <w:rPr>
          <w:rFonts w:ascii="Times New Roman" w:hAnsi="Times New Roman" w:cs="Times New Roman"/>
          <w:color w:val="auto"/>
          <w:szCs w:val="24"/>
        </w:rPr>
      </w:pPr>
      <w:r w:rsidRPr="003143E7">
        <w:rPr>
          <w:rFonts w:ascii="Times New Roman" w:hAnsi="Times New Roman" w:cs="Times New Roman"/>
          <w:color w:val="0070C0"/>
          <w:szCs w:val="24"/>
        </w:rPr>
        <w:tab/>
      </w:r>
      <w:r w:rsidRPr="003143E7">
        <w:rPr>
          <w:rFonts w:ascii="Times New Roman" w:hAnsi="Times New Roman" w:cs="Times New Roman"/>
          <w:color w:val="auto"/>
          <w:szCs w:val="24"/>
        </w:rPr>
        <w:t xml:space="preserve">Tableau. (2025). Southwest Airlines maintains on-time flights and optimizes fleet performance with Tableau. Tableau. Retrieved from </w:t>
      </w:r>
      <w:hyperlink r:id="rId41" w:history="1">
        <w:r w:rsidRPr="003143E7">
          <w:rPr>
            <w:rStyle w:val="Hyperlink"/>
            <w:rFonts w:ascii="Times New Roman" w:hAnsi="Times New Roman" w:cs="Times New Roman"/>
            <w:color w:val="0070C0"/>
            <w:szCs w:val="24"/>
          </w:rPr>
          <w:t>https://www.tableau.com/solutions/customer/southwest-airlines-maintains-time-flights-and-optimizes-fleet-performance-tableau</w:t>
        </w:r>
      </w:hyperlink>
      <w:r w:rsidRPr="003143E7">
        <w:rPr>
          <w:rFonts w:ascii="Times New Roman" w:hAnsi="Times New Roman" w:cs="Times New Roman"/>
          <w:color w:val="0070C0"/>
          <w:szCs w:val="24"/>
        </w:rPr>
        <w:t xml:space="preserve"> </w:t>
      </w:r>
    </w:p>
    <w:p w14:paraId="1795E9C6" w14:textId="64570BAC" w:rsidR="00952B9F" w:rsidRPr="003143E7" w:rsidRDefault="00952B9F" w:rsidP="00952B9F">
      <w:pPr>
        <w:spacing w:before="0" w:after="0" w:line="360" w:lineRule="auto"/>
        <w:ind w:firstLine="720"/>
        <w:rPr>
          <w:rFonts w:ascii="Times New Roman" w:hAnsi="Times New Roman" w:cs="Times New Roman"/>
          <w:color w:val="auto"/>
          <w:szCs w:val="24"/>
        </w:rPr>
      </w:pPr>
      <w:r w:rsidRPr="003143E7">
        <w:rPr>
          <w:rFonts w:ascii="Times New Roman" w:hAnsi="Times New Roman" w:cs="Times New Roman"/>
          <w:color w:val="auto"/>
          <w:szCs w:val="24"/>
        </w:rPr>
        <w:t xml:space="preserve">U.S. Department of Transportation. (2023, December 18). DOT penalizes Southwest Airlines $140 million for 2022 holiday meltdown [Press release]. </w:t>
      </w:r>
      <w:hyperlink r:id="rId42" w:history="1">
        <w:r w:rsidRPr="003143E7">
          <w:rPr>
            <w:rStyle w:val="Hyperlink"/>
            <w:rFonts w:ascii="Times New Roman" w:hAnsi="Times New Roman" w:cs="Times New Roman"/>
            <w:color w:val="0070C0"/>
            <w:szCs w:val="24"/>
          </w:rPr>
          <w:t>https://www.transportation.gov/briefing-room/dot-penalizes-southwest-airlines-140-million-2022-holiday-meltdown</w:t>
        </w:r>
      </w:hyperlink>
      <w:r w:rsidRPr="003143E7">
        <w:rPr>
          <w:rFonts w:ascii="Times New Roman" w:hAnsi="Times New Roman" w:cs="Times New Roman"/>
          <w:color w:val="0070C0"/>
          <w:szCs w:val="24"/>
        </w:rPr>
        <w:t xml:space="preserve"> </w:t>
      </w:r>
    </w:p>
    <w:p w14:paraId="6D360E12" w14:textId="77777777" w:rsidR="00952B9F" w:rsidRPr="003143E7" w:rsidRDefault="00952B9F" w:rsidP="00952B9F">
      <w:pPr>
        <w:spacing w:before="0" w:after="0" w:line="360" w:lineRule="auto"/>
        <w:ind w:firstLine="720"/>
        <w:rPr>
          <w:rFonts w:ascii="Times New Roman" w:hAnsi="Times New Roman" w:cs="Times New Roman"/>
          <w:color w:val="0070C0"/>
          <w:szCs w:val="24"/>
        </w:rPr>
      </w:pPr>
      <w:r w:rsidRPr="003143E7">
        <w:rPr>
          <w:rFonts w:ascii="Times New Roman" w:hAnsi="Times New Roman" w:cs="Times New Roman"/>
          <w:color w:val="auto"/>
          <w:szCs w:val="24"/>
        </w:rPr>
        <w:t xml:space="preserve">Woodie, A. (2023, January 11). Lessons from Southwest’s IT debacle. IT Jungle. </w:t>
      </w:r>
      <w:hyperlink r:id="rId43" w:history="1">
        <w:r w:rsidRPr="003143E7">
          <w:rPr>
            <w:rStyle w:val="Hyperlink"/>
            <w:rFonts w:ascii="Times New Roman" w:hAnsi="Times New Roman" w:cs="Times New Roman"/>
            <w:color w:val="0070C0"/>
            <w:szCs w:val="24"/>
          </w:rPr>
          <w:t>https://www.itjungle.com/2023/01/11/lessons-from-southwests-it-debacle/</w:t>
        </w:r>
      </w:hyperlink>
      <w:r w:rsidRPr="003143E7">
        <w:rPr>
          <w:rFonts w:ascii="Times New Roman" w:hAnsi="Times New Roman" w:cs="Times New Roman"/>
          <w:color w:val="0070C0"/>
          <w:szCs w:val="24"/>
        </w:rPr>
        <w:t xml:space="preserve"> </w:t>
      </w:r>
    </w:p>
    <w:p w14:paraId="5CBE9128" w14:textId="77777777" w:rsidR="00952B9F" w:rsidRPr="003143E7" w:rsidRDefault="00952B9F" w:rsidP="00952B9F">
      <w:pPr>
        <w:spacing w:before="0" w:after="0" w:line="360" w:lineRule="auto"/>
        <w:rPr>
          <w:rFonts w:ascii="Times New Roman" w:hAnsi="Times New Roman" w:cs="Times New Roman"/>
          <w:color w:val="0070C0"/>
          <w:szCs w:val="24"/>
        </w:rPr>
      </w:pPr>
    </w:p>
    <w:p w14:paraId="7198DDAF" w14:textId="77777777" w:rsidR="00952B9F" w:rsidRPr="003143E7" w:rsidRDefault="00952B9F" w:rsidP="00952B9F">
      <w:pPr>
        <w:spacing w:before="0" w:after="0" w:line="360" w:lineRule="auto"/>
        <w:rPr>
          <w:rFonts w:ascii="Times New Roman" w:hAnsi="Times New Roman" w:cs="Times New Roman"/>
          <w:color w:val="0070C0"/>
          <w:szCs w:val="24"/>
        </w:rPr>
      </w:pPr>
    </w:p>
    <w:p w14:paraId="4C833AB6" w14:textId="77777777" w:rsidR="00803D24" w:rsidRPr="003143E7" w:rsidRDefault="00803D24" w:rsidP="003D0FFF">
      <w:pPr>
        <w:rPr>
          <w:rFonts w:ascii="Times New Roman" w:hAnsi="Times New Roman" w:cs="Times New Roman"/>
          <w:color w:val="auto"/>
          <w:szCs w:val="24"/>
        </w:rPr>
      </w:pPr>
    </w:p>
    <w:sectPr w:rsidR="00803D24" w:rsidRPr="003143E7" w:rsidSect="00846351">
      <w:footerReference w:type="default" r:id="rId44"/>
      <w:footerReference w:type="first" r:id="rId45"/>
      <w:pgSz w:w="12240" w:h="15840" w:code="1"/>
      <w:pgMar w:top="2016" w:right="1080" w:bottom="720" w:left="1080" w:header="64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D1A8" w14:textId="77777777" w:rsidR="00416618" w:rsidRDefault="00416618" w:rsidP="005A20E2">
      <w:pPr>
        <w:spacing w:after="0"/>
      </w:pPr>
      <w:r>
        <w:separator/>
      </w:r>
    </w:p>
    <w:p w14:paraId="08D6C7E4" w14:textId="77777777" w:rsidR="00416618" w:rsidRDefault="00416618"/>
    <w:p w14:paraId="32BF2F99" w14:textId="77777777" w:rsidR="00416618" w:rsidRDefault="00416618" w:rsidP="009B4773"/>
    <w:p w14:paraId="6B91DC24" w14:textId="77777777" w:rsidR="00416618" w:rsidRDefault="00416618" w:rsidP="00513832"/>
  </w:endnote>
  <w:endnote w:type="continuationSeparator" w:id="0">
    <w:p w14:paraId="74824B3A" w14:textId="77777777" w:rsidR="00416618" w:rsidRDefault="00416618" w:rsidP="005A20E2">
      <w:pPr>
        <w:spacing w:after="0"/>
      </w:pPr>
      <w:r>
        <w:continuationSeparator/>
      </w:r>
    </w:p>
    <w:p w14:paraId="458CF43E" w14:textId="77777777" w:rsidR="00416618" w:rsidRDefault="00416618"/>
    <w:p w14:paraId="4B82D83F" w14:textId="77777777" w:rsidR="00416618" w:rsidRDefault="00416618" w:rsidP="009B4773"/>
    <w:p w14:paraId="75AECE09" w14:textId="77777777" w:rsidR="00416618" w:rsidRDefault="00416618"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42617"/>
      <w:docPartObj>
        <w:docPartGallery w:val="Page Numbers (Bottom of Page)"/>
        <w:docPartUnique/>
      </w:docPartObj>
    </w:sdtPr>
    <w:sdtEndPr>
      <w:rPr>
        <w:noProof/>
      </w:rPr>
    </w:sdtEndPr>
    <w:sdtContent>
      <w:sdt>
        <w:sdtPr>
          <w:id w:val="-2009893785"/>
          <w:docPartObj>
            <w:docPartGallery w:val="Page Numbers (Bottom of Page)"/>
            <w:docPartUnique/>
          </w:docPartObj>
        </w:sdtPr>
        <w:sdtEndPr>
          <w:rPr>
            <w:noProof/>
          </w:rPr>
        </w:sdtEndPr>
        <w:sdtContent>
          <w:p w14:paraId="5348D92E" w14:textId="77777777" w:rsidR="00C37C6C" w:rsidRDefault="00C37C6C" w:rsidP="00F8411A">
            <w:pPr>
              <w:pStyle w:val="Footer"/>
            </w:pP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52B5" w14:textId="77777777" w:rsidR="00404E77" w:rsidRPr="00404E77" w:rsidRDefault="00404E77" w:rsidP="00404E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32CB" w14:textId="77777777" w:rsidR="00C80B04" w:rsidRPr="0084303E" w:rsidRDefault="00C80B04" w:rsidP="0084303E">
    <w:pPr>
      <w:spacing w:before="0" w:after="0"/>
      <w:rPr>
        <w:sz w:val="10"/>
        <w:szCs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51A5" w14:textId="77777777" w:rsidR="00C37C6C" w:rsidRPr="00F8411A" w:rsidRDefault="00C37C6C" w:rsidP="00F8411A">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18</w:t>
    </w:r>
    <w:r w:rsidRPr="00F8411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289EC41F" w14:textId="77777777" w:rsidR="00C37C6C" w:rsidRDefault="00C37C6C" w:rsidP="00F8411A">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6DD6ACA8" w14:textId="77777777" w:rsidR="00C37C6C" w:rsidRDefault="00416618" w:rsidP="00F8411A">
        <w:pPr>
          <w:pStyle w:val="Footer"/>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2998F" w14:textId="77777777" w:rsidR="00416618" w:rsidRDefault="00416618" w:rsidP="005A20E2">
      <w:pPr>
        <w:spacing w:after="0"/>
      </w:pPr>
      <w:r>
        <w:separator/>
      </w:r>
    </w:p>
    <w:p w14:paraId="18B9AF3C" w14:textId="77777777" w:rsidR="00416618" w:rsidRDefault="00416618"/>
    <w:p w14:paraId="268451B0" w14:textId="77777777" w:rsidR="00416618" w:rsidRDefault="00416618" w:rsidP="009B4773"/>
    <w:p w14:paraId="3D3EA2F5" w14:textId="77777777" w:rsidR="00416618" w:rsidRDefault="00416618" w:rsidP="00513832"/>
  </w:footnote>
  <w:footnote w:type="continuationSeparator" w:id="0">
    <w:p w14:paraId="069851B3" w14:textId="77777777" w:rsidR="00416618" w:rsidRDefault="00416618" w:rsidP="005A20E2">
      <w:pPr>
        <w:spacing w:after="0"/>
      </w:pPr>
      <w:r>
        <w:continuationSeparator/>
      </w:r>
    </w:p>
    <w:p w14:paraId="1C82FB26" w14:textId="77777777" w:rsidR="00416618" w:rsidRDefault="00416618"/>
    <w:p w14:paraId="67E9A057" w14:textId="77777777" w:rsidR="00416618" w:rsidRDefault="00416618" w:rsidP="009B4773"/>
    <w:p w14:paraId="08B92B03" w14:textId="77777777" w:rsidR="00416618" w:rsidRDefault="00416618"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CFBD" w14:textId="2F2580E4" w:rsidR="000E4E0D" w:rsidRDefault="009E3B81" w:rsidP="009E3B81">
    <w:pPr>
      <w:pStyle w:val="Header"/>
    </w:pPr>
    <w:r>
      <w:t>W</w:t>
    </w:r>
    <w:r w:rsidR="0006623D">
      <w:t>atkins – Southwest Airlines</w:t>
    </w:r>
    <w:r>
      <w:t xml:space="preserve"> </w:t>
    </w:r>
    <w:r>
      <w:tab/>
    </w:r>
    <w:r>
      <w:tab/>
    </w:r>
    <w:sdt>
      <w:sdtPr>
        <w:id w:val="-1789037425"/>
        <w:docPartObj>
          <w:docPartGallery w:val="Page Numbers (Top of Page)"/>
          <w:docPartUnique/>
        </w:docPartObj>
      </w:sdtPr>
      <w:sdtEndPr>
        <w:rPr>
          <w:noProof/>
        </w:rPr>
      </w:sdtEndPr>
      <w:sdtContent>
        <w:r w:rsidR="000E4E0D">
          <w:fldChar w:fldCharType="begin"/>
        </w:r>
        <w:r w:rsidR="000E4E0D">
          <w:instrText xml:space="preserve"> PAGE   \* MERGEFORMAT </w:instrText>
        </w:r>
        <w:r w:rsidR="000E4E0D">
          <w:fldChar w:fldCharType="separate"/>
        </w:r>
        <w:r w:rsidR="000E4E0D">
          <w:rPr>
            <w:noProof/>
          </w:rPr>
          <w:t>2</w:t>
        </w:r>
        <w:r w:rsidR="000E4E0D">
          <w:rPr>
            <w:noProof/>
          </w:rPr>
          <w:fldChar w:fldCharType="end"/>
        </w:r>
      </w:sdtContent>
    </w:sdt>
  </w:p>
  <w:p w14:paraId="5ADBFEA9" w14:textId="11B38A02" w:rsidR="00C80B04" w:rsidRDefault="00C80B04" w:rsidP="003D0FFF">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8896C6" w:themeColor="accent2"/>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D6FD7"/>
    <w:multiLevelType w:val="multilevel"/>
    <w:tmpl w:val="99AC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10401"/>
    <w:multiLevelType w:val="hybridMultilevel"/>
    <w:tmpl w:val="9B904A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1034A"/>
    <w:multiLevelType w:val="multilevel"/>
    <w:tmpl w:val="87D6C474"/>
    <w:lvl w:ilvl="0">
      <w:start w:val="1"/>
      <w:numFmt w:val="bullet"/>
      <w:pStyle w:val="ListBullet"/>
      <w:lvlText w:val=""/>
      <w:lvlJc w:val="left"/>
      <w:pPr>
        <w:ind w:left="72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474E5F"/>
    <w:multiLevelType w:val="hybridMultilevel"/>
    <w:tmpl w:val="111E24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D8273D" w:themeColor="accent3"/>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261CA"/>
    <w:multiLevelType w:val="multilevel"/>
    <w:tmpl w:val="BF88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54BE5"/>
    <w:multiLevelType w:val="hybridMultilevel"/>
    <w:tmpl w:val="D5C8EFB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785FC6"/>
    <w:multiLevelType w:val="hybridMultilevel"/>
    <w:tmpl w:val="37F28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5450E"/>
    <w:multiLevelType w:val="hybridMultilevel"/>
    <w:tmpl w:val="D85828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E4CAA"/>
    <w:multiLevelType w:val="hybridMultilevel"/>
    <w:tmpl w:val="78805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E28B37" w:themeColor="accent5"/>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0B5F48"/>
    <w:multiLevelType w:val="hybridMultilevel"/>
    <w:tmpl w:val="28CA2A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1653DA"/>
    <w:multiLevelType w:val="hybridMultilevel"/>
    <w:tmpl w:val="F4B66D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A7F74" w:themeColor="accent1"/>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126686"/>
    <w:multiLevelType w:val="hybridMultilevel"/>
    <w:tmpl w:val="C3C8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B009A2"/>
    <w:multiLevelType w:val="hybridMultilevel"/>
    <w:tmpl w:val="53B48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D233AE"/>
    <w:multiLevelType w:val="hybridMultilevel"/>
    <w:tmpl w:val="3EDC04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3758C"/>
    <w:multiLevelType w:val="hybridMultilevel"/>
    <w:tmpl w:val="3440E128"/>
    <w:lvl w:ilvl="0" w:tplc="EEFA7B42">
      <w:start w:val="1"/>
      <w:numFmt w:val="decimal"/>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47E026B9"/>
    <w:multiLevelType w:val="hybridMultilevel"/>
    <w:tmpl w:val="EFD0B4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8C1828"/>
    <w:multiLevelType w:val="hybridMultilevel"/>
    <w:tmpl w:val="E8D61A42"/>
    <w:lvl w:ilvl="0" w:tplc="9998F9E2">
      <w:start w:val="1"/>
      <w:numFmt w:val="decimal"/>
      <w:pStyle w:val="ListNumber"/>
      <w:lvlText w:val="%1."/>
      <w:lvlJc w:val="left"/>
      <w:pPr>
        <w:ind w:left="720" w:hanging="360"/>
      </w:pPr>
      <w:rPr>
        <w:rFonts w:hint="default"/>
        <w:b w:val="0"/>
        <w:bCs/>
        <w:color w:val="000000" w:themeColor="text1"/>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2D79DA"/>
    <w:multiLevelType w:val="hybridMultilevel"/>
    <w:tmpl w:val="E53A62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45E9C"/>
    <w:multiLevelType w:val="hybridMultilevel"/>
    <w:tmpl w:val="CE2E5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377453"/>
    <w:multiLevelType w:val="hybridMultilevel"/>
    <w:tmpl w:val="8BA82F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C4124E"/>
    <w:multiLevelType w:val="hybridMultilevel"/>
    <w:tmpl w:val="DCA4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C1D81"/>
    <w:multiLevelType w:val="hybridMultilevel"/>
    <w:tmpl w:val="F4CE133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9E0524"/>
    <w:multiLevelType w:val="hybridMultilevel"/>
    <w:tmpl w:val="BEC66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833971"/>
    <w:multiLevelType w:val="hybridMultilevel"/>
    <w:tmpl w:val="652CD8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077491">
    <w:abstractNumId w:val="5"/>
  </w:num>
  <w:num w:numId="2" w16cid:durableId="1898471344">
    <w:abstractNumId w:val="0"/>
  </w:num>
  <w:num w:numId="3" w16cid:durableId="398869759">
    <w:abstractNumId w:val="20"/>
  </w:num>
  <w:num w:numId="4" w16cid:durableId="527722479">
    <w:abstractNumId w:val="3"/>
  </w:num>
  <w:num w:numId="5" w16cid:durableId="7144338">
    <w:abstractNumId w:val="11"/>
  </w:num>
  <w:num w:numId="6" w16cid:durableId="35929325">
    <w:abstractNumId w:val="14"/>
  </w:num>
  <w:num w:numId="7" w16cid:durableId="523832513">
    <w:abstractNumId w:val="18"/>
  </w:num>
  <w:num w:numId="8" w16cid:durableId="1787381868">
    <w:abstractNumId w:val="1"/>
  </w:num>
  <w:num w:numId="9" w16cid:durableId="1817798918">
    <w:abstractNumId w:val="6"/>
  </w:num>
  <w:num w:numId="10" w16cid:durableId="770666215">
    <w:abstractNumId w:val="15"/>
  </w:num>
  <w:num w:numId="11" w16cid:durableId="1524779915">
    <w:abstractNumId w:val="7"/>
  </w:num>
  <w:num w:numId="12" w16cid:durableId="61488341">
    <w:abstractNumId w:val="25"/>
  </w:num>
  <w:num w:numId="13" w16cid:durableId="197470235">
    <w:abstractNumId w:val="2"/>
  </w:num>
  <w:num w:numId="14" w16cid:durableId="2114934713">
    <w:abstractNumId w:val="16"/>
  </w:num>
  <w:num w:numId="15" w16cid:durableId="913592538">
    <w:abstractNumId w:val="21"/>
  </w:num>
  <w:num w:numId="16" w16cid:durableId="2138722724">
    <w:abstractNumId w:val="23"/>
  </w:num>
  <w:num w:numId="17" w16cid:durableId="1811708266">
    <w:abstractNumId w:val="17"/>
  </w:num>
  <w:num w:numId="18" w16cid:durableId="131556052">
    <w:abstractNumId w:val="10"/>
  </w:num>
  <w:num w:numId="19" w16cid:durableId="689405781">
    <w:abstractNumId w:val="27"/>
  </w:num>
  <w:num w:numId="20" w16cid:durableId="1849130728">
    <w:abstractNumId w:val="22"/>
  </w:num>
  <w:num w:numId="21" w16cid:durableId="1423604796">
    <w:abstractNumId w:val="26"/>
  </w:num>
  <w:num w:numId="22" w16cid:durableId="1255356695">
    <w:abstractNumId w:val="19"/>
  </w:num>
  <w:num w:numId="23" w16cid:durableId="422728134">
    <w:abstractNumId w:val="9"/>
  </w:num>
  <w:num w:numId="24" w16cid:durableId="203910074">
    <w:abstractNumId w:val="8"/>
  </w:num>
  <w:num w:numId="25" w16cid:durableId="269822357">
    <w:abstractNumId w:val="24"/>
  </w:num>
  <w:num w:numId="26" w16cid:durableId="1633710037">
    <w:abstractNumId w:val="4"/>
  </w:num>
  <w:num w:numId="27" w16cid:durableId="785468483">
    <w:abstractNumId w:val="13"/>
  </w:num>
  <w:num w:numId="28" w16cid:durableId="1911692453">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6C"/>
    <w:rsid w:val="000000E2"/>
    <w:rsid w:val="0000092E"/>
    <w:rsid w:val="0000185D"/>
    <w:rsid w:val="00003408"/>
    <w:rsid w:val="0000704C"/>
    <w:rsid w:val="0001236B"/>
    <w:rsid w:val="00012A83"/>
    <w:rsid w:val="0001303B"/>
    <w:rsid w:val="00017C3C"/>
    <w:rsid w:val="00020035"/>
    <w:rsid w:val="00021F2E"/>
    <w:rsid w:val="00026EAE"/>
    <w:rsid w:val="000303AF"/>
    <w:rsid w:val="0003123C"/>
    <w:rsid w:val="00032964"/>
    <w:rsid w:val="00032A10"/>
    <w:rsid w:val="00035A2D"/>
    <w:rsid w:val="00036DC0"/>
    <w:rsid w:val="000415D5"/>
    <w:rsid w:val="00043F3B"/>
    <w:rsid w:val="00043FFE"/>
    <w:rsid w:val="00044074"/>
    <w:rsid w:val="0004430C"/>
    <w:rsid w:val="00045D41"/>
    <w:rsid w:val="000469D3"/>
    <w:rsid w:val="00047058"/>
    <w:rsid w:val="0005702E"/>
    <w:rsid w:val="000612A6"/>
    <w:rsid w:val="000629A8"/>
    <w:rsid w:val="00063426"/>
    <w:rsid w:val="00063852"/>
    <w:rsid w:val="0006623D"/>
    <w:rsid w:val="0006682E"/>
    <w:rsid w:val="00066DE2"/>
    <w:rsid w:val="00070518"/>
    <w:rsid w:val="00071647"/>
    <w:rsid w:val="00071E10"/>
    <w:rsid w:val="00073F08"/>
    <w:rsid w:val="00074663"/>
    <w:rsid w:val="0007473A"/>
    <w:rsid w:val="00075F4C"/>
    <w:rsid w:val="00077931"/>
    <w:rsid w:val="00077A86"/>
    <w:rsid w:val="000818E9"/>
    <w:rsid w:val="00082CC4"/>
    <w:rsid w:val="000833DA"/>
    <w:rsid w:val="00084E91"/>
    <w:rsid w:val="000900B6"/>
    <w:rsid w:val="000A18CE"/>
    <w:rsid w:val="000A466D"/>
    <w:rsid w:val="000A4900"/>
    <w:rsid w:val="000A4ACD"/>
    <w:rsid w:val="000A649E"/>
    <w:rsid w:val="000A7626"/>
    <w:rsid w:val="000B1E32"/>
    <w:rsid w:val="000B3814"/>
    <w:rsid w:val="000B4A3C"/>
    <w:rsid w:val="000B5DA2"/>
    <w:rsid w:val="000B5E67"/>
    <w:rsid w:val="000B5F7F"/>
    <w:rsid w:val="000B6653"/>
    <w:rsid w:val="000C0185"/>
    <w:rsid w:val="000C1969"/>
    <w:rsid w:val="000C1C28"/>
    <w:rsid w:val="000C3292"/>
    <w:rsid w:val="000C4EB6"/>
    <w:rsid w:val="000C5872"/>
    <w:rsid w:val="000D0388"/>
    <w:rsid w:val="000D1088"/>
    <w:rsid w:val="000D686F"/>
    <w:rsid w:val="000D7F35"/>
    <w:rsid w:val="000E0633"/>
    <w:rsid w:val="000E06BD"/>
    <w:rsid w:val="000E0979"/>
    <w:rsid w:val="000E0FCB"/>
    <w:rsid w:val="000E1544"/>
    <w:rsid w:val="000E4C69"/>
    <w:rsid w:val="000E4E0D"/>
    <w:rsid w:val="000E532E"/>
    <w:rsid w:val="000E5DA9"/>
    <w:rsid w:val="000E6BBE"/>
    <w:rsid w:val="000F18A1"/>
    <w:rsid w:val="000F47BE"/>
    <w:rsid w:val="000F4EDB"/>
    <w:rsid w:val="000F62BE"/>
    <w:rsid w:val="000F6FF2"/>
    <w:rsid w:val="00101B23"/>
    <w:rsid w:val="00102FE8"/>
    <w:rsid w:val="0010430C"/>
    <w:rsid w:val="00105D5D"/>
    <w:rsid w:val="001061BF"/>
    <w:rsid w:val="00106F52"/>
    <w:rsid w:val="00112106"/>
    <w:rsid w:val="001135F7"/>
    <w:rsid w:val="001155CE"/>
    <w:rsid w:val="001225D9"/>
    <w:rsid w:val="001229C3"/>
    <w:rsid w:val="00124370"/>
    <w:rsid w:val="00124F0E"/>
    <w:rsid w:val="001323DF"/>
    <w:rsid w:val="001364D2"/>
    <w:rsid w:val="00143013"/>
    <w:rsid w:val="00150C1E"/>
    <w:rsid w:val="00152ACC"/>
    <w:rsid w:val="00153605"/>
    <w:rsid w:val="00153873"/>
    <w:rsid w:val="00155383"/>
    <w:rsid w:val="00160392"/>
    <w:rsid w:val="00161F23"/>
    <w:rsid w:val="001633B3"/>
    <w:rsid w:val="00164A8D"/>
    <w:rsid w:val="00166D0C"/>
    <w:rsid w:val="00167C45"/>
    <w:rsid w:val="00167CAE"/>
    <w:rsid w:val="001701BA"/>
    <w:rsid w:val="00171425"/>
    <w:rsid w:val="00172F1B"/>
    <w:rsid w:val="0017334F"/>
    <w:rsid w:val="00173DA1"/>
    <w:rsid w:val="0017407E"/>
    <w:rsid w:val="0017440D"/>
    <w:rsid w:val="00175DC6"/>
    <w:rsid w:val="00175FE9"/>
    <w:rsid w:val="00176CCD"/>
    <w:rsid w:val="00181D93"/>
    <w:rsid w:val="001901C9"/>
    <w:rsid w:val="001928B4"/>
    <w:rsid w:val="001946FA"/>
    <w:rsid w:val="00196E84"/>
    <w:rsid w:val="0019735A"/>
    <w:rsid w:val="00197D6A"/>
    <w:rsid w:val="001A0893"/>
    <w:rsid w:val="001A461C"/>
    <w:rsid w:val="001A5429"/>
    <w:rsid w:val="001A5B7A"/>
    <w:rsid w:val="001A61BF"/>
    <w:rsid w:val="001A7CCF"/>
    <w:rsid w:val="001B122D"/>
    <w:rsid w:val="001B3FCC"/>
    <w:rsid w:val="001B4709"/>
    <w:rsid w:val="001C4815"/>
    <w:rsid w:val="001C57E2"/>
    <w:rsid w:val="001C5CF0"/>
    <w:rsid w:val="001C61CC"/>
    <w:rsid w:val="001C67EA"/>
    <w:rsid w:val="001D1C22"/>
    <w:rsid w:val="001D2F48"/>
    <w:rsid w:val="001D36DE"/>
    <w:rsid w:val="001D4B7B"/>
    <w:rsid w:val="001D59C9"/>
    <w:rsid w:val="001E11F1"/>
    <w:rsid w:val="001E1355"/>
    <w:rsid w:val="001E1E58"/>
    <w:rsid w:val="001F00BB"/>
    <w:rsid w:val="001F0FA1"/>
    <w:rsid w:val="001F146C"/>
    <w:rsid w:val="001F36E3"/>
    <w:rsid w:val="001F46F3"/>
    <w:rsid w:val="001F494E"/>
    <w:rsid w:val="00201E49"/>
    <w:rsid w:val="002052E8"/>
    <w:rsid w:val="00206719"/>
    <w:rsid w:val="00210744"/>
    <w:rsid w:val="00212987"/>
    <w:rsid w:val="0022112D"/>
    <w:rsid w:val="002231FC"/>
    <w:rsid w:val="002237D5"/>
    <w:rsid w:val="0022385B"/>
    <w:rsid w:val="00224FF2"/>
    <w:rsid w:val="00225C27"/>
    <w:rsid w:val="002264EB"/>
    <w:rsid w:val="00232D6F"/>
    <w:rsid w:val="00235E53"/>
    <w:rsid w:val="00237CCD"/>
    <w:rsid w:val="00240312"/>
    <w:rsid w:val="00242053"/>
    <w:rsid w:val="00244ECA"/>
    <w:rsid w:val="002458B9"/>
    <w:rsid w:val="00247889"/>
    <w:rsid w:val="00247B17"/>
    <w:rsid w:val="002507F3"/>
    <w:rsid w:val="00251E7B"/>
    <w:rsid w:val="0025250E"/>
    <w:rsid w:val="00252E4A"/>
    <w:rsid w:val="00254AC5"/>
    <w:rsid w:val="00256076"/>
    <w:rsid w:val="00261E0D"/>
    <w:rsid w:val="002642A8"/>
    <w:rsid w:val="00266787"/>
    <w:rsid w:val="002700A3"/>
    <w:rsid w:val="002736F0"/>
    <w:rsid w:val="002744CC"/>
    <w:rsid w:val="0027472F"/>
    <w:rsid w:val="00274BB2"/>
    <w:rsid w:val="00276042"/>
    <w:rsid w:val="00276403"/>
    <w:rsid w:val="00277CAC"/>
    <w:rsid w:val="00283033"/>
    <w:rsid w:val="00284A11"/>
    <w:rsid w:val="00291E07"/>
    <w:rsid w:val="00294AED"/>
    <w:rsid w:val="00294BA7"/>
    <w:rsid w:val="002967B1"/>
    <w:rsid w:val="00296937"/>
    <w:rsid w:val="00296CD9"/>
    <w:rsid w:val="002A098D"/>
    <w:rsid w:val="002A137B"/>
    <w:rsid w:val="002B0169"/>
    <w:rsid w:val="002B10BE"/>
    <w:rsid w:val="002B2866"/>
    <w:rsid w:val="002C11C0"/>
    <w:rsid w:val="002C155A"/>
    <w:rsid w:val="002C461A"/>
    <w:rsid w:val="002C470D"/>
    <w:rsid w:val="002C5C32"/>
    <w:rsid w:val="002C6943"/>
    <w:rsid w:val="002D2457"/>
    <w:rsid w:val="002D34AF"/>
    <w:rsid w:val="002D415F"/>
    <w:rsid w:val="002D5CCF"/>
    <w:rsid w:val="002D5CEA"/>
    <w:rsid w:val="002E237A"/>
    <w:rsid w:val="002E2B74"/>
    <w:rsid w:val="002E57BD"/>
    <w:rsid w:val="002E758D"/>
    <w:rsid w:val="002F0026"/>
    <w:rsid w:val="002F0A37"/>
    <w:rsid w:val="002F3165"/>
    <w:rsid w:val="002F32AC"/>
    <w:rsid w:val="002F699B"/>
    <w:rsid w:val="00300573"/>
    <w:rsid w:val="003022A0"/>
    <w:rsid w:val="003069F8"/>
    <w:rsid w:val="003107A4"/>
    <w:rsid w:val="0031130D"/>
    <w:rsid w:val="00311618"/>
    <w:rsid w:val="00312394"/>
    <w:rsid w:val="003128C8"/>
    <w:rsid w:val="003143E7"/>
    <w:rsid w:val="00314A6F"/>
    <w:rsid w:val="00317764"/>
    <w:rsid w:val="0031797B"/>
    <w:rsid w:val="00320144"/>
    <w:rsid w:val="00320534"/>
    <w:rsid w:val="00323570"/>
    <w:rsid w:val="00326EFD"/>
    <w:rsid w:val="00331E34"/>
    <w:rsid w:val="00334394"/>
    <w:rsid w:val="003347A4"/>
    <w:rsid w:val="00334AE2"/>
    <w:rsid w:val="0034034C"/>
    <w:rsid w:val="00340DF8"/>
    <w:rsid w:val="00341533"/>
    <w:rsid w:val="00342936"/>
    <w:rsid w:val="00346123"/>
    <w:rsid w:val="0034650A"/>
    <w:rsid w:val="003477EB"/>
    <w:rsid w:val="00347AF5"/>
    <w:rsid w:val="00351ABF"/>
    <w:rsid w:val="00353E9F"/>
    <w:rsid w:val="00357DE7"/>
    <w:rsid w:val="00360F98"/>
    <w:rsid w:val="00362478"/>
    <w:rsid w:val="00371792"/>
    <w:rsid w:val="00371DF7"/>
    <w:rsid w:val="00373B1B"/>
    <w:rsid w:val="00374421"/>
    <w:rsid w:val="00375F96"/>
    <w:rsid w:val="0038069F"/>
    <w:rsid w:val="00380A87"/>
    <w:rsid w:val="003814F3"/>
    <w:rsid w:val="0038532D"/>
    <w:rsid w:val="0038663F"/>
    <w:rsid w:val="00386D7D"/>
    <w:rsid w:val="00391FFC"/>
    <w:rsid w:val="00394221"/>
    <w:rsid w:val="00395339"/>
    <w:rsid w:val="003960C1"/>
    <w:rsid w:val="003A1F40"/>
    <w:rsid w:val="003A320E"/>
    <w:rsid w:val="003A70AB"/>
    <w:rsid w:val="003A7704"/>
    <w:rsid w:val="003B0A19"/>
    <w:rsid w:val="003B16C3"/>
    <w:rsid w:val="003B1882"/>
    <w:rsid w:val="003B193D"/>
    <w:rsid w:val="003B2DB0"/>
    <w:rsid w:val="003B5689"/>
    <w:rsid w:val="003B5758"/>
    <w:rsid w:val="003C0B57"/>
    <w:rsid w:val="003C106E"/>
    <w:rsid w:val="003C3559"/>
    <w:rsid w:val="003C3AE3"/>
    <w:rsid w:val="003C717D"/>
    <w:rsid w:val="003D07A2"/>
    <w:rsid w:val="003D0FFF"/>
    <w:rsid w:val="003D2B58"/>
    <w:rsid w:val="003D4020"/>
    <w:rsid w:val="003D560F"/>
    <w:rsid w:val="003D59A7"/>
    <w:rsid w:val="003D73AB"/>
    <w:rsid w:val="003E2DED"/>
    <w:rsid w:val="003E5921"/>
    <w:rsid w:val="003E5948"/>
    <w:rsid w:val="003E5967"/>
    <w:rsid w:val="003E639E"/>
    <w:rsid w:val="003E78A7"/>
    <w:rsid w:val="003E7ABE"/>
    <w:rsid w:val="003F020A"/>
    <w:rsid w:val="003F0714"/>
    <w:rsid w:val="003F13B0"/>
    <w:rsid w:val="003F1EC4"/>
    <w:rsid w:val="003F38DE"/>
    <w:rsid w:val="003F39F6"/>
    <w:rsid w:val="003F4B31"/>
    <w:rsid w:val="003F5E98"/>
    <w:rsid w:val="003F5F4A"/>
    <w:rsid w:val="00400B34"/>
    <w:rsid w:val="00401292"/>
    <w:rsid w:val="00403423"/>
    <w:rsid w:val="00404E77"/>
    <w:rsid w:val="00406FE2"/>
    <w:rsid w:val="00407FC6"/>
    <w:rsid w:val="004102CF"/>
    <w:rsid w:val="00416618"/>
    <w:rsid w:val="00417B08"/>
    <w:rsid w:val="00422DE7"/>
    <w:rsid w:val="00423C21"/>
    <w:rsid w:val="004262DD"/>
    <w:rsid w:val="0042646F"/>
    <w:rsid w:val="00426E9B"/>
    <w:rsid w:val="004307BC"/>
    <w:rsid w:val="00434231"/>
    <w:rsid w:val="00434803"/>
    <w:rsid w:val="00435096"/>
    <w:rsid w:val="00440267"/>
    <w:rsid w:val="004411FB"/>
    <w:rsid w:val="00441B7F"/>
    <w:rsid w:val="00443212"/>
    <w:rsid w:val="0044781C"/>
    <w:rsid w:val="00450ECE"/>
    <w:rsid w:val="0045149A"/>
    <w:rsid w:val="00451E27"/>
    <w:rsid w:val="00456F51"/>
    <w:rsid w:val="00457FAF"/>
    <w:rsid w:val="00460519"/>
    <w:rsid w:val="00465E8D"/>
    <w:rsid w:val="00470E8C"/>
    <w:rsid w:val="00471849"/>
    <w:rsid w:val="0047374D"/>
    <w:rsid w:val="00481F5A"/>
    <w:rsid w:val="00485E1C"/>
    <w:rsid w:val="00486EF9"/>
    <w:rsid w:val="00487C78"/>
    <w:rsid w:val="00493EC0"/>
    <w:rsid w:val="00493F9B"/>
    <w:rsid w:val="00495909"/>
    <w:rsid w:val="00495E0F"/>
    <w:rsid w:val="00496D4B"/>
    <w:rsid w:val="00497759"/>
    <w:rsid w:val="004A2FD0"/>
    <w:rsid w:val="004A3CF7"/>
    <w:rsid w:val="004A3E36"/>
    <w:rsid w:val="004A7989"/>
    <w:rsid w:val="004B11EB"/>
    <w:rsid w:val="004B1B33"/>
    <w:rsid w:val="004B4841"/>
    <w:rsid w:val="004B5251"/>
    <w:rsid w:val="004C539C"/>
    <w:rsid w:val="004C5697"/>
    <w:rsid w:val="004C79BC"/>
    <w:rsid w:val="004C7B3E"/>
    <w:rsid w:val="004D0441"/>
    <w:rsid w:val="004D0A85"/>
    <w:rsid w:val="004D430C"/>
    <w:rsid w:val="004D58B2"/>
    <w:rsid w:val="004D6F00"/>
    <w:rsid w:val="004E6B77"/>
    <w:rsid w:val="004E7EDC"/>
    <w:rsid w:val="004F62AE"/>
    <w:rsid w:val="005014F0"/>
    <w:rsid w:val="00502767"/>
    <w:rsid w:val="005036F6"/>
    <w:rsid w:val="00510338"/>
    <w:rsid w:val="00513832"/>
    <w:rsid w:val="005205A9"/>
    <w:rsid w:val="005247C5"/>
    <w:rsid w:val="00524E69"/>
    <w:rsid w:val="00525BDE"/>
    <w:rsid w:val="00526208"/>
    <w:rsid w:val="0052695F"/>
    <w:rsid w:val="00526C37"/>
    <w:rsid w:val="00531CB3"/>
    <w:rsid w:val="00533047"/>
    <w:rsid w:val="00533CF6"/>
    <w:rsid w:val="005345C9"/>
    <w:rsid w:val="005408AF"/>
    <w:rsid w:val="00541895"/>
    <w:rsid w:val="005428FD"/>
    <w:rsid w:val="005435BE"/>
    <w:rsid w:val="00550AEB"/>
    <w:rsid w:val="0055627E"/>
    <w:rsid w:val="005570F1"/>
    <w:rsid w:val="00564511"/>
    <w:rsid w:val="00564E8E"/>
    <w:rsid w:val="0056580B"/>
    <w:rsid w:val="00566A5F"/>
    <w:rsid w:val="00567AA9"/>
    <w:rsid w:val="00570AD2"/>
    <w:rsid w:val="005720BA"/>
    <w:rsid w:val="00572B0D"/>
    <w:rsid w:val="00577B45"/>
    <w:rsid w:val="005825AF"/>
    <w:rsid w:val="00583984"/>
    <w:rsid w:val="00584735"/>
    <w:rsid w:val="00586884"/>
    <w:rsid w:val="005879D6"/>
    <w:rsid w:val="005919AF"/>
    <w:rsid w:val="005922A9"/>
    <w:rsid w:val="00593C84"/>
    <w:rsid w:val="00594A1B"/>
    <w:rsid w:val="005966AA"/>
    <w:rsid w:val="00596DFE"/>
    <w:rsid w:val="00597C5F"/>
    <w:rsid w:val="005A16FE"/>
    <w:rsid w:val="005A20E2"/>
    <w:rsid w:val="005A2157"/>
    <w:rsid w:val="005A3C3A"/>
    <w:rsid w:val="005A4F06"/>
    <w:rsid w:val="005A52B0"/>
    <w:rsid w:val="005A5794"/>
    <w:rsid w:val="005A5E56"/>
    <w:rsid w:val="005A6F3C"/>
    <w:rsid w:val="005A70C7"/>
    <w:rsid w:val="005B104A"/>
    <w:rsid w:val="005B1AFD"/>
    <w:rsid w:val="005B2E27"/>
    <w:rsid w:val="005B34CF"/>
    <w:rsid w:val="005B636B"/>
    <w:rsid w:val="005B6550"/>
    <w:rsid w:val="005B6A1A"/>
    <w:rsid w:val="005B71E7"/>
    <w:rsid w:val="005C11EE"/>
    <w:rsid w:val="005C239C"/>
    <w:rsid w:val="005C2FC1"/>
    <w:rsid w:val="005C43D0"/>
    <w:rsid w:val="005C77BC"/>
    <w:rsid w:val="005D10C7"/>
    <w:rsid w:val="005D2146"/>
    <w:rsid w:val="005D2394"/>
    <w:rsid w:val="005D32F6"/>
    <w:rsid w:val="005D449D"/>
    <w:rsid w:val="005E1431"/>
    <w:rsid w:val="005E2F2E"/>
    <w:rsid w:val="005E3823"/>
    <w:rsid w:val="005E3A60"/>
    <w:rsid w:val="005E4A1B"/>
    <w:rsid w:val="005E61E6"/>
    <w:rsid w:val="005E6210"/>
    <w:rsid w:val="005F14ED"/>
    <w:rsid w:val="005F2991"/>
    <w:rsid w:val="005F3235"/>
    <w:rsid w:val="005F4A32"/>
    <w:rsid w:val="005F6388"/>
    <w:rsid w:val="005F6CFC"/>
    <w:rsid w:val="00600369"/>
    <w:rsid w:val="00602038"/>
    <w:rsid w:val="006054D8"/>
    <w:rsid w:val="00607881"/>
    <w:rsid w:val="0061094D"/>
    <w:rsid w:val="00610FF9"/>
    <w:rsid w:val="00611CB9"/>
    <w:rsid w:val="00612298"/>
    <w:rsid w:val="006172AD"/>
    <w:rsid w:val="0062183C"/>
    <w:rsid w:val="0062201C"/>
    <w:rsid w:val="0062438E"/>
    <w:rsid w:val="006246F1"/>
    <w:rsid w:val="00625304"/>
    <w:rsid w:val="00630E46"/>
    <w:rsid w:val="00631B1E"/>
    <w:rsid w:val="006323ED"/>
    <w:rsid w:val="006329E1"/>
    <w:rsid w:val="0063361F"/>
    <w:rsid w:val="00633E73"/>
    <w:rsid w:val="00634D9D"/>
    <w:rsid w:val="00636A89"/>
    <w:rsid w:val="00636EA9"/>
    <w:rsid w:val="00637CC4"/>
    <w:rsid w:val="00637DC3"/>
    <w:rsid w:val="00645EE5"/>
    <w:rsid w:val="00647392"/>
    <w:rsid w:val="00650BD2"/>
    <w:rsid w:val="00653B80"/>
    <w:rsid w:val="00655308"/>
    <w:rsid w:val="00660450"/>
    <w:rsid w:val="00664450"/>
    <w:rsid w:val="00671259"/>
    <w:rsid w:val="00675812"/>
    <w:rsid w:val="006816AF"/>
    <w:rsid w:val="006855A6"/>
    <w:rsid w:val="0069089B"/>
    <w:rsid w:val="006936EB"/>
    <w:rsid w:val="00696A4A"/>
    <w:rsid w:val="006A125A"/>
    <w:rsid w:val="006A1819"/>
    <w:rsid w:val="006B2383"/>
    <w:rsid w:val="006B249E"/>
    <w:rsid w:val="006B3B7A"/>
    <w:rsid w:val="006B751F"/>
    <w:rsid w:val="006C0DC6"/>
    <w:rsid w:val="006C0EC0"/>
    <w:rsid w:val="006C125D"/>
    <w:rsid w:val="006C4135"/>
    <w:rsid w:val="006C42CF"/>
    <w:rsid w:val="006C553F"/>
    <w:rsid w:val="006C6D81"/>
    <w:rsid w:val="006C7086"/>
    <w:rsid w:val="006D0144"/>
    <w:rsid w:val="006D384F"/>
    <w:rsid w:val="006D5006"/>
    <w:rsid w:val="006D61ED"/>
    <w:rsid w:val="006D6E5A"/>
    <w:rsid w:val="006D7634"/>
    <w:rsid w:val="006E1E35"/>
    <w:rsid w:val="006E3977"/>
    <w:rsid w:val="006E3FC8"/>
    <w:rsid w:val="006E4A85"/>
    <w:rsid w:val="006E4C61"/>
    <w:rsid w:val="006E5B50"/>
    <w:rsid w:val="006E6455"/>
    <w:rsid w:val="006F1DCA"/>
    <w:rsid w:val="006F26C5"/>
    <w:rsid w:val="006F33E7"/>
    <w:rsid w:val="006F393A"/>
    <w:rsid w:val="006F63B1"/>
    <w:rsid w:val="006F6E9D"/>
    <w:rsid w:val="006F7B2D"/>
    <w:rsid w:val="00700256"/>
    <w:rsid w:val="00700D5B"/>
    <w:rsid w:val="00702357"/>
    <w:rsid w:val="00705227"/>
    <w:rsid w:val="007112DC"/>
    <w:rsid w:val="00712F8A"/>
    <w:rsid w:val="007157EF"/>
    <w:rsid w:val="007175C2"/>
    <w:rsid w:val="007246BD"/>
    <w:rsid w:val="00724C25"/>
    <w:rsid w:val="00725B41"/>
    <w:rsid w:val="007273DF"/>
    <w:rsid w:val="0073193C"/>
    <w:rsid w:val="007333E4"/>
    <w:rsid w:val="00733E28"/>
    <w:rsid w:val="0073670F"/>
    <w:rsid w:val="00740606"/>
    <w:rsid w:val="00740CE4"/>
    <w:rsid w:val="00740FCE"/>
    <w:rsid w:val="0074166C"/>
    <w:rsid w:val="00742909"/>
    <w:rsid w:val="0074338E"/>
    <w:rsid w:val="00745F0F"/>
    <w:rsid w:val="0075037A"/>
    <w:rsid w:val="00752C54"/>
    <w:rsid w:val="007535AA"/>
    <w:rsid w:val="00753E67"/>
    <w:rsid w:val="00754473"/>
    <w:rsid w:val="00754842"/>
    <w:rsid w:val="00755AA1"/>
    <w:rsid w:val="00755E75"/>
    <w:rsid w:val="00756CB2"/>
    <w:rsid w:val="00757381"/>
    <w:rsid w:val="00757AE4"/>
    <w:rsid w:val="00763121"/>
    <w:rsid w:val="00763A96"/>
    <w:rsid w:val="007663AB"/>
    <w:rsid w:val="00766C52"/>
    <w:rsid w:val="00766E9F"/>
    <w:rsid w:val="00766FF1"/>
    <w:rsid w:val="007713E5"/>
    <w:rsid w:val="0077408E"/>
    <w:rsid w:val="00774A8C"/>
    <w:rsid w:val="007766BE"/>
    <w:rsid w:val="00776AEE"/>
    <w:rsid w:val="00785339"/>
    <w:rsid w:val="007870A5"/>
    <w:rsid w:val="00790210"/>
    <w:rsid w:val="00794999"/>
    <w:rsid w:val="00795DCF"/>
    <w:rsid w:val="007A1F0B"/>
    <w:rsid w:val="007A3414"/>
    <w:rsid w:val="007A4281"/>
    <w:rsid w:val="007B0978"/>
    <w:rsid w:val="007B17C4"/>
    <w:rsid w:val="007B1F5A"/>
    <w:rsid w:val="007B23E6"/>
    <w:rsid w:val="007B2C61"/>
    <w:rsid w:val="007B2FD3"/>
    <w:rsid w:val="007B383B"/>
    <w:rsid w:val="007B3AB6"/>
    <w:rsid w:val="007B5665"/>
    <w:rsid w:val="007B5AFF"/>
    <w:rsid w:val="007B79D0"/>
    <w:rsid w:val="007C136F"/>
    <w:rsid w:val="007C2720"/>
    <w:rsid w:val="007C5AF4"/>
    <w:rsid w:val="007D0095"/>
    <w:rsid w:val="007D25C2"/>
    <w:rsid w:val="007D2751"/>
    <w:rsid w:val="007D5698"/>
    <w:rsid w:val="007D5767"/>
    <w:rsid w:val="007D7E87"/>
    <w:rsid w:val="007E146D"/>
    <w:rsid w:val="007E2651"/>
    <w:rsid w:val="007E2A28"/>
    <w:rsid w:val="007E30E9"/>
    <w:rsid w:val="007E32A0"/>
    <w:rsid w:val="007E4165"/>
    <w:rsid w:val="007E512E"/>
    <w:rsid w:val="007E5DCA"/>
    <w:rsid w:val="007F0D9B"/>
    <w:rsid w:val="007F1B4D"/>
    <w:rsid w:val="007F23B6"/>
    <w:rsid w:val="007F2A2C"/>
    <w:rsid w:val="007F3C4B"/>
    <w:rsid w:val="007F3DCC"/>
    <w:rsid w:val="007F793B"/>
    <w:rsid w:val="008017B5"/>
    <w:rsid w:val="00802818"/>
    <w:rsid w:val="00803D24"/>
    <w:rsid w:val="008053CA"/>
    <w:rsid w:val="008122BA"/>
    <w:rsid w:val="00813EC8"/>
    <w:rsid w:val="008155E7"/>
    <w:rsid w:val="008163B6"/>
    <w:rsid w:val="00817F8C"/>
    <w:rsid w:val="008202E3"/>
    <w:rsid w:val="00820E6C"/>
    <w:rsid w:val="008242D4"/>
    <w:rsid w:val="00826F41"/>
    <w:rsid w:val="008275F5"/>
    <w:rsid w:val="00831B2C"/>
    <w:rsid w:val="00832B68"/>
    <w:rsid w:val="0083428B"/>
    <w:rsid w:val="008343CB"/>
    <w:rsid w:val="008360A2"/>
    <w:rsid w:val="00837260"/>
    <w:rsid w:val="008422E6"/>
    <w:rsid w:val="0084303E"/>
    <w:rsid w:val="0084321D"/>
    <w:rsid w:val="008435E6"/>
    <w:rsid w:val="00843EC6"/>
    <w:rsid w:val="00844E4B"/>
    <w:rsid w:val="00844F04"/>
    <w:rsid w:val="00846351"/>
    <w:rsid w:val="0085301D"/>
    <w:rsid w:val="008533C7"/>
    <w:rsid w:val="0085407A"/>
    <w:rsid w:val="008641C7"/>
    <w:rsid w:val="00866CB2"/>
    <w:rsid w:val="00870B9B"/>
    <w:rsid w:val="00870EF9"/>
    <w:rsid w:val="0087180B"/>
    <w:rsid w:val="00872F06"/>
    <w:rsid w:val="00873966"/>
    <w:rsid w:val="00876F99"/>
    <w:rsid w:val="008801BF"/>
    <w:rsid w:val="008820B3"/>
    <w:rsid w:val="00884850"/>
    <w:rsid w:val="00884A0F"/>
    <w:rsid w:val="00886169"/>
    <w:rsid w:val="00886771"/>
    <w:rsid w:val="00891A4D"/>
    <w:rsid w:val="00894B7E"/>
    <w:rsid w:val="00895954"/>
    <w:rsid w:val="00895B6D"/>
    <w:rsid w:val="00895FD2"/>
    <w:rsid w:val="00896319"/>
    <w:rsid w:val="008965F6"/>
    <w:rsid w:val="00897CB8"/>
    <w:rsid w:val="008A2B5E"/>
    <w:rsid w:val="008A35F2"/>
    <w:rsid w:val="008A7E77"/>
    <w:rsid w:val="008B0B6C"/>
    <w:rsid w:val="008B0C82"/>
    <w:rsid w:val="008B2F77"/>
    <w:rsid w:val="008B43F0"/>
    <w:rsid w:val="008B7FA7"/>
    <w:rsid w:val="008C2AAD"/>
    <w:rsid w:val="008C6D0B"/>
    <w:rsid w:val="008D115D"/>
    <w:rsid w:val="008D3386"/>
    <w:rsid w:val="008D633E"/>
    <w:rsid w:val="008D6499"/>
    <w:rsid w:val="008D69CA"/>
    <w:rsid w:val="008E008D"/>
    <w:rsid w:val="008E1868"/>
    <w:rsid w:val="008E26DB"/>
    <w:rsid w:val="008E72D8"/>
    <w:rsid w:val="008E7634"/>
    <w:rsid w:val="008F704C"/>
    <w:rsid w:val="008F71AE"/>
    <w:rsid w:val="00900A29"/>
    <w:rsid w:val="0090206C"/>
    <w:rsid w:val="009021A7"/>
    <w:rsid w:val="009023B4"/>
    <w:rsid w:val="00902998"/>
    <w:rsid w:val="0090311E"/>
    <w:rsid w:val="00903891"/>
    <w:rsid w:val="00904C20"/>
    <w:rsid w:val="00905749"/>
    <w:rsid w:val="00906292"/>
    <w:rsid w:val="00907733"/>
    <w:rsid w:val="00912C1B"/>
    <w:rsid w:val="00915037"/>
    <w:rsid w:val="009154F2"/>
    <w:rsid w:val="00916705"/>
    <w:rsid w:val="00916984"/>
    <w:rsid w:val="00917944"/>
    <w:rsid w:val="00917D89"/>
    <w:rsid w:val="0092125E"/>
    <w:rsid w:val="009216D3"/>
    <w:rsid w:val="00923A5C"/>
    <w:rsid w:val="00924319"/>
    <w:rsid w:val="00931E84"/>
    <w:rsid w:val="00932E02"/>
    <w:rsid w:val="0093401B"/>
    <w:rsid w:val="00935232"/>
    <w:rsid w:val="00936493"/>
    <w:rsid w:val="009367F1"/>
    <w:rsid w:val="00941E6D"/>
    <w:rsid w:val="00943F5A"/>
    <w:rsid w:val="00944DF5"/>
    <w:rsid w:val="009461DF"/>
    <w:rsid w:val="00952A7A"/>
    <w:rsid w:val="00952B9F"/>
    <w:rsid w:val="00956DAE"/>
    <w:rsid w:val="00960C19"/>
    <w:rsid w:val="0096469F"/>
    <w:rsid w:val="0096641F"/>
    <w:rsid w:val="00967DC6"/>
    <w:rsid w:val="00972264"/>
    <w:rsid w:val="009737AE"/>
    <w:rsid w:val="009742CF"/>
    <w:rsid w:val="0097490A"/>
    <w:rsid w:val="00974BF8"/>
    <w:rsid w:val="00974DD3"/>
    <w:rsid w:val="009807BE"/>
    <w:rsid w:val="0098144A"/>
    <w:rsid w:val="009825B9"/>
    <w:rsid w:val="00985EA0"/>
    <w:rsid w:val="0098617F"/>
    <w:rsid w:val="0099062B"/>
    <w:rsid w:val="00990BDD"/>
    <w:rsid w:val="00991707"/>
    <w:rsid w:val="009919A0"/>
    <w:rsid w:val="009924BB"/>
    <w:rsid w:val="009926C1"/>
    <w:rsid w:val="00994AD3"/>
    <w:rsid w:val="009977BF"/>
    <w:rsid w:val="00997DF6"/>
    <w:rsid w:val="009A2AB0"/>
    <w:rsid w:val="009A3B33"/>
    <w:rsid w:val="009A45A0"/>
    <w:rsid w:val="009B027C"/>
    <w:rsid w:val="009B02CB"/>
    <w:rsid w:val="009B1C61"/>
    <w:rsid w:val="009B35B5"/>
    <w:rsid w:val="009B4773"/>
    <w:rsid w:val="009B64F8"/>
    <w:rsid w:val="009B7380"/>
    <w:rsid w:val="009C6520"/>
    <w:rsid w:val="009C7BCC"/>
    <w:rsid w:val="009D0C77"/>
    <w:rsid w:val="009D2556"/>
    <w:rsid w:val="009D6939"/>
    <w:rsid w:val="009D71E0"/>
    <w:rsid w:val="009E05ED"/>
    <w:rsid w:val="009E2AEA"/>
    <w:rsid w:val="009E31D0"/>
    <w:rsid w:val="009E3B81"/>
    <w:rsid w:val="009E4F92"/>
    <w:rsid w:val="009E5E7F"/>
    <w:rsid w:val="009F16DC"/>
    <w:rsid w:val="009F2541"/>
    <w:rsid w:val="009F3093"/>
    <w:rsid w:val="009F44A6"/>
    <w:rsid w:val="009F626E"/>
    <w:rsid w:val="009F7ADA"/>
    <w:rsid w:val="00A01532"/>
    <w:rsid w:val="00A04A5D"/>
    <w:rsid w:val="00A05BA6"/>
    <w:rsid w:val="00A1387E"/>
    <w:rsid w:val="00A16220"/>
    <w:rsid w:val="00A2157E"/>
    <w:rsid w:val="00A25710"/>
    <w:rsid w:val="00A32A0E"/>
    <w:rsid w:val="00A36B37"/>
    <w:rsid w:val="00A37EEB"/>
    <w:rsid w:val="00A41799"/>
    <w:rsid w:val="00A4269E"/>
    <w:rsid w:val="00A516FD"/>
    <w:rsid w:val="00A5315A"/>
    <w:rsid w:val="00A576B1"/>
    <w:rsid w:val="00A60AAB"/>
    <w:rsid w:val="00A630FD"/>
    <w:rsid w:val="00A63CB4"/>
    <w:rsid w:val="00A71C01"/>
    <w:rsid w:val="00A7421B"/>
    <w:rsid w:val="00A74908"/>
    <w:rsid w:val="00A74A27"/>
    <w:rsid w:val="00A80766"/>
    <w:rsid w:val="00A80F82"/>
    <w:rsid w:val="00A82773"/>
    <w:rsid w:val="00A83992"/>
    <w:rsid w:val="00A83F0F"/>
    <w:rsid w:val="00A844F6"/>
    <w:rsid w:val="00A858C1"/>
    <w:rsid w:val="00A858DE"/>
    <w:rsid w:val="00A86078"/>
    <w:rsid w:val="00A91213"/>
    <w:rsid w:val="00A91893"/>
    <w:rsid w:val="00A92253"/>
    <w:rsid w:val="00A93B3A"/>
    <w:rsid w:val="00A950FD"/>
    <w:rsid w:val="00A960DC"/>
    <w:rsid w:val="00A96A58"/>
    <w:rsid w:val="00AA0E05"/>
    <w:rsid w:val="00AA29B1"/>
    <w:rsid w:val="00AA3455"/>
    <w:rsid w:val="00AA66D7"/>
    <w:rsid w:val="00AB0229"/>
    <w:rsid w:val="00AB3A96"/>
    <w:rsid w:val="00AB62BA"/>
    <w:rsid w:val="00AB6F92"/>
    <w:rsid w:val="00AB7358"/>
    <w:rsid w:val="00AC02C5"/>
    <w:rsid w:val="00AC0328"/>
    <w:rsid w:val="00AC05AE"/>
    <w:rsid w:val="00AC0EC8"/>
    <w:rsid w:val="00AC100C"/>
    <w:rsid w:val="00AC1D01"/>
    <w:rsid w:val="00AC3653"/>
    <w:rsid w:val="00AC55E9"/>
    <w:rsid w:val="00AD1489"/>
    <w:rsid w:val="00AD163A"/>
    <w:rsid w:val="00AD21A6"/>
    <w:rsid w:val="00AD2662"/>
    <w:rsid w:val="00AD55A3"/>
    <w:rsid w:val="00AD7BAA"/>
    <w:rsid w:val="00AE0241"/>
    <w:rsid w:val="00AE414A"/>
    <w:rsid w:val="00AE5008"/>
    <w:rsid w:val="00AE6674"/>
    <w:rsid w:val="00AF1837"/>
    <w:rsid w:val="00AF1C8A"/>
    <w:rsid w:val="00AF4AE7"/>
    <w:rsid w:val="00AF6B76"/>
    <w:rsid w:val="00B0058C"/>
    <w:rsid w:val="00B0069D"/>
    <w:rsid w:val="00B10191"/>
    <w:rsid w:val="00B11AEF"/>
    <w:rsid w:val="00B11BEB"/>
    <w:rsid w:val="00B13067"/>
    <w:rsid w:val="00B138D3"/>
    <w:rsid w:val="00B13D84"/>
    <w:rsid w:val="00B1720C"/>
    <w:rsid w:val="00B205CB"/>
    <w:rsid w:val="00B217B8"/>
    <w:rsid w:val="00B231C3"/>
    <w:rsid w:val="00B244EF"/>
    <w:rsid w:val="00B26247"/>
    <w:rsid w:val="00B26302"/>
    <w:rsid w:val="00B26A0F"/>
    <w:rsid w:val="00B27212"/>
    <w:rsid w:val="00B277EE"/>
    <w:rsid w:val="00B30A3B"/>
    <w:rsid w:val="00B30B2B"/>
    <w:rsid w:val="00B332C2"/>
    <w:rsid w:val="00B3361C"/>
    <w:rsid w:val="00B34B72"/>
    <w:rsid w:val="00B34F47"/>
    <w:rsid w:val="00B351B3"/>
    <w:rsid w:val="00B36F81"/>
    <w:rsid w:val="00B37B3B"/>
    <w:rsid w:val="00B43031"/>
    <w:rsid w:val="00B43436"/>
    <w:rsid w:val="00B437A0"/>
    <w:rsid w:val="00B44939"/>
    <w:rsid w:val="00B44B1B"/>
    <w:rsid w:val="00B44C47"/>
    <w:rsid w:val="00B44DAB"/>
    <w:rsid w:val="00B45C35"/>
    <w:rsid w:val="00B46613"/>
    <w:rsid w:val="00B50A8C"/>
    <w:rsid w:val="00B52ABE"/>
    <w:rsid w:val="00B52F3B"/>
    <w:rsid w:val="00B53B14"/>
    <w:rsid w:val="00B5458A"/>
    <w:rsid w:val="00B5707B"/>
    <w:rsid w:val="00B57756"/>
    <w:rsid w:val="00B57F4F"/>
    <w:rsid w:val="00B61CAF"/>
    <w:rsid w:val="00B628C4"/>
    <w:rsid w:val="00B6576D"/>
    <w:rsid w:val="00B65C2E"/>
    <w:rsid w:val="00B717A4"/>
    <w:rsid w:val="00B7296A"/>
    <w:rsid w:val="00B7636D"/>
    <w:rsid w:val="00B80CF1"/>
    <w:rsid w:val="00B826A7"/>
    <w:rsid w:val="00B84251"/>
    <w:rsid w:val="00B86895"/>
    <w:rsid w:val="00B86B14"/>
    <w:rsid w:val="00B86BBA"/>
    <w:rsid w:val="00B87503"/>
    <w:rsid w:val="00B91F14"/>
    <w:rsid w:val="00B922D7"/>
    <w:rsid w:val="00B94262"/>
    <w:rsid w:val="00B95D3D"/>
    <w:rsid w:val="00BA2064"/>
    <w:rsid w:val="00BA28DC"/>
    <w:rsid w:val="00BA2929"/>
    <w:rsid w:val="00BA2A38"/>
    <w:rsid w:val="00BA31C4"/>
    <w:rsid w:val="00BB02E6"/>
    <w:rsid w:val="00BB0338"/>
    <w:rsid w:val="00BB0CE5"/>
    <w:rsid w:val="00BC3A9E"/>
    <w:rsid w:val="00BC4D09"/>
    <w:rsid w:val="00BC4D0C"/>
    <w:rsid w:val="00BC6A02"/>
    <w:rsid w:val="00BD03F6"/>
    <w:rsid w:val="00BD0C60"/>
    <w:rsid w:val="00BD16AB"/>
    <w:rsid w:val="00BD2624"/>
    <w:rsid w:val="00BD57C1"/>
    <w:rsid w:val="00BE0DDB"/>
    <w:rsid w:val="00BE1669"/>
    <w:rsid w:val="00BE18BF"/>
    <w:rsid w:val="00BE1DA8"/>
    <w:rsid w:val="00BE30D6"/>
    <w:rsid w:val="00BE3702"/>
    <w:rsid w:val="00BE671B"/>
    <w:rsid w:val="00BF08D5"/>
    <w:rsid w:val="00BF18A4"/>
    <w:rsid w:val="00BF1C72"/>
    <w:rsid w:val="00BF49E6"/>
    <w:rsid w:val="00C00113"/>
    <w:rsid w:val="00C04549"/>
    <w:rsid w:val="00C04963"/>
    <w:rsid w:val="00C10B14"/>
    <w:rsid w:val="00C122A7"/>
    <w:rsid w:val="00C12C5F"/>
    <w:rsid w:val="00C151C8"/>
    <w:rsid w:val="00C15ADE"/>
    <w:rsid w:val="00C1721D"/>
    <w:rsid w:val="00C17BCF"/>
    <w:rsid w:val="00C24591"/>
    <w:rsid w:val="00C24ADD"/>
    <w:rsid w:val="00C30071"/>
    <w:rsid w:val="00C30162"/>
    <w:rsid w:val="00C318F2"/>
    <w:rsid w:val="00C3246A"/>
    <w:rsid w:val="00C33440"/>
    <w:rsid w:val="00C37C6C"/>
    <w:rsid w:val="00C41C34"/>
    <w:rsid w:val="00C42FE8"/>
    <w:rsid w:val="00C44640"/>
    <w:rsid w:val="00C456A6"/>
    <w:rsid w:val="00C500F5"/>
    <w:rsid w:val="00C50388"/>
    <w:rsid w:val="00C52176"/>
    <w:rsid w:val="00C523E5"/>
    <w:rsid w:val="00C52E48"/>
    <w:rsid w:val="00C52EBA"/>
    <w:rsid w:val="00C54EA3"/>
    <w:rsid w:val="00C55621"/>
    <w:rsid w:val="00C55675"/>
    <w:rsid w:val="00C55D60"/>
    <w:rsid w:val="00C56D3B"/>
    <w:rsid w:val="00C603AB"/>
    <w:rsid w:val="00C62159"/>
    <w:rsid w:val="00C639A0"/>
    <w:rsid w:val="00C639A1"/>
    <w:rsid w:val="00C65013"/>
    <w:rsid w:val="00C65564"/>
    <w:rsid w:val="00C66FCB"/>
    <w:rsid w:val="00C7201E"/>
    <w:rsid w:val="00C73799"/>
    <w:rsid w:val="00C749E4"/>
    <w:rsid w:val="00C76CB2"/>
    <w:rsid w:val="00C77936"/>
    <w:rsid w:val="00C80B04"/>
    <w:rsid w:val="00C811AE"/>
    <w:rsid w:val="00C817FA"/>
    <w:rsid w:val="00C81844"/>
    <w:rsid w:val="00C82D67"/>
    <w:rsid w:val="00C84A4B"/>
    <w:rsid w:val="00C868A4"/>
    <w:rsid w:val="00C876E5"/>
    <w:rsid w:val="00C90F36"/>
    <w:rsid w:val="00C92DCA"/>
    <w:rsid w:val="00C9672B"/>
    <w:rsid w:val="00CA1CC9"/>
    <w:rsid w:val="00CA4959"/>
    <w:rsid w:val="00CA5754"/>
    <w:rsid w:val="00CA594E"/>
    <w:rsid w:val="00CA5E6A"/>
    <w:rsid w:val="00CA61D8"/>
    <w:rsid w:val="00CB05AE"/>
    <w:rsid w:val="00CB3338"/>
    <w:rsid w:val="00CB537D"/>
    <w:rsid w:val="00CB5BF0"/>
    <w:rsid w:val="00CB5EBE"/>
    <w:rsid w:val="00CC2DA1"/>
    <w:rsid w:val="00CC30EE"/>
    <w:rsid w:val="00CC314B"/>
    <w:rsid w:val="00CD1D98"/>
    <w:rsid w:val="00CD2216"/>
    <w:rsid w:val="00CD4A2A"/>
    <w:rsid w:val="00CD7521"/>
    <w:rsid w:val="00CD7CB3"/>
    <w:rsid w:val="00CE15D8"/>
    <w:rsid w:val="00CE1EC8"/>
    <w:rsid w:val="00CE5047"/>
    <w:rsid w:val="00CE5BBB"/>
    <w:rsid w:val="00CE6302"/>
    <w:rsid w:val="00CE63DC"/>
    <w:rsid w:val="00CE6BBD"/>
    <w:rsid w:val="00CF1267"/>
    <w:rsid w:val="00CF1A42"/>
    <w:rsid w:val="00CF283B"/>
    <w:rsid w:val="00D0057D"/>
    <w:rsid w:val="00D06AA5"/>
    <w:rsid w:val="00D07181"/>
    <w:rsid w:val="00D1016A"/>
    <w:rsid w:val="00D103BA"/>
    <w:rsid w:val="00D128DD"/>
    <w:rsid w:val="00D13200"/>
    <w:rsid w:val="00D139F1"/>
    <w:rsid w:val="00D14CF8"/>
    <w:rsid w:val="00D207A6"/>
    <w:rsid w:val="00D235E7"/>
    <w:rsid w:val="00D26769"/>
    <w:rsid w:val="00D267B8"/>
    <w:rsid w:val="00D27A3E"/>
    <w:rsid w:val="00D27AF8"/>
    <w:rsid w:val="00D31BDB"/>
    <w:rsid w:val="00D323A3"/>
    <w:rsid w:val="00D3385F"/>
    <w:rsid w:val="00D357FB"/>
    <w:rsid w:val="00D35A2C"/>
    <w:rsid w:val="00D3653C"/>
    <w:rsid w:val="00D462C1"/>
    <w:rsid w:val="00D465AC"/>
    <w:rsid w:val="00D46CBD"/>
    <w:rsid w:val="00D475F5"/>
    <w:rsid w:val="00D50B72"/>
    <w:rsid w:val="00D51531"/>
    <w:rsid w:val="00D54269"/>
    <w:rsid w:val="00D54B5F"/>
    <w:rsid w:val="00D56E58"/>
    <w:rsid w:val="00D61147"/>
    <w:rsid w:val="00D62B95"/>
    <w:rsid w:val="00D64B78"/>
    <w:rsid w:val="00D6543F"/>
    <w:rsid w:val="00D668A3"/>
    <w:rsid w:val="00D679C6"/>
    <w:rsid w:val="00D67C0F"/>
    <w:rsid w:val="00D74E0C"/>
    <w:rsid w:val="00D76F81"/>
    <w:rsid w:val="00D820A2"/>
    <w:rsid w:val="00D83056"/>
    <w:rsid w:val="00D83966"/>
    <w:rsid w:val="00D83C8F"/>
    <w:rsid w:val="00D845A4"/>
    <w:rsid w:val="00D85AE7"/>
    <w:rsid w:val="00D94688"/>
    <w:rsid w:val="00D94B3F"/>
    <w:rsid w:val="00D94CF5"/>
    <w:rsid w:val="00D95D18"/>
    <w:rsid w:val="00D96CD3"/>
    <w:rsid w:val="00DA05B3"/>
    <w:rsid w:val="00DA3F0F"/>
    <w:rsid w:val="00DA527C"/>
    <w:rsid w:val="00DA65E7"/>
    <w:rsid w:val="00DA7EFE"/>
    <w:rsid w:val="00DB0BC2"/>
    <w:rsid w:val="00DB0DA7"/>
    <w:rsid w:val="00DB29B9"/>
    <w:rsid w:val="00DB46FC"/>
    <w:rsid w:val="00DB4C65"/>
    <w:rsid w:val="00DB5A2E"/>
    <w:rsid w:val="00DB7EA0"/>
    <w:rsid w:val="00DC037E"/>
    <w:rsid w:val="00DC0528"/>
    <w:rsid w:val="00DC1104"/>
    <w:rsid w:val="00DC2470"/>
    <w:rsid w:val="00DC33DB"/>
    <w:rsid w:val="00DC4A5F"/>
    <w:rsid w:val="00DC7466"/>
    <w:rsid w:val="00DC7758"/>
    <w:rsid w:val="00DC7E1C"/>
    <w:rsid w:val="00DD1A4D"/>
    <w:rsid w:val="00DD344B"/>
    <w:rsid w:val="00DD4162"/>
    <w:rsid w:val="00DD6509"/>
    <w:rsid w:val="00DE0FDB"/>
    <w:rsid w:val="00DE16D8"/>
    <w:rsid w:val="00DE4571"/>
    <w:rsid w:val="00DE4AC5"/>
    <w:rsid w:val="00DE65A2"/>
    <w:rsid w:val="00DE6C7F"/>
    <w:rsid w:val="00DE7042"/>
    <w:rsid w:val="00DE7FD5"/>
    <w:rsid w:val="00DF017E"/>
    <w:rsid w:val="00DF1BF9"/>
    <w:rsid w:val="00DF2DCC"/>
    <w:rsid w:val="00DF4C55"/>
    <w:rsid w:val="00E01D0E"/>
    <w:rsid w:val="00E02361"/>
    <w:rsid w:val="00E056C1"/>
    <w:rsid w:val="00E05DB1"/>
    <w:rsid w:val="00E16215"/>
    <w:rsid w:val="00E17229"/>
    <w:rsid w:val="00E20609"/>
    <w:rsid w:val="00E22296"/>
    <w:rsid w:val="00E23A3C"/>
    <w:rsid w:val="00E248B8"/>
    <w:rsid w:val="00E27035"/>
    <w:rsid w:val="00E27CD5"/>
    <w:rsid w:val="00E31650"/>
    <w:rsid w:val="00E3213E"/>
    <w:rsid w:val="00E327A9"/>
    <w:rsid w:val="00E33AAD"/>
    <w:rsid w:val="00E34BEA"/>
    <w:rsid w:val="00E35169"/>
    <w:rsid w:val="00E353B7"/>
    <w:rsid w:val="00E40330"/>
    <w:rsid w:val="00E41006"/>
    <w:rsid w:val="00E4106A"/>
    <w:rsid w:val="00E411CC"/>
    <w:rsid w:val="00E44000"/>
    <w:rsid w:val="00E44295"/>
    <w:rsid w:val="00E50AA2"/>
    <w:rsid w:val="00E51748"/>
    <w:rsid w:val="00E51FC5"/>
    <w:rsid w:val="00E53724"/>
    <w:rsid w:val="00E552C8"/>
    <w:rsid w:val="00E572AF"/>
    <w:rsid w:val="00E600B7"/>
    <w:rsid w:val="00E60E63"/>
    <w:rsid w:val="00E6125F"/>
    <w:rsid w:val="00E61C08"/>
    <w:rsid w:val="00E61F32"/>
    <w:rsid w:val="00E63D12"/>
    <w:rsid w:val="00E659FD"/>
    <w:rsid w:val="00E663FE"/>
    <w:rsid w:val="00E66466"/>
    <w:rsid w:val="00E75006"/>
    <w:rsid w:val="00E75154"/>
    <w:rsid w:val="00E75926"/>
    <w:rsid w:val="00E776B2"/>
    <w:rsid w:val="00E82E4A"/>
    <w:rsid w:val="00E8325E"/>
    <w:rsid w:val="00E84350"/>
    <w:rsid w:val="00E85863"/>
    <w:rsid w:val="00E862EA"/>
    <w:rsid w:val="00E90FCD"/>
    <w:rsid w:val="00E91AE4"/>
    <w:rsid w:val="00E938E1"/>
    <w:rsid w:val="00E96A30"/>
    <w:rsid w:val="00EA0789"/>
    <w:rsid w:val="00EA0C15"/>
    <w:rsid w:val="00EA2489"/>
    <w:rsid w:val="00EA431D"/>
    <w:rsid w:val="00EA4ADB"/>
    <w:rsid w:val="00EA57D6"/>
    <w:rsid w:val="00EA5C69"/>
    <w:rsid w:val="00EB01FF"/>
    <w:rsid w:val="00EB55BF"/>
    <w:rsid w:val="00EB5B3D"/>
    <w:rsid w:val="00EB73FA"/>
    <w:rsid w:val="00EC03E2"/>
    <w:rsid w:val="00EC10A9"/>
    <w:rsid w:val="00EC11C5"/>
    <w:rsid w:val="00EC1E8A"/>
    <w:rsid w:val="00EC243D"/>
    <w:rsid w:val="00EC243E"/>
    <w:rsid w:val="00EC309F"/>
    <w:rsid w:val="00EC4AC9"/>
    <w:rsid w:val="00EC4BCD"/>
    <w:rsid w:val="00EC4C1C"/>
    <w:rsid w:val="00EC7586"/>
    <w:rsid w:val="00EC78CD"/>
    <w:rsid w:val="00ED0B39"/>
    <w:rsid w:val="00ED1468"/>
    <w:rsid w:val="00ED437D"/>
    <w:rsid w:val="00EE2215"/>
    <w:rsid w:val="00EE3D0F"/>
    <w:rsid w:val="00EE5489"/>
    <w:rsid w:val="00EE54E1"/>
    <w:rsid w:val="00EF4A58"/>
    <w:rsid w:val="00EF7293"/>
    <w:rsid w:val="00F00B1D"/>
    <w:rsid w:val="00F03DAD"/>
    <w:rsid w:val="00F07568"/>
    <w:rsid w:val="00F215E1"/>
    <w:rsid w:val="00F2194D"/>
    <w:rsid w:val="00F223F7"/>
    <w:rsid w:val="00F2406E"/>
    <w:rsid w:val="00F25B22"/>
    <w:rsid w:val="00F27F20"/>
    <w:rsid w:val="00F301A6"/>
    <w:rsid w:val="00F337CD"/>
    <w:rsid w:val="00F33F5E"/>
    <w:rsid w:val="00F34919"/>
    <w:rsid w:val="00F36187"/>
    <w:rsid w:val="00F441EE"/>
    <w:rsid w:val="00F453F1"/>
    <w:rsid w:val="00F46AE9"/>
    <w:rsid w:val="00F46C8D"/>
    <w:rsid w:val="00F5113F"/>
    <w:rsid w:val="00F540AE"/>
    <w:rsid w:val="00F5542A"/>
    <w:rsid w:val="00F554E4"/>
    <w:rsid w:val="00F55FB4"/>
    <w:rsid w:val="00F60840"/>
    <w:rsid w:val="00F6269A"/>
    <w:rsid w:val="00F62905"/>
    <w:rsid w:val="00F637F0"/>
    <w:rsid w:val="00F63CBC"/>
    <w:rsid w:val="00F64008"/>
    <w:rsid w:val="00F64E7E"/>
    <w:rsid w:val="00F6610B"/>
    <w:rsid w:val="00F662DA"/>
    <w:rsid w:val="00F6798D"/>
    <w:rsid w:val="00F70D31"/>
    <w:rsid w:val="00F75B86"/>
    <w:rsid w:val="00F77933"/>
    <w:rsid w:val="00F80669"/>
    <w:rsid w:val="00F80BB2"/>
    <w:rsid w:val="00F80C42"/>
    <w:rsid w:val="00F825DB"/>
    <w:rsid w:val="00F8411A"/>
    <w:rsid w:val="00F8476D"/>
    <w:rsid w:val="00F85FD4"/>
    <w:rsid w:val="00F87378"/>
    <w:rsid w:val="00F90C00"/>
    <w:rsid w:val="00F912C7"/>
    <w:rsid w:val="00F9706F"/>
    <w:rsid w:val="00FA14C9"/>
    <w:rsid w:val="00FA1FE3"/>
    <w:rsid w:val="00FA2475"/>
    <w:rsid w:val="00FA2A22"/>
    <w:rsid w:val="00FA3311"/>
    <w:rsid w:val="00FB0D9C"/>
    <w:rsid w:val="00FB1CF8"/>
    <w:rsid w:val="00FB305A"/>
    <w:rsid w:val="00FB5B14"/>
    <w:rsid w:val="00FB5F95"/>
    <w:rsid w:val="00FC0414"/>
    <w:rsid w:val="00FC1405"/>
    <w:rsid w:val="00FC1AAA"/>
    <w:rsid w:val="00FC51D9"/>
    <w:rsid w:val="00FC61E4"/>
    <w:rsid w:val="00FC6F72"/>
    <w:rsid w:val="00FD100F"/>
    <w:rsid w:val="00FD2C34"/>
    <w:rsid w:val="00FD3097"/>
    <w:rsid w:val="00FD4B2A"/>
    <w:rsid w:val="00FD4CB6"/>
    <w:rsid w:val="00FD5291"/>
    <w:rsid w:val="00FE00C8"/>
    <w:rsid w:val="00FE0620"/>
    <w:rsid w:val="00FE6CC4"/>
    <w:rsid w:val="00FF041C"/>
    <w:rsid w:val="00FF0913"/>
    <w:rsid w:val="00FF327E"/>
    <w:rsid w:val="00FF3609"/>
    <w:rsid w:val="00FF4B9C"/>
    <w:rsid w:val="00FF7EFE"/>
    <w:rsid w:val="71619DB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9FB92"/>
  <w15:chartTrackingRefBased/>
  <w15:docId w15:val="{81715862-9BE2-4F69-90BA-AF16BF78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9F"/>
    <w:pPr>
      <w:spacing w:before="120" w:after="120" w:line="288" w:lineRule="auto"/>
    </w:pPr>
    <w:rPr>
      <w:color w:val="595959" w:themeColor="text1" w:themeTint="A6"/>
      <w:sz w:val="24"/>
    </w:rPr>
  </w:style>
  <w:style w:type="paragraph" w:styleId="Heading1">
    <w:name w:val="heading 1"/>
    <w:basedOn w:val="Normal"/>
    <w:next w:val="Normal"/>
    <w:link w:val="Heading1Char"/>
    <w:uiPriority w:val="9"/>
    <w:qFormat/>
    <w:rsid w:val="006F7B2D"/>
    <w:pPr>
      <w:keepNext/>
      <w:keepLines/>
      <w:pBdr>
        <w:bottom w:val="single" w:sz="24" w:space="1" w:color="auto"/>
      </w:pBdr>
      <w:spacing w:after="360"/>
      <w:outlineLvl w:val="0"/>
    </w:pPr>
    <w:rPr>
      <w:rFonts w:asciiTheme="majorHAnsi" w:eastAsiaTheme="majorEastAsia" w:hAnsiTheme="majorHAnsi" w:cstheme="majorBidi"/>
      <w:b/>
      <w:caps/>
      <w:color w:val="000000" w:themeColor="text1"/>
      <w:sz w:val="44"/>
      <w:szCs w:val="32"/>
    </w:rPr>
  </w:style>
  <w:style w:type="paragraph" w:styleId="Heading2">
    <w:name w:val="heading 2"/>
    <w:basedOn w:val="Normal"/>
    <w:next w:val="Normal"/>
    <w:link w:val="Heading2Char"/>
    <w:uiPriority w:val="9"/>
    <w:qFormat/>
    <w:rsid w:val="000469D3"/>
    <w:pPr>
      <w:spacing w:line="216" w:lineRule="auto"/>
      <w:outlineLvl w:val="1"/>
    </w:pPr>
    <w:rPr>
      <w:rFonts w:asciiTheme="majorHAnsi" w:hAnsiTheme="majorHAnsi"/>
      <w:b/>
      <w:color w:val="000000" w:themeColor="text1"/>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eastAsiaTheme="majorEastAsia" w:hAnsiTheme="majorHAnsi" w:cstheme="majorBidi"/>
      <w:color w:val="243F39"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eastAsiaTheme="majorEastAsia" w:hAnsiTheme="majorHAnsi" w:cstheme="majorBidi"/>
      <w:i/>
      <w:iCs/>
      <w:color w:val="375E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20E2"/>
    <w:pPr>
      <w:tabs>
        <w:tab w:val="center" w:pos="4844"/>
        <w:tab w:val="right" w:pos="9689"/>
      </w:tabs>
      <w:spacing w:after="0"/>
    </w:pPr>
  </w:style>
  <w:style w:type="character" w:customStyle="1" w:styleId="HeaderChar">
    <w:name w:val="Header Char"/>
    <w:basedOn w:val="DefaultParagraphFont"/>
    <w:link w:val="Header"/>
    <w:uiPriority w:val="99"/>
    <w:rsid w:val="00347AF5"/>
    <w:rPr>
      <w:color w:val="595959" w:themeColor="text1" w:themeTint="A6"/>
      <w:sz w:val="24"/>
    </w:rPr>
  </w:style>
  <w:style w:type="paragraph" w:styleId="Footer">
    <w:name w:val="footer"/>
    <w:basedOn w:val="Normal"/>
    <w:link w:val="FooterChar"/>
    <w:uiPriority w:val="99"/>
    <w:rsid w:val="00843EC6"/>
    <w:pPr>
      <w:tabs>
        <w:tab w:val="right" w:pos="10080"/>
      </w:tabs>
      <w:spacing w:after="0" w:line="240" w:lineRule="auto"/>
    </w:pPr>
    <w:rPr>
      <w:sz w:val="18"/>
    </w:rPr>
  </w:style>
  <w:style w:type="character" w:customStyle="1" w:styleId="FooterChar">
    <w:name w:val="Footer Char"/>
    <w:basedOn w:val="DefaultParagraphFont"/>
    <w:link w:val="Footer"/>
    <w:uiPriority w:val="99"/>
    <w:rsid w:val="00843EC6"/>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742909"/>
    <w:pPr>
      <w:spacing w:before="0" w:after="0" w:line="240" w:lineRule="auto"/>
      <w:contextualSpacing/>
      <w:jc w:val="center"/>
    </w:pPr>
    <w:rPr>
      <w:rFonts w:asciiTheme="majorHAnsi" w:eastAsiaTheme="majorHAnsi" w:hAnsiTheme="majorHAnsi" w:cstheme="majorBidi"/>
      <w:b/>
      <w:caps/>
      <w:color w:val="auto"/>
      <w:kern w:val="28"/>
      <w:sz w:val="84"/>
      <w:szCs w:val="56"/>
    </w:rPr>
  </w:style>
  <w:style w:type="character" w:customStyle="1" w:styleId="TitleChar">
    <w:name w:val="Title Char"/>
    <w:basedOn w:val="DefaultParagraphFont"/>
    <w:link w:val="Title"/>
    <w:uiPriority w:val="10"/>
    <w:rsid w:val="00742909"/>
    <w:rPr>
      <w:rFonts w:asciiTheme="majorHAnsi" w:eastAsiaTheme="majorHAnsi" w:hAnsiTheme="majorHAnsi" w:cstheme="majorBidi"/>
      <w:b/>
      <w:caps/>
      <w:kern w:val="28"/>
      <w:sz w:val="84"/>
      <w:szCs w:val="56"/>
    </w:rPr>
  </w:style>
  <w:style w:type="paragraph" w:styleId="Subtitle">
    <w:name w:val="Subtitle"/>
    <w:basedOn w:val="Normal"/>
    <w:next w:val="Normal"/>
    <w:link w:val="SubtitleChar"/>
    <w:uiPriority w:val="11"/>
    <w:qFormat/>
    <w:rsid w:val="00E02361"/>
    <w:pPr>
      <w:numPr>
        <w:ilvl w:val="1"/>
      </w:numPr>
      <w:spacing w:after="0"/>
      <w:jc w:val="center"/>
    </w:pPr>
    <w:rPr>
      <w:rFonts w:eastAsiaTheme="minorEastAsia"/>
      <w:b/>
      <w:color w:val="000000" w:themeColor="text1"/>
      <w:spacing w:val="15"/>
      <w:sz w:val="40"/>
    </w:rPr>
  </w:style>
  <w:style w:type="character" w:customStyle="1" w:styleId="SubtitleChar">
    <w:name w:val="Subtitle Char"/>
    <w:basedOn w:val="DefaultParagraphFont"/>
    <w:link w:val="Subtitle"/>
    <w:uiPriority w:val="11"/>
    <w:rsid w:val="00E02361"/>
    <w:rPr>
      <w:rFonts w:eastAsiaTheme="minorEastAsia"/>
      <w:b/>
      <w:color w:val="000000" w:themeColor="text1"/>
      <w:spacing w:val="15"/>
      <w:sz w:val="40"/>
    </w:rPr>
  </w:style>
  <w:style w:type="character" w:customStyle="1" w:styleId="Heading1Char">
    <w:name w:val="Heading 1 Char"/>
    <w:basedOn w:val="DefaultParagraphFont"/>
    <w:link w:val="Heading1"/>
    <w:uiPriority w:val="9"/>
    <w:rsid w:val="006F7B2D"/>
    <w:rPr>
      <w:rFonts w:asciiTheme="majorHAnsi" w:eastAsiaTheme="majorEastAsia" w:hAnsiTheme="majorHAnsi" w:cstheme="majorBidi"/>
      <w:b/>
      <w:caps/>
      <w:color w:val="000000" w:themeColor="text1"/>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semiHidden/>
    <w:qFormat/>
    <w:rsid w:val="00373B1B"/>
    <w:rPr>
      <w:rFonts w:asciiTheme="majorHAnsi" w:hAnsiTheme="majorHAnsi"/>
      <w:b/>
      <w:i w:val="0"/>
      <w:color w:val="000000" w:themeColor="text1"/>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0469D3"/>
    <w:rPr>
      <w:rFonts w:asciiTheme="majorHAnsi" w:hAnsiTheme="majorHAnsi"/>
      <w:b/>
      <w:color w:val="000000" w:themeColor="text1"/>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243F39"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75E56" w:themeColor="accent1" w:themeShade="BF"/>
      <w:sz w:val="24"/>
    </w:rPr>
  </w:style>
  <w:style w:type="paragraph" w:styleId="TOCHeading">
    <w:name w:val="TOC Heading"/>
    <w:basedOn w:val="Normal"/>
    <w:next w:val="Normal"/>
    <w:uiPriority w:val="39"/>
    <w:qFormat/>
    <w:rsid w:val="003D0FFF"/>
    <w:pPr>
      <w:pBdr>
        <w:bottom w:val="single" w:sz="24" w:space="1" w:color="auto"/>
      </w:pBdr>
    </w:pPr>
    <w:rPr>
      <w:rFonts w:asciiTheme="majorHAnsi" w:eastAsiaTheme="majorHAnsi" w:hAnsiTheme="majorHAnsi"/>
      <w:b/>
      <w:caps/>
      <w:color w:val="auto"/>
      <w:sz w:val="44"/>
    </w:rPr>
  </w:style>
  <w:style w:type="paragraph" w:styleId="TOC1">
    <w:name w:val="toc 1"/>
    <w:basedOn w:val="Normal"/>
    <w:next w:val="Normal"/>
    <w:autoRedefine/>
    <w:uiPriority w:val="39"/>
    <w:rsid w:val="00A950FD"/>
    <w:pPr>
      <w:tabs>
        <w:tab w:val="left" w:pos="480"/>
        <w:tab w:val="right" w:leader="dot" w:pos="10790"/>
      </w:tabs>
      <w:spacing w:after="100"/>
    </w:pPr>
    <w:rPr>
      <w:rFonts w:ascii="Times New Roman" w:hAnsi="Times New Roman" w:cs="Times New Roman"/>
      <w:noProof/>
      <w:color w:val="auto"/>
    </w:rPr>
  </w:style>
  <w:style w:type="character" w:styleId="Hyperlink">
    <w:name w:val="Hyperlink"/>
    <w:basedOn w:val="DefaultParagraphFont"/>
    <w:uiPriority w:val="99"/>
    <w:unhideWhenUsed/>
    <w:rsid w:val="001E1E58"/>
    <w:rPr>
      <w:color w:val="000000" w:themeColor="hyperlink"/>
      <w:u w:val="single"/>
    </w:rPr>
  </w:style>
  <w:style w:type="paragraph" w:styleId="TOC2">
    <w:name w:val="toc 2"/>
    <w:basedOn w:val="Normal"/>
    <w:next w:val="Normal"/>
    <w:autoRedefine/>
    <w:uiPriority w:val="39"/>
    <w:rsid w:val="00594A1B"/>
    <w:pPr>
      <w:tabs>
        <w:tab w:val="right" w:leader="dot" w:pos="5256"/>
      </w:tabs>
      <w:spacing w:after="10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color w:val="595959" w:themeColor="text1" w:themeTint="A6"/>
      <w:sz w:val="24"/>
    </w:rPr>
  </w:style>
  <w:style w:type="paragraph" w:styleId="ListBullet">
    <w:name w:val="List Bullet"/>
    <w:basedOn w:val="Normal"/>
    <w:uiPriority w:val="99"/>
    <w:rsid w:val="00843EC6"/>
    <w:pPr>
      <w:numPr>
        <w:numId w:val="4"/>
      </w:numPr>
      <w:spacing w:before="0" w:after="200" w:line="276" w:lineRule="auto"/>
      <w:ind w:left="360"/>
    </w:pPr>
  </w:style>
  <w:style w:type="paragraph" w:styleId="ListNumber">
    <w:name w:val="List Number"/>
    <w:basedOn w:val="Normal"/>
    <w:uiPriority w:val="99"/>
    <w:rsid w:val="00F90C00"/>
    <w:pPr>
      <w:numPr>
        <w:numId w:val="3"/>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843EC6"/>
    <w:pPr>
      <w:numPr>
        <w:ilvl w:val="1"/>
        <w:numId w:val="4"/>
      </w:numPr>
      <w:spacing w:before="0"/>
      <w:ind w:left="720"/>
    </w:pPr>
  </w:style>
  <w:style w:type="paragraph" w:customStyle="1" w:styleId="Graphheading1">
    <w:name w:val="Graph heading 1"/>
    <w:basedOn w:val="Normal"/>
    <w:qFormat/>
    <w:rsid w:val="00373B1B"/>
    <w:pPr>
      <w:spacing w:after="60" w:line="240" w:lineRule="auto"/>
    </w:pPr>
    <w:rPr>
      <w:b/>
      <w:color w:val="000000" w:themeColor="text1"/>
    </w:rPr>
  </w:style>
  <w:style w:type="paragraph" w:customStyle="1" w:styleId="Graphheading2">
    <w:name w:val="Graph heading 2"/>
    <w:basedOn w:val="Normal"/>
    <w:semiHidden/>
    <w:qFormat/>
    <w:rsid w:val="00DF017E"/>
    <w:pPr>
      <w:spacing w:after="60" w:line="240" w:lineRule="auto"/>
    </w:pPr>
    <w:rPr>
      <w:b/>
      <w:color w:val="443555" w:themeColor="accent6" w:themeShade="80"/>
    </w:rPr>
  </w:style>
  <w:style w:type="paragraph" w:customStyle="1" w:styleId="Graphheading3">
    <w:name w:val="Graph heading 3"/>
    <w:basedOn w:val="Normal"/>
    <w:semiHidden/>
    <w:qFormat/>
    <w:rsid w:val="00DF017E"/>
    <w:pPr>
      <w:spacing w:after="60" w:line="240" w:lineRule="auto"/>
    </w:pPr>
    <w:rPr>
      <w:b/>
    </w:rPr>
  </w:style>
  <w:style w:type="paragraph" w:customStyle="1" w:styleId="Graphheading4">
    <w:name w:val="Graph heading 4"/>
    <w:basedOn w:val="Normal"/>
    <w:semiHidden/>
    <w:qFormat/>
    <w:rsid w:val="00373B1B"/>
    <w:pPr>
      <w:spacing w:after="60" w:line="240" w:lineRule="auto"/>
    </w:pPr>
    <w:rPr>
      <w:b/>
      <w:color w:val="000000" w:themeColor="text1"/>
    </w:rPr>
  </w:style>
  <w:style w:type="paragraph" w:customStyle="1" w:styleId="Graphbullet">
    <w:name w:val="Graph bullet"/>
    <w:basedOn w:val="Normal"/>
    <w:qFormat/>
    <w:rsid w:val="008965F6"/>
    <w:pPr>
      <w:numPr>
        <w:numId w:val="1"/>
      </w:numPr>
      <w:spacing w:before="0" w:after="0" w:line="216" w:lineRule="auto"/>
      <w:ind w:left="284" w:hanging="284"/>
    </w:pPr>
    <w:rPr>
      <w:sz w:val="20"/>
    </w:rPr>
  </w:style>
  <w:style w:type="paragraph" w:customStyle="1" w:styleId="Graphbullet2">
    <w:name w:val="Graph bullet 2"/>
    <w:basedOn w:val="Normal"/>
    <w:qFormat/>
    <w:rsid w:val="00DF017E"/>
    <w:pPr>
      <w:numPr>
        <w:numId w:val="5"/>
      </w:numPr>
      <w:spacing w:before="0" w:after="0" w:line="216" w:lineRule="auto"/>
    </w:pPr>
    <w:rPr>
      <w:sz w:val="20"/>
    </w:rPr>
  </w:style>
  <w:style w:type="paragraph" w:customStyle="1" w:styleId="Graphbullet3">
    <w:name w:val="Graph bullet 3"/>
    <w:basedOn w:val="Normal"/>
    <w:qFormat/>
    <w:rsid w:val="00DF017E"/>
    <w:pPr>
      <w:numPr>
        <w:numId w:val="6"/>
      </w:numPr>
      <w:spacing w:before="0" w:after="0" w:line="216" w:lineRule="auto"/>
    </w:pPr>
    <w:rPr>
      <w:sz w:val="20"/>
    </w:rPr>
  </w:style>
  <w:style w:type="paragraph" w:customStyle="1" w:styleId="Graphbullet4">
    <w:name w:val="Graph bullet 4"/>
    <w:basedOn w:val="Normal"/>
    <w:qFormat/>
    <w:rsid w:val="008965F6"/>
    <w:pPr>
      <w:numPr>
        <w:numId w:val="2"/>
      </w:numPr>
      <w:spacing w:before="0" w:after="0" w:line="240" w:lineRule="auto"/>
      <w:ind w:left="284" w:hanging="284"/>
    </w:pPr>
    <w:rPr>
      <w:sz w:val="20"/>
    </w:rPr>
  </w:style>
  <w:style w:type="paragraph" w:customStyle="1" w:styleId="TableTextLarge">
    <w:name w:val="Table Text Large"/>
    <w:basedOn w:val="Normal"/>
    <w:qFormat/>
    <w:rsid w:val="00F77933"/>
    <w:pPr>
      <w:spacing w:before="0" w:after="0" w:line="240" w:lineRule="auto"/>
    </w:pPr>
    <w:rPr>
      <w:color w:val="2F2F2F"/>
      <w:sz w:val="18"/>
    </w:rPr>
  </w:style>
  <w:style w:type="paragraph" w:customStyle="1" w:styleId="TableHeadings">
    <w:name w:val="Table Headings"/>
    <w:basedOn w:val="Normal"/>
    <w:qFormat/>
    <w:rsid w:val="00974DD3"/>
    <w:pPr>
      <w:spacing w:before="0" w:after="0" w:line="216" w:lineRule="auto"/>
      <w:ind w:left="85"/>
    </w:pPr>
    <w:rPr>
      <w:b/>
      <w:color w:val="FFFFFF" w:themeColor="background1"/>
      <w:sz w:val="18"/>
      <w:szCs w:val="18"/>
    </w:rPr>
  </w:style>
  <w:style w:type="character" w:customStyle="1" w:styleId="UnresolvedMention1">
    <w:name w:val="Unresolved Mention1"/>
    <w:basedOn w:val="DefaultParagraphFont"/>
    <w:uiPriority w:val="99"/>
    <w:semiHidden/>
    <w:unhideWhenUsed/>
    <w:rsid w:val="00C80B04"/>
    <w:rPr>
      <w:color w:val="605E5C"/>
      <w:shd w:val="clear" w:color="auto" w:fill="E1DFDD"/>
    </w:rPr>
  </w:style>
  <w:style w:type="table" w:styleId="ListTable3">
    <w:name w:val="List Table 3"/>
    <w:basedOn w:val="TableNormal"/>
    <w:uiPriority w:val="48"/>
    <w:rsid w:val="00594A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34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3">
    <w:name w:val="List Bullet 3"/>
    <w:basedOn w:val="Normal"/>
    <w:uiPriority w:val="99"/>
    <w:semiHidden/>
    <w:unhideWhenUsed/>
    <w:rsid w:val="00843EC6"/>
    <w:pPr>
      <w:numPr>
        <w:ilvl w:val="2"/>
        <w:numId w:val="4"/>
      </w:numPr>
      <w:contextualSpacing/>
    </w:pPr>
  </w:style>
  <w:style w:type="paragraph" w:styleId="ListBullet4">
    <w:name w:val="List Bullet 4"/>
    <w:basedOn w:val="Normal"/>
    <w:uiPriority w:val="99"/>
    <w:semiHidden/>
    <w:unhideWhenUsed/>
    <w:rsid w:val="00843EC6"/>
    <w:pPr>
      <w:numPr>
        <w:ilvl w:val="3"/>
        <w:numId w:val="4"/>
      </w:numPr>
      <w:contextualSpacing/>
    </w:pPr>
  </w:style>
  <w:style w:type="paragraph" w:styleId="ListBullet5">
    <w:name w:val="List Bullet 5"/>
    <w:basedOn w:val="Normal"/>
    <w:uiPriority w:val="99"/>
    <w:semiHidden/>
    <w:unhideWhenUsed/>
    <w:rsid w:val="00843EC6"/>
    <w:pPr>
      <w:numPr>
        <w:ilvl w:val="4"/>
        <w:numId w:val="4"/>
      </w:numPr>
      <w:contextualSpacing/>
    </w:pPr>
  </w:style>
  <w:style w:type="paragraph" w:customStyle="1" w:styleId="Graphicsanchor">
    <w:name w:val="Graphics anchor"/>
    <w:basedOn w:val="Normal"/>
    <w:qFormat/>
    <w:rsid w:val="0096469F"/>
    <w:pPr>
      <w:spacing w:before="0" w:after="0" w:line="240" w:lineRule="auto"/>
    </w:pPr>
    <w:rPr>
      <w:sz w:val="8"/>
    </w:rPr>
  </w:style>
  <w:style w:type="character" w:styleId="UnresolvedMention">
    <w:name w:val="Unresolved Mention"/>
    <w:basedOn w:val="DefaultParagraphFont"/>
    <w:uiPriority w:val="99"/>
    <w:semiHidden/>
    <w:unhideWhenUsed/>
    <w:rsid w:val="008B0B6C"/>
    <w:rPr>
      <w:color w:val="605E5C"/>
      <w:shd w:val="clear" w:color="auto" w:fill="E1DFDD"/>
    </w:rPr>
  </w:style>
  <w:style w:type="character" w:styleId="FollowedHyperlink">
    <w:name w:val="FollowedHyperlink"/>
    <w:basedOn w:val="DefaultParagraphFont"/>
    <w:uiPriority w:val="99"/>
    <w:semiHidden/>
    <w:unhideWhenUsed/>
    <w:rsid w:val="00757381"/>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ickr.com/photos/ian_e_abbott/33296516868/" TargetMode="External"/><Relationship Id="rId18" Type="http://schemas.openxmlformats.org/officeDocument/2006/relationships/footer" Target="footer1.xml"/><Relationship Id="rId26" Type="http://schemas.openxmlformats.org/officeDocument/2006/relationships/hyperlink" Target="https://www.seattlepi.com/business/boeing/article/Southwest-s-logo-change-and-other-airline-paint-5741988.php" TargetMode="External"/><Relationship Id="rId39" Type="http://schemas.openxmlformats.org/officeDocument/2006/relationships/hyperlink" Target="https://southwest50.com/our-stories/when-herb-met-rollin-the-birth-of-southwest-airlines/" TargetMode="External"/><Relationship Id="rId21" Type="http://schemas.openxmlformats.org/officeDocument/2006/relationships/footer" Target="footer3.xml"/><Relationship Id="rId34" Type="http://schemas.openxmlformats.org/officeDocument/2006/relationships/hyperlink" Target="https://www.thestreet.com/travel/southwest-ceo-says-drastic-changes-could-lure-flyers-back" TargetMode="External"/><Relationship Id="rId42" Type="http://schemas.openxmlformats.org/officeDocument/2006/relationships/hyperlink" Target="https://www.transportation.gov/briefing-room/dot-penalizes-southwest-airlines-140-million-2022-holiday-meltdown"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lickr.com/photos/ian_e_abbott/33296516868/" TargetMode="External"/><Relationship Id="rId29" Type="http://schemas.openxmlformats.org/officeDocument/2006/relationships/hyperlink" Target="https://time.com/5243733/southwest-passenger-commercial-airline-deat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texasstandard.org/stories/southwest-airlines-breakdown-technology-skysolver-software/" TargetMode="External"/><Relationship Id="rId32" Type="http://schemas.openxmlformats.org/officeDocument/2006/relationships/hyperlink" Target="https://simpleflying.com/southwest-airlines-historical-milestones-list/" TargetMode="External"/><Relationship Id="rId37" Type="http://schemas.openxmlformats.org/officeDocument/2006/relationships/hyperlink" Target="https://www.latterly.org/southwest-airlines-branding-strategy/" TargetMode="External"/><Relationship Id="rId40" Type="http://schemas.openxmlformats.org/officeDocument/2006/relationships/hyperlink" Target="https://southwest50.com/our-stories/flying-through-a-pandemic/" TargetMode="External"/><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www.usatoday.com/story/news/nation/2018/04/18/southwest-flight-1380-how-ordinary-trip-turned-tragic/527830002/" TargetMode="External"/><Relationship Id="rId28" Type="http://schemas.openxmlformats.org/officeDocument/2006/relationships/hyperlink" Target="https://www.oig.dot.gov/sites/default/files/FAA%20Oversight%20of%20Southwest%20Airlines%20Final%20Report%5E02.11.2020.pdf" TargetMode="External"/><Relationship Id="rId36" Type="http://schemas.openxmlformats.org/officeDocument/2006/relationships/hyperlink" Target="https://www.military.com/daily-news/2018/04/18/navy-releases-service-record-hero-captain-who-landed-southwest-1380.html" TargetMode="External"/><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hyperlink" Target="https://www.cnn.com/2018/04/22/us/southwest-1380-emergency-landing-moments" TargetMode="External"/><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licenses/by-nc-sa/3.0/" TargetMode="External"/><Relationship Id="rId22" Type="http://schemas.openxmlformats.org/officeDocument/2006/relationships/header" Target="header1.xml"/><Relationship Id="rId27" Type="http://schemas.openxmlformats.org/officeDocument/2006/relationships/hyperlink" Target="https://www.airlineguidelines.com/blog/is-southwest-airlines-safe/" TargetMode="External"/><Relationship Id="rId30" Type="http://schemas.openxmlformats.org/officeDocument/2006/relationships/hyperlink" Target="https://aviatechchannel.com/where-are-the-southwest-airlines-hubs/" TargetMode="External"/><Relationship Id="rId35" Type="http://schemas.openxmlformats.org/officeDocument/2006/relationships/hyperlink" Target="https://simpleflying.com/southwest-airlines-newest-aircraft-older-few-years/" TargetMode="External"/><Relationship Id="rId43" Type="http://schemas.openxmlformats.org/officeDocument/2006/relationships/hyperlink" Target="https://www.itjungle.com/2023/01/11/lessons-from-southwests-it-debacl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flickr.com/photos/ian_e_abbott/33296516868/" TargetMode="External"/><Relationship Id="rId17" Type="http://schemas.openxmlformats.org/officeDocument/2006/relationships/hyperlink" Target="https://creativecommons.org/licenses/by-nc-sa/3.0/" TargetMode="External"/><Relationship Id="rId25" Type="http://schemas.openxmlformats.org/officeDocument/2006/relationships/hyperlink" Target="https://www.cbsnews.com/news/southwest-airlines-flight-emergency-landing-today-2018-04-17-live-stream-updates/" TargetMode="External"/><Relationship Id="rId33" Type="http://schemas.openxmlformats.org/officeDocument/2006/relationships/hyperlink" Target="https://pitchbook.com/profiles/company/30732-94" TargetMode="External"/><Relationship Id="rId38" Type="http://schemas.openxmlformats.org/officeDocument/2006/relationships/hyperlink" Target="https://www.southwest.com/about-southwest/?clk=GFOOTER-ABOUT-ABOUT" TargetMode="External"/><Relationship Id="rId46"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hyperlink" Target="https://www.tableau.com/solutions/customer/southwest-airlines-maintains-time-flights-and-optimizes-fleet-performance-table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Professional%20services%20business%20plan.dotx" TargetMode="External"/></Relationships>
</file>

<file path=word/theme/theme1.xml><?xml version="1.0" encoding="utf-8"?>
<a:theme xmlns:a="http://schemas.openxmlformats.org/drawingml/2006/main" name="Office Theme">
  <a:themeElements>
    <a:clrScheme name="Custom 46">
      <a:dk1>
        <a:sysClr val="windowText" lastClr="000000"/>
      </a:dk1>
      <a:lt1>
        <a:sysClr val="window" lastClr="FFFFFF"/>
      </a:lt1>
      <a:dk2>
        <a:srgbClr val="00292E"/>
      </a:dk2>
      <a:lt2>
        <a:srgbClr val="64B2C1"/>
      </a:lt2>
      <a:accent1>
        <a:srgbClr val="4A7F74"/>
      </a:accent1>
      <a:accent2>
        <a:srgbClr val="8896C6"/>
      </a:accent2>
      <a:accent3>
        <a:srgbClr val="D8273D"/>
      </a:accent3>
      <a:accent4>
        <a:srgbClr val="00AEEF"/>
      </a:accent4>
      <a:accent5>
        <a:srgbClr val="E28B37"/>
      </a:accent5>
      <a:accent6>
        <a:srgbClr val="896FA5"/>
      </a:accent6>
      <a:hlink>
        <a:srgbClr val="000000"/>
      </a:hlink>
      <a:folHlink>
        <a:srgbClr val="000000"/>
      </a:folHlink>
    </a:clrScheme>
    <a:fontScheme name="Custom 32">
      <a:majorFont>
        <a:latin typeface="Microsoft YaHei"/>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ECF4741-F284-4C88-B22C-876D008EBEBD}">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05DED8A-C8FA-40EF-93C6-4A5329D13F72}">
  <we:reference id="wa200005502" version="1.0.0.12" store="en-US" storeType="OMEX"/>
  <we:alternateReferences>
    <we:reference id="wa200005502" version="1.0.0.12" store="" storeType="OMEX"/>
  </we:alternateReferences>
  <we:properties>
    <we:property name="docId" value="&quot;ZTdzGB3FO0iw0jPbGeTY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01158E1-DFEF-40A7-8397-0C2A69EFF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835195-42F3-4DD0-9F27-34C9D94CF934}">
  <ds:schemaRefs>
    <ds:schemaRef ds:uri="http://schemas.openxmlformats.org/officeDocument/2006/bibliography"/>
  </ds:schemaRefs>
</ds:datastoreItem>
</file>

<file path=customXml/itemProps3.xml><?xml version="1.0" encoding="utf-8"?>
<ds:datastoreItem xmlns:ds="http://schemas.openxmlformats.org/officeDocument/2006/customXml" ds:itemID="{047F7F29-446B-499E-8C93-AE980FECA643}">
  <ds:schemaRefs>
    <ds:schemaRef ds:uri="http://schemas.microsoft.com/sharepoint/v3/contenttype/forms"/>
  </ds:schemaRefs>
</ds:datastoreItem>
</file>

<file path=customXml/itemProps4.xml><?xml version="1.0" encoding="utf-8"?>
<ds:datastoreItem xmlns:ds="http://schemas.openxmlformats.org/officeDocument/2006/customXml" ds:itemID="{4CA4A012-DF31-41E5-A5FE-1E34E6C663E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Professional services business plan.dotx</Template>
  <TotalTime>1072</TotalTime>
  <Pages>21</Pages>
  <Words>5720</Words>
  <Characters>33942</Characters>
  <Application>Microsoft Office Word</Application>
  <DocSecurity>0</DocSecurity>
  <Lines>535</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Matt Watkins</cp:lastModifiedBy>
  <cp:revision>1018</cp:revision>
  <cp:lastPrinted>2025-04-28T17:04:00Z</cp:lastPrinted>
  <dcterms:created xsi:type="dcterms:W3CDTF">2025-10-27T15:10:00Z</dcterms:created>
  <dcterms:modified xsi:type="dcterms:W3CDTF">2026-01-24T18:43:00Z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